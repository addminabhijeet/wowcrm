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56B0" w14:textId="77777777" w:rsidR="00824A21" w:rsidRPr="00B57A33" w:rsidRDefault="00824A21" w:rsidP="00824A21">
      <w:pPr>
        <w:rPr>
          <w:rFonts w:ascii="Times New Roman" w:hAnsi="Times New Roman" w:cs="Times New Roman"/>
          <w:color w:val="auto"/>
          <w:sz w:val="24"/>
          <w:szCs w:val="28"/>
        </w:rPr>
      </w:pPr>
      <w:r w:rsidRPr="00B57A33">
        <w:rPr>
          <w:rFonts w:ascii="Times New Roman" w:hAnsi="Times New Roman" w:cs="Times New Roman"/>
          <w:color w:val="auto"/>
          <w:sz w:val="24"/>
          <w:szCs w:val="28"/>
        </w:rPr>
        <w:t>Korbin Awender</w:t>
      </w:r>
    </w:p>
    <w:p w14:paraId="58CC7275" w14:textId="77777777" w:rsidR="00824A21" w:rsidRPr="00B57A33" w:rsidRDefault="00824A21" w:rsidP="00824A21">
      <w:pPr>
        <w:rPr>
          <w:rFonts w:ascii="Times New Roman" w:hAnsi="Times New Roman" w:cs="Times New Roman"/>
          <w:color w:val="auto"/>
          <w:sz w:val="24"/>
          <w:szCs w:val="28"/>
        </w:rPr>
      </w:pPr>
      <w:r w:rsidRPr="00B57A33">
        <w:rPr>
          <w:rFonts w:ascii="Times New Roman" w:hAnsi="Times New Roman" w:cs="Times New Roman"/>
          <w:color w:val="auto"/>
          <w:sz w:val="24"/>
          <w:szCs w:val="28"/>
        </w:rPr>
        <w:t>Marine Veteran | Software Engineering Student</w:t>
      </w:r>
    </w:p>
    <w:p w14:paraId="364FD3A6" w14:textId="66563ACD" w:rsidR="00824A21" w:rsidRDefault="00C9755D" w:rsidP="00824A21">
      <w:pPr>
        <w:rPr>
          <w:rFonts w:ascii="Times New Roman" w:hAnsi="Times New Roman" w:cs="Times New Roman"/>
          <w:color w:val="auto"/>
          <w:sz w:val="24"/>
          <w:szCs w:val="28"/>
        </w:rPr>
      </w:pPr>
      <w:r>
        <w:rPr>
          <w:rFonts w:ascii="Times New Roman" w:hAnsi="Times New Roman" w:cs="Times New Roman"/>
          <w:color w:val="auto"/>
          <w:sz w:val="24"/>
          <w:szCs w:val="28"/>
        </w:rPr>
        <w:t>Wahpeton, ND</w:t>
      </w:r>
    </w:p>
    <w:p w14:paraId="3F76A52D" w14:textId="0CEDECB0" w:rsidR="00C9755D" w:rsidRDefault="00671FF1" w:rsidP="00824A21">
      <w:pPr>
        <w:rPr>
          <w:rFonts w:ascii="Times New Roman" w:hAnsi="Times New Roman" w:cs="Times New Roman"/>
          <w:color w:val="auto"/>
          <w:sz w:val="24"/>
          <w:szCs w:val="28"/>
        </w:rPr>
      </w:pPr>
      <w:r>
        <w:rPr>
          <w:rFonts w:ascii="Times New Roman" w:hAnsi="Times New Roman" w:cs="Times New Roman"/>
          <w:color w:val="auto"/>
          <w:sz w:val="24"/>
          <w:szCs w:val="28"/>
        </w:rPr>
        <w:t>(701)760-0864</w:t>
      </w:r>
    </w:p>
    <w:p w14:paraId="25E615CC" w14:textId="0F70FDE5" w:rsidR="00671FF1" w:rsidRPr="00B57A33" w:rsidRDefault="00671FF1" w:rsidP="00824A21">
      <w:pPr>
        <w:rPr>
          <w:rFonts w:ascii="Times New Roman" w:hAnsi="Times New Roman" w:cs="Times New Roman"/>
          <w:color w:val="auto"/>
          <w:sz w:val="24"/>
          <w:szCs w:val="28"/>
        </w:rPr>
      </w:pPr>
      <w:r>
        <w:rPr>
          <w:rFonts w:ascii="Times New Roman" w:hAnsi="Times New Roman" w:cs="Times New Roman"/>
          <w:color w:val="auto"/>
          <w:sz w:val="24"/>
          <w:szCs w:val="28"/>
        </w:rPr>
        <w:t>Rednewa890@gmail.com</w:t>
      </w:r>
    </w:p>
    <w:p w14:paraId="2F776112" w14:textId="77777777" w:rsidR="00824A21" w:rsidRPr="00B57A33" w:rsidRDefault="00824A21" w:rsidP="00824A21">
      <w:pP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B57A33">
        <w:rPr>
          <w:rFonts w:ascii="Times New Roman" w:hAnsi="Times New Roman" w:cs="Times New Roman"/>
          <w:color w:val="auto"/>
          <w:sz w:val="36"/>
          <w:szCs w:val="36"/>
        </w:rPr>
        <w:t>Cover Letter</w:t>
      </w:r>
    </w:p>
    <w:p w14:paraId="71A8D7E1" w14:textId="77777777" w:rsidR="00555A6C" w:rsidRPr="00555A6C" w:rsidRDefault="00555A6C" w:rsidP="00555A6C">
      <w:pPr>
        <w:pStyle w:val="NormalWeb"/>
      </w:pPr>
      <w:r w:rsidRPr="00555A6C">
        <w:rPr>
          <w:rStyle w:val="Strong"/>
        </w:rPr>
        <w:t>Dear Hiring Manager,</w:t>
      </w:r>
    </w:p>
    <w:p w14:paraId="1371D26A" w14:textId="4D1983BA" w:rsidR="00C13CD9" w:rsidRDefault="00555A6C" w:rsidP="00555A6C">
      <w:pPr>
        <w:pStyle w:val="NormalWeb"/>
      </w:pPr>
      <w:r w:rsidRPr="00555A6C">
        <w:t xml:space="preserve">I’m writing to express my interest in the Entry Level Java Developer position with The Tech System. I’m currently completing my </w:t>
      </w:r>
      <w:r w:rsidRPr="00555A6C">
        <w:t>associate’s degree in software engineering</w:t>
      </w:r>
      <w:r w:rsidRPr="00555A6C">
        <w:t xml:space="preserve">, and I’ve built a strong foundation in Java, </w:t>
      </w:r>
      <w:r>
        <w:t>HTML</w:t>
      </w:r>
      <w:r w:rsidR="003F5DE9">
        <w:t>5</w:t>
      </w:r>
      <w:r w:rsidR="003F5DE9" w:rsidRPr="00555A6C">
        <w:t xml:space="preserve">, </w:t>
      </w:r>
      <w:r w:rsidR="003F5DE9">
        <w:t>and</w:t>
      </w:r>
      <w:r>
        <w:t xml:space="preserve"> </w:t>
      </w:r>
      <w:r w:rsidRPr="00555A6C">
        <w:t>SQL</w:t>
      </w:r>
      <w:r>
        <w:t xml:space="preserve"> </w:t>
      </w:r>
      <w:r w:rsidRPr="00555A6C">
        <w:t>through both coursework and personal projects. This role aligns perfectly with the skills I’ve developed and the direction I want to grow in as a developer.</w:t>
      </w:r>
    </w:p>
    <w:p w14:paraId="365A67FD" w14:textId="4155B671" w:rsidR="00555A6C" w:rsidRDefault="00555A6C" w:rsidP="00555A6C">
      <w:pPr>
        <w:pStyle w:val="NormalWeb"/>
      </w:pPr>
      <w:r w:rsidRPr="00555A6C">
        <w:t>I’m especially drawn to The Tech System’s focus on mentorship, real project experience, and modern development practices. I enjoy hands-on coding, problem</w:t>
      </w:r>
      <w:r w:rsidRPr="00555A6C">
        <w:noBreakHyphen/>
        <w:t>solving, and learning new tools, and I’m confident I can contribute to your team while continuing to grow under the guidance of senior engineers.</w:t>
      </w:r>
    </w:p>
    <w:p w14:paraId="22AEE034" w14:textId="3EC65312" w:rsidR="00C13CD9" w:rsidRPr="00C13CD9" w:rsidRDefault="00C13CD9" w:rsidP="00555A6C">
      <w:pPr>
        <w:pStyle w:val="NormalWeb"/>
      </w:pPr>
      <w:r w:rsidRPr="00C13CD9">
        <w:t>In my recent work, I developed a fully playable Asteroids</w:t>
      </w:r>
      <w:r w:rsidRPr="00C13CD9">
        <w:noBreakHyphen/>
        <w:t>style arcade game in Java, implementing collision detection, object movement, and clean game</w:t>
      </w:r>
      <w:r w:rsidRPr="00C13CD9">
        <w:noBreakHyphen/>
        <w:t>loop architecture. I also built a shopping cart system for a web project, where I handled data storage, user interaction, and backend logic.</w:t>
      </w:r>
    </w:p>
    <w:p w14:paraId="45541B45" w14:textId="77777777" w:rsidR="00555A6C" w:rsidRPr="00555A6C" w:rsidRDefault="00555A6C" w:rsidP="00555A6C">
      <w:pPr>
        <w:pStyle w:val="NormalWeb"/>
      </w:pPr>
      <w:r w:rsidRPr="00555A6C">
        <w:t>Thank you for considering my application. I’d be excited for the opportunity to contribute to your projects and develop into a strong software engineer with your team.</w:t>
      </w:r>
    </w:p>
    <w:p w14:paraId="46A6EF0C" w14:textId="77777777" w:rsidR="00555A6C" w:rsidRPr="00555A6C" w:rsidRDefault="00555A6C" w:rsidP="00555A6C">
      <w:pPr>
        <w:pStyle w:val="NormalWeb"/>
      </w:pPr>
      <w:r w:rsidRPr="00555A6C">
        <w:rPr>
          <w:rStyle w:val="Strong"/>
        </w:rPr>
        <w:t>Sincerely,</w:t>
      </w:r>
      <w:r w:rsidRPr="00555A6C">
        <w:t xml:space="preserve"> </w:t>
      </w:r>
      <w:r w:rsidRPr="00555A6C">
        <w:rPr>
          <w:rStyle w:val="Strong"/>
        </w:rPr>
        <w:t>Korbin Awender</w:t>
      </w:r>
    </w:p>
    <w:p w14:paraId="0654DEF1" w14:textId="478C27D0" w:rsidR="00F00D23" w:rsidRDefault="00402823" w:rsidP="00607FBA">
      <w:pPr>
        <w:pStyle w:val="Subtitle"/>
      </w:pPr>
      <w:r>
        <w:lastRenderedPageBreak/>
        <w:t xml:space="preserve">Marine </w:t>
      </w:r>
      <w:r w:rsidR="00607FBA">
        <w:t>VETERAn|Software engineering Student</w: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363490D3" wp14:editId="422886AF">
                <wp:simplePos x="0" y="0"/>
                <wp:positionH relativeFrom="page">
                  <wp:posOffset>365760</wp:posOffset>
                </wp:positionH>
                <wp:positionV relativeFrom="page">
                  <wp:posOffset>2697480</wp:posOffset>
                </wp:positionV>
                <wp:extent cx="4800600" cy="730758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7307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DF18F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74E8CFFD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22802355" w14:textId="6F9809B4" w:rsidR="00F00D23" w:rsidRPr="00DB7C3E" w:rsidRDefault="007B52B6" w:rsidP="0065772F">
                            <w:pPr>
                              <w:pStyle w:val="Heading2"/>
                            </w:pPr>
                            <w:r>
                              <w:t>Cook / Prep Cook</w:t>
                            </w:r>
                          </w:p>
                          <w:p w14:paraId="569542C9" w14:textId="20646D7B" w:rsidR="00F00D23" w:rsidRDefault="00515827" w:rsidP="007F7FC5">
                            <w:pPr>
                              <w:pStyle w:val="Heading3"/>
                            </w:pPr>
                            <w:r w:rsidRPr="0065772F">
                              <w:t>Pr</w:t>
                            </w:r>
                            <w:r>
                              <w:t>ante’s</w:t>
                            </w:r>
                            <w:r w:rsidR="00F00D23" w:rsidRPr="0065772F">
                              <w:t xml:space="preserve">, </w:t>
                            </w:r>
                            <w:r>
                              <w:t>Wahpeton, ND</w:t>
                            </w:r>
                            <w:r w:rsidR="00F00D23" w:rsidRPr="0065772F">
                              <w:t xml:space="preserve"> | </w:t>
                            </w:r>
                            <w:r w:rsidR="007B52B6">
                              <w:t xml:space="preserve">Aug </w:t>
                            </w:r>
                            <w:r w:rsidR="00F00D23" w:rsidRPr="0065772F">
                              <w:t>20</w:t>
                            </w:r>
                            <w:r w:rsidR="007B52B6">
                              <w:t xml:space="preserve">25 </w:t>
                            </w:r>
                            <w:r w:rsidR="00402823">
                              <w:t>–</w:t>
                            </w:r>
                            <w:r w:rsidR="00F00D23" w:rsidRPr="0065772F">
                              <w:t xml:space="preserve"> </w:t>
                            </w:r>
                            <w:r w:rsidR="007B52B6">
                              <w:t>Current</w:t>
                            </w:r>
                          </w:p>
                          <w:p w14:paraId="73C19C90" w14:textId="3365E5AE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02823">
                              <w:t>Prepared meals and ingredients during high</w:t>
                            </w:r>
                            <w:r w:rsidRPr="00402823">
                              <w:noBreakHyphen/>
                              <w:t>volume service.</w:t>
                            </w:r>
                          </w:p>
                          <w:p w14:paraId="65A027DD" w14:textId="1751795F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02823">
                              <w:t>Maintained food safety, cleanliness, and proper storage.</w:t>
                            </w:r>
                          </w:p>
                          <w:p w14:paraId="7B75821A" w14:textId="3BDAF5EC" w:rsid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02823">
                              <w:t>Supported team workflow through prep, plating, and restocking.</w:t>
                            </w:r>
                          </w:p>
                          <w:p w14:paraId="11F5CF99" w14:textId="77777777" w:rsidR="00402823" w:rsidRPr="00402823" w:rsidRDefault="00402823" w:rsidP="00402823"/>
                          <w:p w14:paraId="372FF495" w14:textId="4F826A1F" w:rsidR="00F00D23" w:rsidRPr="0065772F" w:rsidRDefault="007B52B6" w:rsidP="0065772F">
                            <w:pPr>
                              <w:pStyle w:val="Heading2"/>
                            </w:pPr>
                            <w:r>
                              <w:t>Cook / Prep Cook</w:t>
                            </w:r>
                          </w:p>
                          <w:p w14:paraId="7E442D52" w14:textId="26D34183" w:rsidR="00F00D23" w:rsidRDefault="00515827" w:rsidP="007F7FC5">
                            <w:pPr>
                              <w:pStyle w:val="Heading3"/>
                            </w:pPr>
                            <w:r>
                              <w:t>Black Pelican</w:t>
                            </w:r>
                            <w:r w:rsidR="00F00D23" w:rsidRPr="0065772F">
                              <w:t>,</w:t>
                            </w:r>
                            <w:r>
                              <w:t xml:space="preserve"> Wyndmere, ND</w:t>
                            </w:r>
                            <w:r w:rsidR="00F00D23" w:rsidRPr="0065772F">
                              <w:t xml:space="preserve"> | </w:t>
                            </w:r>
                            <w:r w:rsidR="007B52B6">
                              <w:t xml:space="preserve">Mar </w:t>
                            </w:r>
                            <w:r w:rsidR="00F00D23" w:rsidRPr="0065772F">
                              <w:t>20</w:t>
                            </w:r>
                            <w:r w:rsidR="007B52B6">
                              <w:t>24 –</w:t>
                            </w:r>
                            <w:r w:rsidR="00F00D23" w:rsidRPr="0065772F">
                              <w:t xml:space="preserve"> </w:t>
                            </w:r>
                            <w:r w:rsidR="007B52B6">
                              <w:t>Aug 2024</w:t>
                            </w:r>
                          </w:p>
                          <w:p w14:paraId="36E4010F" w14:textId="25F5BA93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Preformed the same responsibilities and core duties as above.</w:t>
                            </w:r>
                          </w:p>
                          <w:p w14:paraId="188B96A2" w14:textId="50FCCDC3" w:rsidR="00F00D23" w:rsidRPr="00DB7C3E" w:rsidRDefault="00515827" w:rsidP="0065772F">
                            <w:pPr>
                              <w:pStyle w:val="Heading2"/>
                            </w:pPr>
                            <w:r>
                              <w:t xml:space="preserve">Sales Representative </w:t>
                            </w:r>
                          </w:p>
                          <w:p w14:paraId="67FAA8B2" w14:textId="77777777" w:rsidR="00402823" w:rsidRDefault="00515827" w:rsidP="00402823">
                            <w:pPr>
                              <w:pStyle w:val="Heading3"/>
                            </w:pPr>
                            <w:r>
                              <w:t>Platinum Insurance</w:t>
                            </w:r>
                            <w:r w:rsidR="00F00D23" w:rsidRPr="000B296B">
                              <w:t xml:space="preserve">, </w:t>
                            </w:r>
                            <w:r>
                              <w:t>ND</w:t>
                            </w:r>
                            <w:r w:rsidR="00F00D23" w:rsidRPr="000B296B">
                              <w:t xml:space="preserve"> | </w:t>
                            </w:r>
                            <w:r>
                              <w:t>Dec 2023 – Jan 2024</w:t>
                            </w:r>
                          </w:p>
                          <w:p w14:paraId="6274A2AB" w14:textId="77777777" w:rsidR="00402823" w:rsidRPr="00402823" w:rsidRDefault="00402823" w:rsidP="00402823">
                            <w:pPr>
                              <w:pStyle w:val="Heading3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402823">
                              <w:rPr>
                                <w:rFonts w:asciiTheme="minorHAnsi" w:hAnsiTheme="minorHAnsi"/>
                              </w:rPr>
                              <w:t>Contacted potential clients to explain insurance options in clear, simple terms.</w:t>
                            </w:r>
                          </w:p>
                          <w:p w14:paraId="269DC19B" w14:textId="77777777" w:rsidR="00402823" w:rsidRPr="00402823" w:rsidRDefault="00402823" w:rsidP="00402823">
                            <w:pPr>
                              <w:pStyle w:val="Heading3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402823">
                              <w:rPr>
                                <w:rFonts w:asciiTheme="minorHAnsi" w:hAnsiTheme="minorHAnsi"/>
                              </w:rPr>
                              <w:t>Assisted customers in selecting plans that fit their needs and budgets.</w:t>
                            </w:r>
                          </w:p>
                          <w:p w14:paraId="1D69BCBF" w14:textId="04A3F6DB" w:rsidR="00402823" w:rsidRPr="00402823" w:rsidRDefault="00402823" w:rsidP="00402823">
                            <w:pPr>
                              <w:pStyle w:val="Heading3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402823">
                              <w:rPr>
                                <w:rFonts w:asciiTheme="minorHAnsi" w:hAnsiTheme="minorHAnsi"/>
                              </w:rPr>
                              <w:t>Maintained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 w:rsidRPr="00402823">
                              <w:rPr>
                                <w:rFonts w:asciiTheme="minorHAnsi" w:hAnsiTheme="minorHAnsi"/>
                              </w:rPr>
                              <w:t>accurate records of calls, leads, and completed applications.</w:t>
                            </w:r>
                          </w:p>
                          <w:p w14:paraId="09C722DC" w14:textId="7710219C" w:rsidR="00515827" w:rsidRPr="00DB7C3E" w:rsidRDefault="00515827" w:rsidP="00515827">
                            <w:pPr>
                              <w:pStyle w:val="Heading2"/>
                            </w:pPr>
                            <w:r>
                              <w:t xml:space="preserve">Dispatcher </w:t>
                            </w:r>
                          </w:p>
                          <w:p w14:paraId="3CEAAA45" w14:textId="2434F0B5" w:rsidR="00402823" w:rsidRDefault="00515827" w:rsidP="00402823">
                            <w:pPr>
                              <w:pStyle w:val="Heading3"/>
                            </w:pPr>
                            <w:r>
                              <w:t>Wilkin County Sheriff’s Office</w:t>
                            </w:r>
                            <w:r w:rsidRPr="000B296B">
                              <w:t xml:space="preserve">, </w:t>
                            </w:r>
                            <w:r>
                              <w:t>Breckenridge, MN</w:t>
                            </w:r>
                            <w:r w:rsidRPr="000B296B">
                              <w:t xml:space="preserve"> | </w:t>
                            </w:r>
                            <w:r>
                              <w:t>Aug 2023 – Nov 2023</w:t>
                            </w:r>
                          </w:p>
                          <w:p w14:paraId="4114447C" w14:textId="77777777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402823">
                              <w:t>Answered emergency and non</w:t>
                            </w:r>
                            <w:r w:rsidRPr="00402823">
                              <w:noBreakHyphen/>
                              <w:t>emergency calls, gathering accurate information quickly.</w:t>
                            </w:r>
                          </w:p>
                          <w:p w14:paraId="41942AAE" w14:textId="77777777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402823">
                              <w:t>Dispatched law enforcement units and tracked officer locations in real time.</w:t>
                            </w:r>
                          </w:p>
                          <w:p w14:paraId="6C3622AF" w14:textId="77777777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402823">
                              <w:t>Documented incidents clearly and maintained communication during active calls.</w:t>
                            </w:r>
                          </w:p>
                          <w:p w14:paraId="7737C23A" w14:textId="77777777" w:rsidR="00402823" w:rsidRPr="00402823" w:rsidRDefault="00402823" w:rsidP="00402823"/>
                          <w:p w14:paraId="74C83F1F" w14:textId="6F41B904" w:rsidR="00515827" w:rsidRPr="00DB7C3E" w:rsidRDefault="00515827" w:rsidP="00515827">
                            <w:pPr>
                              <w:pStyle w:val="Heading2"/>
                            </w:pPr>
                            <w:r>
                              <w:t>Collateral Duty Inspector</w:t>
                            </w:r>
                          </w:p>
                          <w:p w14:paraId="3A9B1185" w14:textId="0476723C" w:rsidR="00515827" w:rsidRPr="000160F4" w:rsidRDefault="005E7023" w:rsidP="007F7FC5">
                            <w:pPr>
                              <w:pStyle w:val="Heading3"/>
                            </w:pPr>
                            <w:r w:rsidRPr="000160F4">
                              <w:t>USMC, Jacksonville, NC</w:t>
                            </w:r>
                            <w:r w:rsidR="00515827" w:rsidRPr="000160F4">
                              <w:t xml:space="preserve"> | </w:t>
                            </w:r>
                            <w:r w:rsidRPr="000160F4">
                              <w:t>June</w:t>
                            </w:r>
                            <w:r w:rsidR="00515827" w:rsidRPr="000160F4">
                              <w:t xml:space="preserve"> 202</w:t>
                            </w:r>
                            <w:r w:rsidR="006C2779" w:rsidRPr="000160F4">
                              <w:t>2</w:t>
                            </w:r>
                            <w:r w:rsidR="00515827" w:rsidRPr="000160F4">
                              <w:t xml:space="preserve"> – </w:t>
                            </w:r>
                            <w:r w:rsidRPr="000160F4">
                              <w:t xml:space="preserve">Aug </w:t>
                            </w:r>
                            <w:r w:rsidR="00515827" w:rsidRPr="000160F4">
                              <w:t>2023</w:t>
                            </w:r>
                          </w:p>
                          <w:p w14:paraId="175E468A" w14:textId="3662E473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402823">
                              <w:t>Inspected aviation ordnance equipment to ensure compliance with safety and maintenance standards.</w:t>
                            </w:r>
                          </w:p>
                          <w:p w14:paraId="6DED06CC" w14:textId="15979BF0" w:rsid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402823">
                              <w:t>Supervised junior Marines and provided guidance on proper procedures and workflow.</w:t>
                            </w:r>
                          </w:p>
                          <w:p w14:paraId="1A45E3DA" w14:textId="32FEA42C" w:rsidR="00402823" w:rsidRPr="00402823" w:rsidRDefault="00402823" w:rsidP="0040282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402823">
                              <w:t>Maintained accountability of weapons, tools, and equipment valued at over $10M.</w:t>
                            </w:r>
                          </w:p>
                          <w:p w14:paraId="55AD9877" w14:textId="3A1A8CB0" w:rsidR="00402823" w:rsidRPr="00402823" w:rsidRDefault="00402823" w:rsidP="00402823"/>
                          <w:p w14:paraId="2E3FC298" w14:textId="77777777" w:rsidR="00402823" w:rsidRPr="00402823" w:rsidRDefault="00402823" w:rsidP="004028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490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.8pt;margin-top:212.4pt;width:378pt;height:575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" filled="f" stroked="f">
                <v:textbox>
                  <w:txbxContent>
                    <w:p w14:paraId="3FBDF18F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74E8CFFD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22802355" w14:textId="6F9809B4" w:rsidR="00F00D23" w:rsidRPr="00DB7C3E" w:rsidRDefault="007B52B6" w:rsidP="0065772F">
                      <w:pPr>
                        <w:pStyle w:val="Heading2"/>
                      </w:pPr>
                      <w:r>
                        <w:t>Cook / Prep Cook</w:t>
                      </w:r>
                    </w:p>
                    <w:p w14:paraId="569542C9" w14:textId="20646D7B" w:rsidR="00F00D23" w:rsidRDefault="00515827" w:rsidP="007F7FC5">
                      <w:pPr>
                        <w:pStyle w:val="Heading3"/>
                      </w:pPr>
                      <w:r w:rsidRPr="0065772F">
                        <w:t>Pr</w:t>
                      </w:r>
                      <w:r>
                        <w:t>ante’s</w:t>
                      </w:r>
                      <w:r w:rsidR="00F00D23" w:rsidRPr="0065772F">
                        <w:t xml:space="preserve">, </w:t>
                      </w:r>
                      <w:r>
                        <w:t>Wahpeton, ND</w:t>
                      </w:r>
                      <w:r w:rsidR="00F00D23" w:rsidRPr="0065772F">
                        <w:t xml:space="preserve"> | </w:t>
                      </w:r>
                      <w:r w:rsidR="007B52B6">
                        <w:t xml:space="preserve">Aug </w:t>
                      </w:r>
                      <w:r w:rsidR="00F00D23" w:rsidRPr="0065772F">
                        <w:t>20</w:t>
                      </w:r>
                      <w:r w:rsidR="007B52B6">
                        <w:t xml:space="preserve">25 </w:t>
                      </w:r>
                      <w:r w:rsidR="00402823">
                        <w:t>–</w:t>
                      </w:r>
                      <w:r w:rsidR="00F00D23" w:rsidRPr="0065772F">
                        <w:t xml:space="preserve"> </w:t>
                      </w:r>
                      <w:r w:rsidR="007B52B6">
                        <w:t>Current</w:t>
                      </w:r>
                    </w:p>
                    <w:p w14:paraId="73C19C90" w14:textId="3365E5AE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02823">
                        <w:t>Prepared meals and ingredients during high</w:t>
                      </w:r>
                      <w:r w:rsidRPr="00402823">
                        <w:noBreakHyphen/>
                        <w:t>volume service.</w:t>
                      </w:r>
                    </w:p>
                    <w:p w14:paraId="65A027DD" w14:textId="1751795F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02823">
                        <w:t>Maintained food safety, cleanliness, and proper storage.</w:t>
                      </w:r>
                    </w:p>
                    <w:p w14:paraId="7B75821A" w14:textId="3BDAF5EC" w:rsidR="00402823" w:rsidRDefault="00402823" w:rsidP="00402823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02823">
                        <w:t>Supported team workflow through prep, plating, and restocking.</w:t>
                      </w:r>
                    </w:p>
                    <w:p w14:paraId="11F5CF99" w14:textId="77777777" w:rsidR="00402823" w:rsidRPr="00402823" w:rsidRDefault="00402823" w:rsidP="00402823"/>
                    <w:p w14:paraId="372FF495" w14:textId="4F826A1F" w:rsidR="00F00D23" w:rsidRPr="0065772F" w:rsidRDefault="007B52B6" w:rsidP="0065772F">
                      <w:pPr>
                        <w:pStyle w:val="Heading2"/>
                      </w:pPr>
                      <w:r>
                        <w:t>Cook / Prep Cook</w:t>
                      </w:r>
                    </w:p>
                    <w:p w14:paraId="7E442D52" w14:textId="26D34183" w:rsidR="00F00D23" w:rsidRDefault="00515827" w:rsidP="007F7FC5">
                      <w:pPr>
                        <w:pStyle w:val="Heading3"/>
                      </w:pPr>
                      <w:r>
                        <w:t>Black Pelican</w:t>
                      </w:r>
                      <w:r w:rsidR="00F00D23" w:rsidRPr="0065772F">
                        <w:t>,</w:t>
                      </w:r>
                      <w:r>
                        <w:t xml:space="preserve"> Wyndmere, ND</w:t>
                      </w:r>
                      <w:r w:rsidR="00F00D23" w:rsidRPr="0065772F">
                        <w:t xml:space="preserve"> | </w:t>
                      </w:r>
                      <w:r w:rsidR="007B52B6">
                        <w:t xml:space="preserve">Mar </w:t>
                      </w:r>
                      <w:r w:rsidR="00F00D23" w:rsidRPr="0065772F">
                        <w:t>20</w:t>
                      </w:r>
                      <w:r w:rsidR="007B52B6">
                        <w:t>24 –</w:t>
                      </w:r>
                      <w:r w:rsidR="00F00D23" w:rsidRPr="0065772F">
                        <w:t xml:space="preserve"> </w:t>
                      </w:r>
                      <w:r w:rsidR="007B52B6">
                        <w:t>Aug 2024</w:t>
                      </w:r>
                    </w:p>
                    <w:p w14:paraId="36E4010F" w14:textId="25F5BA93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Preformed the same responsibilities and core duties as above.</w:t>
                      </w:r>
                    </w:p>
                    <w:p w14:paraId="188B96A2" w14:textId="50FCCDC3" w:rsidR="00F00D23" w:rsidRPr="00DB7C3E" w:rsidRDefault="00515827" w:rsidP="0065772F">
                      <w:pPr>
                        <w:pStyle w:val="Heading2"/>
                      </w:pPr>
                      <w:r>
                        <w:t xml:space="preserve">Sales Representative </w:t>
                      </w:r>
                    </w:p>
                    <w:p w14:paraId="67FAA8B2" w14:textId="77777777" w:rsidR="00402823" w:rsidRDefault="00515827" w:rsidP="00402823">
                      <w:pPr>
                        <w:pStyle w:val="Heading3"/>
                      </w:pPr>
                      <w:r>
                        <w:t>Platinum Insurance</w:t>
                      </w:r>
                      <w:r w:rsidR="00F00D23" w:rsidRPr="000B296B">
                        <w:t xml:space="preserve">, </w:t>
                      </w:r>
                      <w:r>
                        <w:t>ND</w:t>
                      </w:r>
                      <w:r w:rsidR="00F00D23" w:rsidRPr="000B296B">
                        <w:t xml:space="preserve"> | </w:t>
                      </w:r>
                      <w:r>
                        <w:t>Dec 2023 – Jan 2024</w:t>
                      </w:r>
                    </w:p>
                    <w:p w14:paraId="6274A2AB" w14:textId="77777777" w:rsidR="00402823" w:rsidRPr="00402823" w:rsidRDefault="00402823" w:rsidP="00402823">
                      <w:pPr>
                        <w:pStyle w:val="Heading3"/>
                        <w:numPr>
                          <w:ilvl w:val="0"/>
                          <w:numId w:val="10"/>
                        </w:numPr>
                        <w:rPr>
                          <w:rFonts w:asciiTheme="minorHAnsi" w:hAnsiTheme="minorHAnsi"/>
                        </w:rPr>
                      </w:pPr>
                      <w:r w:rsidRPr="00402823">
                        <w:rPr>
                          <w:rFonts w:asciiTheme="minorHAnsi" w:hAnsiTheme="minorHAnsi"/>
                        </w:rPr>
                        <w:t>Contacted potential clients to explain insurance options in clear, simple terms.</w:t>
                      </w:r>
                    </w:p>
                    <w:p w14:paraId="269DC19B" w14:textId="77777777" w:rsidR="00402823" w:rsidRPr="00402823" w:rsidRDefault="00402823" w:rsidP="00402823">
                      <w:pPr>
                        <w:pStyle w:val="Heading3"/>
                        <w:numPr>
                          <w:ilvl w:val="0"/>
                          <w:numId w:val="10"/>
                        </w:numPr>
                        <w:rPr>
                          <w:rFonts w:asciiTheme="minorHAnsi" w:hAnsiTheme="minorHAnsi"/>
                        </w:rPr>
                      </w:pPr>
                      <w:r w:rsidRPr="00402823">
                        <w:rPr>
                          <w:rFonts w:asciiTheme="minorHAnsi" w:hAnsiTheme="minorHAnsi"/>
                        </w:rPr>
                        <w:t>Assisted customers in selecting plans that fit their needs and budgets.</w:t>
                      </w:r>
                    </w:p>
                    <w:p w14:paraId="1D69BCBF" w14:textId="04A3F6DB" w:rsidR="00402823" w:rsidRPr="00402823" w:rsidRDefault="00402823" w:rsidP="00402823">
                      <w:pPr>
                        <w:pStyle w:val="Heading3"/>
                        <w:numPr>
                          <w:ilvl w:val="0"/>
                          <w:numId w:val="10"/>
                        </w:numPr>
                        <w:rPr>
                          <w:rFonts w:asciiTheme="minorHAnsi" w:hAnsiTheme="minorHAnsi"/>
                        </w:rPr>
                      </w:pPr>
                      <w:r w:rsidRPr="00402823">
                        <w:rPr>
                          <w:rFonts w:asciiTheme="minorHAnsi" w:hAnsiTheme="minorHAnsi"/>
                        </w:rPr>
                        <w:t>Maintained</w:t>
                      </w:r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r w:rsidRPr="00402823">
                        <w:rPr>
                          <w:rFonts w:asciiTheme="minorHAnsi" w:hAnsiTheme="minorHAnsi"/>
                        </w:rPr>
                        <w:t>accurate records of calls, leads, and completed applications.</w:t>
                      </w:r>
                    </w:p>
                    <w:p w14:paraId="09C722DC" w14:textId="7710219C" w:rsidR="00515827" w:rsidRPr="00DB7C3E" w:rsidRDefault="00515827" w:rsidP="00515827">
                      <w:pPr>
                        <w:pStyle w:val="Heading2"/>
                      </w:pPr>
                      <w:r>
                        <w:t xml:space="preserve">Dispatcher </w:t>
                      </w:r>
                    </w:p>
                    <w:p w14:paraId="3CEAAA45" w14:textId="2434F0B5" w:rsidR="00402823" w:rsidRDefault="00515827" w:rsidP="00402823">
                      <w:pPr>
                        <w:pStyle w:val="Heading3"/>
                      </w:pPr>
                      <w:r>
                        <w:t>Wilkin County Sheriff’s Office</w:t>
                      </w:r>
                      <w:r w:rsidRPr="000B296B">
                        <w:t xml:space="preserve">, </w:t>
                      </w:r>
                      <w:r>
                        <w:t>Breckenridge, MN</w:t>
                      </w:r>
                      <w:r w:rsidRPr="000B296B">
                        <w:t xml:space="preserve"> | </w:t>
                      </w:r>
                      <w:r>
                        <w:t>Aug 2023 – Nov 2023</w:t>
                      </w:r>
                    </w:p>
                    <w:p w14:paraId="4114447C" w14:textId="77777777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402823">
                        <w:t>Answered emergency and non</w:t>
                      </w:r>
                      <w:r w:rsidRPr="00402823">
                        <w:noBreakHyphen/>
                        <w:t>emergency calls, gathering accurate information quickly.</w:t>
                      </w:r>
                    </w:p>
                    <w:p w14:paraId="41942AAE" w14:textId="77777777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402823">
                        <w:t>Dispatched law enforcement units and tracked officer locations in real time.</w:t>
                      </w:r>
                    </w:p>
                    <w:p w14:paraId="6C3622AF" w14:textId="77777777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402823">
                        <w:t>Documented incidents clearly and maintained communication during active calls.</w:t>
                      </w:r>
                    </w:p>
                    <w:p w14:paraId="7737C23A" w14:textId="77777777" w:rsidR="00402823" w:rsidRPr="00402823" w:rsidRDefault="00402823" w:rsidP="00402823"/>
                    <w:p w14:paraId="74C83F1F" w14:textId="6F41B904" w:rsidR="00515827" w:rsidRPr="00DB7C3E" w:rsidRDefault="00515827" w:rsidP="00515827">
                      <w:pPr>
                        <w:pStyle w:val="Heading2"/>
                      </w:pPr>
                      <w:r>
                        <w:t>Collateral Duty Inspector</w:t>
                      </w:r>
                    </w:p>
                    <w:p w14:paraId="3A9B1185" w14:textId="0476723C" w:rsidR="00515827" w:rsidRPr="000160F4" w:rsidRDefault="005E7023" w:rsidP="007F7FC5">
                      <w:pPr>
                        <w:pStyle w:val="Heading3"/>
                      </w:pPr>
                      <w:r w:rsidRPr="000160F4">
                        <w:t>USMC, Jacksonville, NC</w:t>
                      </w:r>
                      <w:r w:rsidR="00515827" w:rsidRPr="000160F4">
                        <w:t xml:space="preserve"> | </w:t>
                      </w:r>
                      <w:r w:rsidRPr="000160F4">
                        <w:t>June</w:t>
                      </w:r>
                      <w:r w:rsidR="00515827" w:rsidRPr="000160F4">
                        <w:t xml:space="preserve"> 202</w:t>
                      </w:r>
                      <w:r w:rsidR="006C2779" w:rsidRPr="000160F4">
                        <w:t>2</w:t>
                      </w:r>
                      <w:r w:rsidR="00515827" w:rsidRPr="000160F4">
                        <w:t xml:space="preserve"> – </w:t>
                      </w:r>
                      <w:r w:rsidRPr="000160F4">
                        <w:t xml:space="preserve">Aug </w:t>
                      </w:r>
                      <w:r w:rsidR="00515827" w:rsidRPr="000160F4">
                        <w:t>2023</w:t>
                      </w:r>
                    </w:p>
                    <w:p w14:paraId="175E468A" w14:textId="3662E473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402823">
                        <w:t>Inspected aviation ordnance equipment to ensure compliance with safety and maintenance standards.</w:t>
                      </w:r>
                    </w:p>
                    <w:p w14:paraId="6DED06CC" w14:textId="15979BF0" w:rsidR="00402823" w:rsidRDefault="00402823" w:rsidP="00402823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402823">
                        <w:t>Supervised junior Marines and provided guidance on proper procedures and workflow.</w:t>
                      </w:r>
                    </w:p>
                    <w:p w14:paraId="1A45E3DA" w14:textId="32FEA42C" w:rsidR="00402823" w:rsidRPr="00402823" w:rsidRDefault="00402823" w:rsidP="00402823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402823">
                        <w:t>Maintained accountability of weapons, tools, and equipment valued at over $10M.</w:t>
                      </w:r>
                    </w:p>
                    <w:p w14:paraId="55AD9877" w14:textId="3A1A8CB0" w:rsidR="00402823" w:rsidRPr="00402823" w:rsidRDefault="00402823" w:rsidP="00402823"/>
                    <w:p w14:paraId="2E3FC298" w14:textId="77777777" w:rsidR="00402823" w:rsidRPr="00402823" w:rsidRDefault="00402823" w:rsidP="00402823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5DD267CD" wp14:editId="76300238">
                <wp:simplePos x="0" y="0"/>
                <wp:positionH relativeFrom="page">
                  <wp:posOffset>5341620</wp:posOffset>
                </wp:positionH>
                <wp:positionV relativeFrom="page">
                  <wp:posOffset>2476500</wp:posOffset>
                </wp:positionV>
                <wp:extent cx="2130425" cy="1653540"/>
                <wp:effectExtent l="0" t="0" r="0" b="381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165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FFA3D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7DEFD35E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48CBBD9" w14:textId="69C472E6" w:rsidR="00F00D23" w:rsidRPr="0065772F" w:rsidRDefault="007B52B6" w:rsidP="0065772F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Associate’s degree</w:t>
                            </w:r>
                          </w:p>
                          <w:p w14:paraId="560F7A07" w14:textId="5357C60C" w:rsidR="00F00D23" w:rsidRPr="00DB7C3E" w:rsidRDefault="007B52B6" w:rsidP="0065772F">
                            <w:r>
                              <w:t xml:space="preserve">NDSCS – Software Engineering </w:t>
                            </w:r>
                          </w:p>
                          <w:p w14:paraId="2AC944AC" w14:textId="603254FB" w:rsidR="00F00D23" w:rsidRPr="00DB7C3E" w:rsidRDefault="00390B22" w:rsidP="0065772F">
                            <w:r>
                              <w:t>N</w:t>
                            </w:r>
                            <w:r w:rsidR="007B52B6">
                              <w:t>one</w:t>
                            </w:r>
                            <w:r>
                              <w:t xml:space="preserve"> – First Year</w:t>
                            </w:r>
                          </w:p>
                          <w:p w14:paraId="065C4411" w14:textId="77777777" w:rsidR="00F00D23" w:rsidRPr="00DB7C3E" w:rsidRDefault="00F00D23" w:rsidP="000B296B">
                            <w:pPr>
                              <w:pStyle w:val="Smallspace"/>
                            </w:pPr>
                          </w:p>
                          <w:p w14:paraId="1CAC01E4" w14:textId="394214EA" w:rsidR="00F00D23" w:rsidRPr="0065772F" w:rsidRDefault="007B52B6" w:rsidP="0065772F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High School Degree</w:t>
                            </w:r>
                          </w:p>
                          <w:p w14:paraId="0DD146C5" w14:textId="5A1168A9" w:rsidR="00F00D23" w:rsidRPr="00DB7C3E" w:rsidRDefault="007B52B6" w:rsidP="0065772F">
                            <w:r>
                              <w:t>Pequot Lakes High School</w:t>
                            </w:r>
                          </w:p>
                          <w:p w14:paraId="3094BD39" w14:textId="75C3A80B" w:rsidR="00F00D23" w:rsidRPr="00DB7C3E" w:rsidRDefault="00F00D23" w:rsidP="0065772F">
                            <w:r>
                              <w:t>20</w:t>
                            </w:r>
                            <w:r w:rsidR="007B52B6"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267CD" id="_x0000_s1027" type="#_x0000_t202" style="position:absolute;left:0;text-align:left;margin-left:420.6pt;margin-top:195pt;width:167.75pt;height:130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" filled="f" stroked="f">
                <v:textbox>
                  <w:txbxContent>
                    <w:p w14:paraId="36BFFA3D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7DEFD35E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48CBBD9" w14:textId="69C472E6" w:rsidR="00F00D23" w:rsidRPr="0065772F" w:rsidRDefault="007B52B6" w:rsidP="0065772F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Associate’s degree</w:t>
                      </w:r>
                    </w:p>
                    <w:p w14:paraId="560F7A07" w14:textId="5357C60C" w:rsidR="00F00D23" w:rsidRPr="00DB7C3E" w:rsidRDefault="007B52B6" w:rsidP="0065772F">
                      <w:r>
                        <w:t xml:space="preserve">NDSCS – Software Engineering </w:t>
                      </w:r>
                    </w:p>
                    <w:p w14:paraId="2AC944AC" w14:textId="603254FB" w:rsidR="00F00D23" w:rsidRPr="00DB7C3E" w:rsidRDefault="00390B22" w:rsidP="0065772F">
                      <w:r>
                        <w:t>N</w:t>
                      </w:r>
                      <w:r w:rsidR="007B52B6">
                        <w:t>one</w:t>
                      </w:r>
                      <w:r>
                        <w:t xml:space="preserve"> – First Year</w:t>
                      </w:r>
                    </w:p>
                    <w:p w14:paraId="065C4411" w14:textId="77777777" w:rsidR="00F00D23" w:rsidRPr="00DB7C3E" w:rsidRDefault="00F00D23" w:rsidP="000B296B">
                      <w:pPr>
                        <w:pStyle w:val="Smallspace"/>
                      </w:pPr>
                    </w:p>
                    <w:p w14:paraId="1CAC01E4" w14:textId="394214EA" w:rsidR="00F00D23" w:rsidRPr="0065772F" w:rsidRDefault="007B52B6" w:rsidP="0065772F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High School Degree</w:t>
                      </w:r>
                    </w:p>
                    <w:p w14:paraId="0DD146C5" w14:textId="5A1168A9" w:rsidR="00F00D23" w:rsidRPr="00DB7C3E" w:rsidRDefault="007B52B6" w:rsidP="0065772F">
                      <w:r>
                        <w:t>Pequot Lakes High School</w:t>
                      </w:r>
                    </w:p>
                    <w:p w14:paraId="3094BD39" w14:textId="75C3A80B" w:rsidR="00F00D23" w:rsidRPr="00DB7C3E" w:rsidRDefault="00F00D23" w:rsidP="0065772F">
                      <w:r>
                        <w:t>20</w:t>
                      </w:r>
                      <w:r w:rsidR="007B52B6">
                        <w:t>19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4FA22083" wp14:editId="2BA9B271">
                <wp:simplePos x="0" y="0"/>
                <wp:positionH relativeFrom="page">
                  <wp:posOffset>5349240</wp:posOffset>
                </wp:positionH>
                <wp:positionV relativeFrom="page">
                  <wp:posOffset>4107180</wp:posOffset>
                </wp:positionV>
                <wp:extent cx="2148840" cy="2225040"/>
                <wp:effectExtent l="0" t="0" r="0" b="381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222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4EADE" w14:textId="1D31C9B7" w:rsidR="00390B22" w:rsidRPr="00390B22" w:rsidRDefault="00F00D23" w:rsidP="00390B22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75667672" w14:textId="381E01B7" w:rsidR="00390B22" w:rsidRPr="00390B22" w:rsidRDefault="00390B22" w:rsidP="00390B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390B22">
                              <w:rPr>
                                <w:rFonts w:ascii="Source Sans Pro" w:hAnsi="Source Sans Pro"/>
                              </w:rPr>
                              <w:t xml:space="preserve">Critical Thinking </w:t>
                            </w:r>
                          </w:p>
                          <w:p w14:paraId="453A2EC1" w14:textId="77AA838D" w:rsidR="00390B22" w:rsidRPr="00390B22" w:rsidRDefault="00390B22" w:rsidP="00390B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390B22">
                              <w:rPr>
                                <w:rFonts w:ascii="Source Sans Pro" w:hAnsi="Source Sans Pro"/>
                              </w:rPr>
                              <w:t xml:space="preserve">Attentive to Detail </w:t>
                            </w:r>
                          </w:p>
                          <w:p w14:paraId="37D8E2D0" w14:textId="3F9D00BB" w:rsidR="00390B22" w:rsidRDefault="00390B22" w:rsidP="00390B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390B22">
                              <w:rPr>
                                <w:rFonts w:ascii="Source Sans Pro" w:hAnsi="Source Sans Pro"/>
                              </w:rPr>
                              <w:t xml:space="preserve">Problem-solving </w:t>
                            </w:r>
                          </w:p>
                          <w:p w14:paraId="6795E740" w14:textId="460FC1C4" w:rsidR="00390B22" w:rsidRPr="00390B22" w:rsidRDefault="00390B22" w:rsidP="00390B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>
                              <w:rPr>
                                <w:rFonts w:ascii="Source Sans Pro" w:hAnsi="Source Sans Pro"/>
                              </w:rPr>
                              <w:t>Communication Skills</w:t>
                            </w:r>
                          </w:p>
                          <w:p w14:paraId="7F286F51" w14:textId="74014A6D" w:rsidR="00390B22" w:rsidRPr="00390B22" w:rsidRDefault="00390B22" w:rsidP="00390B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390B22">
                              <w:rPr>
                                <w:rFonts w:ascii="Source Sans Pro" w:hAnsi="Source Sans Pro"/>
                              </w:rPr>
                              <w:t xml:space="preserve">MS Office (Word, Excel, PP, Etc.) </w:t>
                            </w:r>
                          </w:p>
                          <w:p w14:paraId="3E322555" w14:textId="0708F0DC" w:rsidR="00390B22" w:rsidRDefault="00390B22" w:rsidP="00390B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390B22">
                              <w:rPr>
                                <w:rFonts w:ascii="Source Sans Pro" w:hAnsi="Source Sans Pro"/>
                              </w:rPr>
                              <w:t>Google Workspace (docs, Sheets, Slides, Etc.)</w:t>
                            </w:r>
                          </w:p>
                          <w:p w14:paraId="7E88424C" w14:textId="3C499BA0" w:rsidR="00390B22" w:rsidRPr="00390B22" w:rsidRDefault="00390B22" w:rsidP="00390B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>
                              <w:rPr>
                                <w:rFonts w:ascii="Source Sans Pro" w:hAnsi="Source Sans Pro"/>
                              </w:rPr>
                              <w:t>Languages (JavaScript, HTML, CSS.)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22083" id="_x0000_s1028" type="#_x0000_t202" style="position:absolute;left:0;text-align:left;margin-left:421.2pt;margin-top:323.4pt;width:169.2pt;height:175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" filled="f" stroked="f">
                <v:textbox>
                  <w:txbxContent>
                    <w:p w14:paraId="60C4EADE" w14:textId="1D31C9B7" w:rsidR="00390B22" w:rsidRPr="00390B22" w:rsidRDefault="00F00D23" w:rsidP="00390B22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75667672" w14:textId="381E01B7" w:rsidR="00390B22" w:rsidRPr="00390B22" w:rsidRDefault="00390B22" w:rsidP="00390B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="Source Sans Pro" w:hAnsi="Source Sans Pro"/>
                        </w:rPr>
                      </w:pPr>
                      <w:r w:rsidRPr="00390B22">
                        <w:rPr>
                          <w:rFonts w:ascii="Source Sans Pro" w:hAnsi="Source Sans Pro"/>
                        </w:rPr>
                        <w:t xml:space="preserve">Critical Thinking </w:t>
                      </w:r>
                    </w:p>
                    <w:p w14:paraId="453A2EC1" w14:textId="77AA838D" w:rsidR="00390B22" w:rsidRPr="00390B22" w:rsidRDefault="00390B22" w:rsidP="00390B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="Source Sans Pro" w:hAnsi="Source Sans Pro"/>
                        </w:rPr>
                      </w:pPr>
                      <w:r w:rsidRPr="00390B22">
                        <w:rPr>
                          <w:rFonts w:ascii="Source Sans Pro" w:hAnsi="Source Sans Pro"/>
                        </w:rPr>
                        <w:t xml:space="preserve">Attentive to Detail </w:t>
                      </w:r>
                    </w:p>
                    <w:p w14:paraId="37D8E2D0" w14:textId="3F9D00BB" w:rsidR="00390B22" w:rsidRDefault="00390B22" w:rsidP="00390B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="Source Sans Pro" w:hAnsi="Source Sans Pro"/>
                        </w:rPr>
                      </w:pPr>
                      <w:r w:rsidRPr="00390B22">
                        <w:rPr>
                          <w:rFonts w:ascii="Source Sans Pro" w:hAnsi="Source Sans Pro"/>
                        </w:rPr>
                        <w:t xml:space="preserve">Problem-solving </w:t>
                      </w:r>
                    </w:p>
                    <w:p w14:paraId="6795E740" w14:textId="460FC1C4" w:rsidR="00390B22" w:rsidRPr="00390B22" w:rsidRDefault="00390B22" w:rsidP="00390B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="Source Sans Pro" w:hAnsi="Source Sans Pro"/>
                        </w:rPr>
                      </w:pPr>
                      <w:r>
                        <w:rPr>
                          <w:rFonts w:ascii="Source Sans Pro" w:hAnsi="Source Sans Pro"/>
                        </w:rPr>
                        <w:t>Communication Skills</w:t>
                      </w:r>
                    </w:p>
                    <w:p w14:paraId="7F286F51" w14:textId="74014A6D" w:rsidR="00390B22" w:rsidRPr="00390B22" w:rsidRDefault="00390B22" w:rsidP="00390B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="Source Sans Pro" w:hAnsi="Source Sans Pro"/>
                        </w:rPr>
                      </w:pPr>
                      <w:r w:rsidRPr="00390B22">
                        <w:rPr>
                          <w:rFonts w:ascii="Source Sans Pro" w:hAnsi="Source Sans Pro"/>
                        </w:rPr>
                        <w:t xml:space="preserve">MS Office (Word, Excel, PP, Etc.) </w:t>
                      </w:r>
                    </w:p>
                    <w:p w14:paraId="3E322555" w14:textId="0708F0DC" w:rsidR="00390B22" w:rsidRDefault="00390B22" w:rsidP="00390B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="Source Sans Pro" w:hAnsi="Source Sans Pro"/>
                        </w:rPr>
                      </w:pPr>
                      <w:r w:rsidRPr="00390B22">
                        <w:rPr>
                          <w:rFonts w:ascii="Source Sans Pro" w:hAnsi="Source Sans Pro"/>
                        </w:rPr>
                        <w:t>Google Workspace (docs, Sheets, Slides, Etc.)</w:t>
                      </w:r>
                    </w:p>
                    <w:p w14:paraId="7E88424C" w14:textId="3C499BA0" w:rsidR="00390B22" w:rsidRPr="00390B22" w:rsidRDefault="00390B22" w:rsidP="00390B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="Source Sans Pro" w:hAnsi="Source Sans Pro"/>
                        </w:rPr>
                      </w:pPr>
                      <w:r>
                        <w:rPr>
                          <w:rFonts w:ascii="Source Sans Pro" w:hAnsi="Source Sans Pro"/>
                        </w:rPr>
                        <w:t>Languages (JavaScript, HTML, CSS.)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60C9549D" wp14:editId="20C951E3">
                <wp:simplePos x="0" y="0"/>
                <wp:positionH relativeFrom="page">
                  <wp:posOffset>5196840</wp:posOffset>
                </wp:positionH>
                <wp:positionV relativeFrom="page">
                  <wp:posOffset>2712720</wp:posOffset>
                </wp:positionV>
                <wp:extent cx="83820" cy="7132320"/>
                <wp:effectExtent l="0" t="0" r="30480" b="3048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71323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6CA4C" id="Straight Connector 31" o:spid="_x0000_s1026" alt="&quot;&quot;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09.2pt,213.6pt" to="415.8pt,7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5170560A" wp14:editId="00BB602F">
                <wp:simplePos x="0" y="0"/>
                <wp:positionH relativeFrom="page">
                  <wp:posOffset>5349240</wp:posOffset>
                </wp:positionH>
                <wp:positionV relativeFrom="margin">
                  <wp:posOffset>5897880</wp:posOffset>
                </wp:positionV>
                <wp:extent cx="2176145" cy="3558540"/>
                <wp:effectExtent l="0" t="0" r="0" b="381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3558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439FF" w14:textId="576DE7DB" w:rsidR="00F00D23" w:rsidRDefault="007F7FC5" w:rsidP="007F7FC5">
                            <w:pPr>
                              <w:pStyle w:val="Heading1"/>
                            </w:pPr>
                            <w:r>
                              <w:t>USMC Training / duties</w:t>
                            </w:r>
                          </w:p>
                          <w:p w14:paraId="3EA245E4" w14:textId="77777777" w:rsidR="007F7FC5" w:rsidRPr="007F7FC5" w:rsidRDefault="007F7FC5" w:rsidP="007F7FC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F7FC5">
                              <w:rPr>
                                <w:b/>
                                <w:bCs/>
                              </w:rPr>
                              <w:t>Aviation Ordnance Marine,</w:t>
                            </w:r>
                          </w:p>
                          <w:p w14:paraId="340B7F22" w14:textId="77777777" w:rsidR="007F7FC5" w:rsidRDefault="007F7FC5" w:rsidP="007F7FC5">
                            <w:r w:rsidRPr="005E7023">
                              <w:t xml:space="preserve">Jacksonville, NC </w:t>
                            </w:r>
                          </w:p>
                          <w:p w14:paraId="4CBBD06D" w14:textId="694FC37D" w:rsidR="007F7FC5" w:rsidRPr="005E7023" w:rsidRDefault="007F7FC5" w:rsidP="007F7FC5">
                            <w:r w:rsidRPr="005E7023">
                              <w:t>May</w:t>
                            </w:r>
                            <w:r>
                              <w:t xml:space="preserve"> 2020</w:t>
                            </w:r>
                            <w:r w:rsidRPr="005E7023">
                              <w:t xml:space="preserve"> – June 2021</w:t>
                            </w:r>
                          </w:p>
                          <w:p w14:paraId="489C21E7" w14:textId="77777777" w:rsidR="007F7FC5" w:rsidRPr="007F7FC5" w:rsidRDefault="007F7FC5" w:rsidP="007F7FC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F7FC5">
                              <w:rPr>
                                <w:b/>
                                <w:bCs/>
                              </w:rPr>
                              <w:t>Munition Technician Training,</w:t>
                            </w:r>
                          </w:p>
                          <w:p w14:paraId="06AD9A51" w14:textId="77777777" w:rsidR="007F7FC5" w:rsidRDefault="007F7FC5" w:rsidP="007F7FC5">
                            <w:r w:rsidRPr="005E7023">
                              <w:t>Havelock, NC</w:t>
                            </w:r>
                          </w:p>
                          <w:p w14:paraId="5C37BAB7" w14:textId="61AEB6F4" w:rsidR="007F7FC5" w:rsidRDefault="007F7FC5" w:rsidP="007F7FC5">
                            <w:r>
                              <w:t>Mar 2020 - May 2020</w:t>
                            </w:r>
                          </w:p>
                          <w:p w14:paraId="079808AE" w14:textId="77777777" w:rsidR="007F7FC5" w:rsidRPr="007F7FC5" w:rsidRDefault="007F7FC5" w:rsidP="007F7FC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F7FC5">
                              <w:rPr>
                                <w:b/>
                                <w:bCs/>
                              </w:rPr>
                              <w:t xml:space="preserve">Basic AO Marine, </w:t>
                            </w:r>
                          </w:p>
                          <w:p w14:paraId="64527216" w14:textId="77777777" w:rsidR="007F7FC5" w:rsidRDefault="007F7FC5" w:rsidP="007F7FC5">
                            <w:r>
                              <w:t xml:space="preserve">Pensacola, FL </w:t>
                            </w:r>
                          </w:p>
                          <w:p w14:paraId="6102E581" w14:textId="5C848E42" w:rsidR="007F7FC5" w:rsidRPr="005E7023" w:rsidRDefault="007F7FC5" w:rsidP="007F7FC5">
                            <w:r>
                              <w:t>Jan 2020 – Feb 2020</w:t>
                            </w:r>
                          </w:p>
                          <w:p w14:paraId="5E349061" w14:textId="77777777" w:rsidR="007F7FC5" w:rsidRPr="007F7FC5" w:rsidRDefault="007F7FC5" w:rsidP="007F7FC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F7FC5">
                              <w:rPr>
                                <w:b/>
                                <w:bCs/>
                              </w:rPr>
                              <w:t xml:space="preserve">Marine Combat Training, </w:t>
                            </w:r>
                          </w:p>
                          <w:p w14:paraId="39E38CEC" w14:textId="77777777" w:rsidR="007F7FC5" w:rsidRPr="006C2779" w:rsidRDefault="007F7FC5" w:rsidP="007F7FC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6C2779">
                              <w:t xml:space="preserve">San Diego, CA </w:t>
                            </w:r>
                          </w:p>
                          <w:p w14:paraId="472B7CB3" w14:textId="3A787314" w:rsidR="007F7FC5" w:rsidRPr="006C2779" w:rsidRDefault="007F7FC5" w:rsidP="007F7FC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6C2779">
                              <w:t>Dec 2019 – Jan 2020</w:t>
                            </w:r>
                          </w:p>
                          <w:p w14:paraId="665FDBE1" w14:textId="77777777" w:rsidR="007F7FC5" w:rsidRPr="007F7FC5" w:rsidRDefault="007F7FC5" w:rsidP="007F7FC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F7FC5">
                              <w:rPr>
                                <w:b/>
                                <w:bCs/>
                              </w:rPr>
                              <w:t xml:space="preserve">Bootcamp, </w:t>
                            </w:r>
                          </w:p>
                          <w:p w14:paraId="616E188E" w14:textId="77777777" w:rsidR="007F7FC5" w:rsidRDefault="007F7FC5" w:rsidP="007F7FC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4C6D9C">
                              <w:t xml:space="preserve">San Diego, CA </w:t>
                            </w:r>
                          </w:p>
                          <w:p w14:paraId="1C30980D" w14:textId="26ECB1CF" w:rsidR="007F7FC5" w:rsidRDefault="007F7FC5" w:rsidP="007F7FC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4C6D9C">
                              <w:t xml:space="preserve">Aug 2019 </w:t>
                            </w:r>
                            <w:r>
                              <w:t>–</w:t>
                            </w:r>
                            <w:r w:rsidRPr="004C6D9C">
                              <w:t xml:space="preserve"> Oct</w:t>
                            </w:r>
                            <w:r>
                              <w:t xml:space="preserve"> 2019</w:t>
                            </w:r>
                          </w:p>
                          <w:p w14:paraId="31E5AA84" w14:textId="77777777" w:rsidR="007F7FC5" w:rsidRPr="000B296B" w:rsidRDefault="007F7FC5" w:rsidP="000B296B"/>
                          <w:p w14:paraId="13F1CE8C" w14:textId="77777777" w:rsidR="00F00D23" w:rsidRPr="000B296B" w:rsidRDefault="00F00D23" w:rsidP="000B296B"/>
                          <w:p w14:paraId="3E8D7B58" w14:textId="77777777" w:rsidR="00F00D23" w:rsidRPr="000B296B" w:rsidRDefault="00F00D23" w:rsidP="000B29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560A" id="_x0000_s1029" type="#_x0000_t202" style="position:absolute;left:0;text-align:left;margin-left:421.2pt;margin-top:464.4pt;width:171.35pt;height:280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" filled="f" stroked="f">
                <v:textbox>
                  <w:txbxContent>
                    <w:p w14:paraId="45C439FF" w14:textId="576DE7DB" w:rsidR="00F00D23" w:rsidRDefault="007F7FC5" w:rsidP="007F7FC5">
                      <w:pPr>
                        <w:pStyle w:val="Heading1"/>
                      </w:pPr>
                      <w:r>
                        <w:t>USMC Training / duties</w:t>
                      </w:r>
                    </w:p>
                    <w:p w14:paraId="3EA245E4" w14:textId="77777777" w:rsidR="007F7FC5" w:rsidRPr="007F7FC5" w:rsidRDefault="007F7FC5" w:rsidP="007F7FC5">
                      <w:pPr>
                        <w:rPr>
                          <w:b/>
                          <w:bCs/>
                        </w:rPr>
                      </w:pPr>
                      <w:r w:rsidRPr="007F7FC5">
                        <w:rPr>
                          <w:b/>
                          <w:bCs/>
                        </w:rPr>
                        <w:t>Aviation Ordnance Marine,</w:t>
                      </w:r>
                    </w:p>
                    <w:p w14:paraId="340B7F22" w14:textId="77777777" w:rsidR="007F7FC5" w:rsidRDefault="007F7FC5" w:rsidP="007F7FC5">
                      <w:r w:rsidRPr="005E7023">
                        <w:t xml:space="preserve">Jacksonville, NC </w:t>
                      </w:r>
                    </w:p>
                    <w:p w14:paraId="4CBBD06D" w14:textId="694FC37D" w:rsidR="007F7FC5" w:rsidRPr="005E7023" w:rsidRDefault="007F7FC5" w:rsidP="007F7FC5">
                      <w:r w:rsidRPr="005E7023">
                        <w:t>May</w:t>
                      </w:r>
                      <w:r>
                        <w:t xml:space="preserve"> 2020</w:t>
                      </w:r>
                      <w:r w:rsidRPr="005E7023">
                        <w:t xml:space="preserve"> – June 2021</w:t>
                      </w:r>
                    </w:p>
                    <w:p w14:paraId="489C21E7" w14:textId="77777777" w:rsidR="007F7FC5" w:rsidRPr="007F7FC5" w:rsidRDefault="007F7FC5" w:rsidP="007F7FC5">
                      <w:pPr>
                        <w:rPr>
                          <w:b/>
                          <w:bCs/>
                        </w:rPr>
                      </w:pPr>
                      <w:r w:rsidRPr="007F7FC5">
                        <w:rPr>
                          <w:b/>
                          <w:bCs/>
                        </w:rPr>
                        <w:t>Munition Technician Training,</w:t>
                      </w:r>
                    </w:p>
                    <w:p w14:paraId="06AD9A51" w14:textId="77777777" w:rsidR="007F7FC5" w:rsidRDefault="007F7FC5" w:rsidP="007F7FC5">
                      <w:r w:rsidRPr="005E7023">
                        <w:t>Havelock, NC</w:t>
                      </w:r>
                    </w:p>
                    <w:p w14:paraId="5C37BAB7" w14:textId="61AEB6F4" w:rsidR="007F7FC5" w:rsidRDefault="007F7FC5" w:rsidP="007F7FC5">
                      <w:r>
                        <w:t>Mar 2020 - May 2020</w:t>
                      </w:r>
                    </w:p>
                    <w:p w14:paraId="079808AE" w14:textId="77777777" w:rsidR="007F7FC5" w:rsidRPr="007F7FC5" w:rsidRDefault="007F7FC5" w:rsidP="007F7FC5">
                      <w:pPr>
                        <w:rPr>
                          <w:b/>
                          <w:bCs/>
                        </w:rPr>
                      </w:pPr>
                      <w:r w:rsidRPr="007F7FC5">
                        <w:rPr>
                          <w:b/>
                          <w:bCs/>
                        </w:rPr>
                        <w:t xml:space="preserve">Basic AO Marine, </w:t>
                      </w:r>
                    </w:p>
                    <w:p w14:paraId="64527216" w14:textId="77777777" w:rsidR="007F7FC5" w:rsidRDefault="007F7FC5" w:rsidP="007F7FC5">
                      <w:r>
                        <w:t xml:space="preserve">Pensacola, FL </w:t>
                      </w:r>
                    </w:p>
                    <w:p w14:paraId="6102E581" w14:textId="5C848E42" w:rsidR="007F7FC5" w:rsidRPr="005E7023" w:rsidRDefault="007F7FC5" w:rsidP="007F7FC5">
                      <w:r>
                        <w:t>Jan 2020 – Feb 2020</w:t>
                      </w:r>
                    </w:p>
                    <w:p w14:paraId="5E349061" w14:textId="77777777" w:rsidR="007F7FC5" w:rsidRPr="007F7FC5" w:rsidRDefault="007F7FC5" w:rsidP="007F7FC5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</w:rPr>
                      </w:pPr>
                      <w:r w:rsidRPr="007F7FC5">
                        <w:rPr>
                          <w:b/>
                          <w:bCs/>
                        </w:rPr>
                        <w:t xml:space="preserve">Marine Combat Training, </w:t>
                      </w:r>
                    </w:p>
                    <w:p w14:paraId="39E38CEC" w14:textId="77777777" w:rsidR="007F7FC5" w:rsidRPr="006C2779" w:rsidRDefault="007F7FC5" w:rsidP="007F7FC5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6C2779">
                        <w:t xml:space="preserve">San Diego, CA </w:t>
                      </w:r>
                    </w:p>
                    <w:p w14:paraId="472B7CB3" w14:textId="3A787314" w:rsidR="007F7FC5" w:rsidRPr="006C2779" w:rsidRDefault="007F7FC5" w:rsidP="007F7FC5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6C2779">
                        <w:t>Dec 2019 – Jan 2020</w:t>
                      </w:r>
                    </w:p>
                    <w:p w14:paraId="665FDBE1" w14:textId="77777777" w:rsidR="007F7FC5" w:rsidRPr="007F7FC5" w:rsidRDefault="007F7FC5" w:rsidP="007F7FC5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</w:rPr>
                      </w:pPr>
                      <w:r w:rsidRPr="007F7FC5">
                        <w:rPr>
                          <w:b/>
                          <w:bCs/>
                        </w:rPr>
                        <w:t xml:space="preserve">Bootcamp, </w:t>
                      </w:r>
                    </w:p>
                    <w:p w14:paraId="616E188E" w14:textId="77777777" w:rsidR="007F7FC5" w:rsidRDefault="007F7FC5" w:rsidP="007F7FC5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4C6D9C">
                        <w:t xml:space="preserve">San Diego, CA </w:t>
                      </w:r>
                    </w:p>
                    <w:p w14:paraId="1C30980D" w14:textId="26ECB1CF" w:rsidR="007F7FC5" w:rsidRDefault="007F7FC5" w:rsidP="007F7FC5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4C6D9C">
                        <w:t xml:space="preserve">Aug 2019 </w:t>
                      </w:r>
                      <w:r>
                        <w:t>–</w:t>
                      </w:r>
                      <w:r w:rsidRPr="004C6D9C">
                        <w:t xml:space="preserve"> Oct</w:t>
                      </w:r>
                      <w:r>
                        <w:t xml:space="preserve"> 2019</w:t>
                      </w:r>
                    </w:p>
                    <w:p w14:paraId="31E5AA84" w14:textId="77777777" w:rsidR="007F7FC5" w:rsidRPr="000B296B" w:rsidRDefault="007F7FC5" w:rsidP="000B296B"/>
                    <w:p w14:paraId="13F1CE8C" w14:textId="77777777" w:rsidR="00F00D23" w:rsidRPr="000B296B" w:rsidRDefault="00F00D23" w:rsidP="000B296B"/>
                    <w:p w14:paraId="3E8D7B58" w14:textId="77777777" w:rsidR="00F00D23" w:rsidRPr="000B296B" w:rsidRDefault="00F00D23" w:rsidP="000B296B"/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</w:p>
    <w:p w14:paraId="00F97FF2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7A87655B" w14:textId="6E378488" w:rsidR="0071059B" w:rsidRDefault="00C213B7" w:rsidP="0055578F">
      <w:r w:rsidRPr="00C213B7">
        <w:t>Marine Veteran and dedicated Software Engineering student with strong academic performance and a genuine passion for technology. Seeking an entry</w:t>
      </w:r>
      <w:r w:rsidRPr="00C213B7">
        <w:noBreakHyphen/>
        <w:t>level role to apply my growing technical skills, gain real</w:t>
      </w:r>
      <w:r w:rsidRPr="00C213B7">
        <w:noBreakHyphen/>
        <w:t>world experience, and contribute to a professional tech environment while continuing to learn and grow.</w:t>
      </w:r>
      <w:r w:rsidR="003352C3" w:rsidRPr="003352C3">
        <w:t xml:space="preserve"> </w:t>
      </w:r>
    </w:p>
    <w:sectPr w:rsidR="0071059B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24E89"/>
    <w:multiLevelType w:val="hybridMultilevel"/>
    <w:tmpl w:val="5368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6645D"/>
    <w:multiLevelType w:val="hybridMultilevel"/>
    <w:tmpl w:val="F590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B11191"/>
    <w:multiLevelType w:val="hybridMultilevel"/>
    <w:tmpl w:val="26AAB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31A9D"/>
    <w:multiLevelType w:val="hybridMultilevel"/>
    <w:tmpl w:val="55C03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B7334"/>
    <w:multiLevelType w:val="hybridMultilevel"/>
    <w:tmpl w:val="BDD6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93AED"/>
    <w:multiLevelType w:val="hybridMultilevel"/>
    <w:tmpl w:val="86E2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E1CBE"/>
    <w:multiLevelType w:val="hybridMultilevel"/>
    <w:tmpl w:val="BC5EF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2"/>
  </w:num>
  <w:num w:numId="2" w16cid:durableId="505023288">
    <w:abstractNumId w:val="5"/>
  </w:num>
  <w:num w:numId="3" w16cid:durableId="313024574">
    <w:abstractNumId w:val="9"/>
  </w:num>
  <w:num w:numId="4" w16cid:durableId="1052733521">
    <w:abstractNumId w:val="1"/>
  </w:num>
  <w:num w:numId="5" w16cid:durableId="1824347043">
    <w:abstractNumId w:val="0"/>
  </w:num>
  <w:num w:numId="6" w16cid:durableId="600067645">
    <w:abstractNumId w:val="6"/>
  </w:num>
  <w:num w:numId="7" w16cid:durableId="366174955">
    <w:abstractNumId w:val="3"/>
  </w:num>
  <w:num w:numId="8" w16cid:durableId="665015083">
    <w:abstractNumId w:val="7"/>
  </w:num>
  <w:num w:numId="9" w16cid:durableId="2109306979">
    <w:abstractNumId w:val="4"/>
  </w:num>
  <w:num w:numId="10" w16cid:durableId="1356269983">
    <w:abstractNumId w:val="8"/>
  </w:num>
  <w:num w:numId="11" w16cid:durableId="57481052">
    <w:abstractNumId w:val="10"/>
  </w:num>
  <w:num w:numId="12" w16cid:durableId="1536886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B6"/>
    <w:rsid w:val="000160F4"/>
    <w:rsid w:val="00036F36"/>
    <w:rsid w:val="000429E8"/>
    <w:rsid w:val="00080531"/>
    <w:rsid w:val="000B296B"/>
    <w:rsid w:val="00122C81"/>
    <w:rsid w:val="001C57D1"/>
    <w:rsid w:val="001E501D"/>
    <w:rsid w:val="0021183F"/>
    <w:rsid w:val="00257458"/>
    <w:rsid w:val="0027097E"/>
    <w:rsid w:val="002A38D2"/>
    <w:rsid w:val="002E432C"/>
    <w:rsid w:val="00307FD9"/>
    <w:rsid w:val="00313787"/>
    <w:rsid w:val="003352C3"/>
    <w:rsid w:val="00337F3C"/>
    <w:rsid w:val="0037036D"/>
    <w:rsid w:val="003905A5"/>
    <w:rsid w:val="00390B22"/>
    <w:rsid w:val="003D10AC"/>
    <w:rsid w:val="003D16F8"/>
    <w:rsid w:val="003D346C"/>
    <w:rsid w:val="003F5DE9"/>
    <w:rsid w:val="00402823"/>
    <w:rsid w:val="00432220"/>
    <w:rsid w:val="0047020C"/>
    <w:rsid w:val="0047484C"/>
    <w:rsid w:val="004B79F8"/>
    <w:rsid w:val="004C0DB9"/>
    <w:rsid w:val="004C6D9C"/>
    <w:rsid w:val="004F3FAB"/>
    <w:rsid w:val="00515827"/>
    <w:rsid w:val="0055578F"/>
    <w:rsid w:val="00555A6C"/>
    <w:rsid w:val="005933EA"/>
    <w:rsid w:val="005A21BA"/>
    <w:rsid w:val="005E7023"/>
    <w:rsid w:val="005F73C2"/>
    <w:rsid w:val="00607FBA"/>
    <w:rsid w:val="00655136"/>
    <w:rsid w:val="0065772F"/>
    <w:rsid w:val="00671FF1"/>
    <w:rsid w:val="006A1D0E"/>
    <w:rsid w:val="006C2779"/>
    <w:rsid w:val="0071059B"/>
    <w:rsid w:val="00772B75"/>
    <w:rsid w:val="00784C4C"/>
    <w:rsid w:val="007A3C8C"/>
    <w:rsid w:val="007B52B6"/>
    <w:rsid w:val="007E42C1"/>
    <w:rsid w:val="007F7FC5"/>
    <w:rsid w:val="00800C55"/>
    <w:rsid w:val="00813B6C"/>
    <w:rsid w:val="00824A21"/>
    <w:rsid w:val="00862E37"/>
    <w:rsid w:val="00873202"/>
    <w:rsid w:val="0088048E"/>
    <w:rsid w:val="008C2667"/>
    <w:rsid w:val="008C57C3"/>
    <w:rsid w:val="009A74DF"/>
    <w:rsid w:val="009D580B"/>
    <w:rsid w:val="009F7DBF"/>
    <w:rsid w:val="00A141B3"/>
    <w:rsid w:val="00A43764"/>
    <w:rsid w:val="00A4544A"/>
    <w:rsid w:val="00AC4D65"/>
    <w:rsid w:val="00AE3DA9"/>
    <w:rsid w:val="00B00999"/>
    <w:rsid w:val="00B03055"/>
    <w:rsid w:val="00B06E71"/>
    <w:rsid w:val="00B55C57"/>
    <w:rsid w:val="00B57A33"/>
    <w:rsid w:val="00BE7944"/>
    <w:rsid w:val="00C051E3"/>
    <w:rsid w:val="00C13CD9"/>
    <w:rsid w:val="00C213B7"/>
    <w:rsid w:val="00C40F08"/>
    <w:rsid w:val="00C9755D"/>
    <w:rsid w:val="00D43B84"/>
    <w:rsid w:val="00D920AB"/>
    <w:rsid w:val="00DF528B"/>
    <w:rsid w:val="00E60BEA"/>
    <w:rsid w:val="00E70E94"/>
    <w:rsid w:val="00E724A0"/>
    <w:rsid w:val="00EB3841"/>
    <w:rsid w:val="00EF6F27"/>
    <w:rsid w:val="00F00D23"/>
    <w:rsid w:val="00F6163A"/>
    <w:rsid w:val="00F64F66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FEA1"/>
  <w15:chartTrackingRefBased/>
  <w15:docId w15:val="{B8D7EF12-B447-4924-9C3A-B450B5CF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paragraph" w:styleId="NormalWeb">
    <w:name w:val="Normal (Web)"/>
    <w:basedOn w:val="Normal"/>
    <w:uiPriority w:val="99"/>
    <w:unhideWhenUsed/>
    <w:rsid w:val="0040282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position w:val="0"/>
      <w:sz w:val="24"/>
    </w:rPr>
  </w:style>
  <w:style w:type="character" w:styleId="Hyperlink">
    <w:name w:val="Hyperlink"/>
    <w:basedOn w:val="DefaultParagraphFont"/>
    <w:uiPriority w:val="99"/>
    <w:unhideWhenUsed/>
    <w:rsid w:val="00016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0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60F4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824A2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24A21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555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dne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resume.dotx</Template>
  <TotalTime>2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Korbin Awender</dc:creator>
  <cp:keywords/>
  <dc:description/>
  <cp:lastModifiedBy>Korbin Awender</cp:lastModifiedBy>
  <cp:revision>2</cp:revision>
  <cp:lastPrinted>2023-05-10T08:16:00Z</cp:lastPrinted>
  <dcterms:created xsi:type="dcterms:W3CDTF">2026-01-22T19:24:00Z</dcterms:created>
  <dcterms:modified xsi:type="dcterms:W3CDTF">2026-01-22T19:24:00Z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