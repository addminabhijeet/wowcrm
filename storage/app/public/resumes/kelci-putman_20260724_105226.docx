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339651AB" w:rsidRPr="00656D70" w:rsidRDefault="002B2E27" w:rsidP="00F9176F">
      <w:pPr>
        <w:pStyle w:val="Heading1"/>
        <w:rPr>
          <w:sz w:val="52"/>
          <w:szCs w:val="36"/>
        </w:rPr>
      </w:pPr>
      <w:sdt>
        <w:sdtPr>
          <w:rPr>
            <w:sz w:val="40"/>
            <w:szCs w:val="30"/>
          </w:rPr>
          <w:id w:val="-752200065"/>
          <w:placeholder>
            <w:docPart w:val="3505AAFFA526C04EB867A5F7C4E68F93"/>
          </w:placeholder>
          <w15:appearance w15:val="hidden"/>
        </w:sdtPr>
        <w:sdtEndPr/>
        <w:sdtContent>
          <w:proofErr w:type="spellStart"/>
          <w:r w:rsidR="00F71014" w:rsidRPr="00656D70">
            <w:rPr>
              <w:sz w:val="40"/>
              <w:szCs w:val="30"/>
            </w:rPr>
            <w:t>Kelci</w:t>
          </w:r>
          <w:proofErr w:type="spellEnd"/>
          <w:r w:rsidR="00F71014" w:rsidRPr="00656D70">
            <w:rPr>
              <w:sz w:val="40"/>
              <w:szCs w:val="30"/>
            </w:rPr>
            <w:t xml:space="preserve"> Putman</w:t>
          </w:r>
        </w:sdtContent>
      </w:sdt>
      <w:r w:rsidR="00F9176F" w:rsidRPr="00656D70">
        <w:rPr>
          <w:sz w:val="52"/>
          <w:szCs w:val="36"/>
        </w:rPr>
        <w:t xml:space="preserve"> </w:t>
      </w:r>
    </w:p>
    <w:p w:rsidR="00DC490D" w:rsidRDefault="002B2E27" w:rsidP="00C52510">
      <w:pPr>
        <w:pStyle w:val="ContactInfo"/>
      </w:pPr>
      <w:sdt>
        <w:sdtPr>
          <w:id w:val="1088194590"/>
          <w:placeholder>
            <w:docPart w:val="952CD5BFA9F2BF42ACC1DB360790739A"/>
          </w:placeholder>
          <w15:appearance w15:val="hidden"/>
        </w:sdtPr>
        <w:sdtEndPr/>
        <w:sdtContent>
          <w:r w:rsidR="00F71014">
            <w:t>Kelciputman99@gmail.com</w:t>
          </w:r>
        </w:sdtContent>
      </w:sdt>
      <w:r w:rsidR="339651AB" w:rsidRPr="002073B6">
        <w:t xml:space="preserve">  •  </w:t>
      </w:r>
      <w:sdt>
        <w:sdtPr>
          <w:id w:val="249624552"/>
          <w:placeholder>
            <w:docPart w:val="589CF75F29145148BC22E42F665A24FC"/>
          </w:placeholder>
          <w15:appearance w15:val="hidden"/>
        </w:sdtPr>
        <w:sdtEndPr/>
        <w:sdtContent>
          <w:r w:rsidR="00F71014">
            <w:t>304-777-9816</w:t>
          </w:r>
        </w:sdtContent>
      </w:sdt>
      <w:r w:rsidR="5137D887" w:rsidRPr="002073B6">
        <w:t xml:space="preserve"> </w:t>
      </w:r>
      <w:r w:rsidR="339651AB" w:rsidRPr="002073B6">
        <w:t xml:space="preserve">•  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2B2E27" w:rsidP="00191303">
            <w:pPr>
              <w:pStyle w:val="Heading2"/>
            </w:pPr>
            <w:sdt>
              <w:sdtPr>
                <w:id w:val="-175196576"/>
                <w:placeholder>
                  <w:docPart w:val="9F0D10FA02F0D044AEC967B9F46840CD"/>
                </w:placeholder>
                <w:showingPlcHdr/>
                <w15:appearance w15:val="hidden"/>
              </w:sdtPr>
              <w:sdtEndPr/>
              <w:sdtContent>
                <w:r w:rsidR="00316C32" w:rsidRPr="00F9176F">
                  <w:t>Professional experience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p w:rsidR="004E4FC5" w:rsidRPr="004E4FC5" w:rsidRDefault="004E4FC5" w:rsidP="00316C32">
      <w:pPr>
        <w:pStyle w:val="Spacebetweentables"/>
        <w:rPr>
          <w:sz w:val="20"/>
          <w:szCs w:val="52"/>
        </w:rPr>
      </w:pPr>
    </w:p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4E4FC5" w:rsidTr="009E2885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4E4FC5" w:rsidRPr="005F155B" w:rsidRDefault="004E4FC5" w:rsidP="009E2885">
            <w:sdt>
              <w:sdtPr>
                <w:id w:val="-1656602224"/>
                <w:placeholder>
                  <w:docPart w:val="FD55210EE595E74BB19BCE16FE672967"/>
                </w:placeholder>
                <w15:appearance w15:val="hidden"/>
              </w:sdtPr>
              <w:sdtContent>
                <w:r>
                  <w:t>American Campus Communities</w:t>
                </w:r>
              </w:sdtContent>
            </w:sdt>
            <w:r w:rsidRPr="00F9176F">
              <w:t xml:space="preserve">, </w:t>
            </w:r>
            <w:sdt>
              <w:sdtPr>
                <w:id w:val="-1874226633"/>
                <w:placeholder>
                  <w:docPart w:val="B30E6E351C682D4FB23DA122024633EE"/>
                </w:placeholder>
                <w15:appearance w15:val="hidden"/>
              </w:sdtPr>
              <w:sdtContent>
                <w:r>
                  <w:t>Morgantown WV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4E4FC5" w:rsidRDefault="004E4FC5" w:rsidP="009E2885">
            <w:pPr>
              <w:jc w:val="right"/>
            </w:pPr>
            <w:sdt>
              <w:sdtPr>
                <w:id w:val="-1442678937"/>
                <w:placeholder>
                  <w:docPart w:val="E804822169F8A34199E27CE29E73493A"/>
                </w:placeholder>
                <w15:appearance w15:val="hidden"/>
              </w:sdtPr>
              <w:sdtContent>
                <w:r>
                  <w:t>August 2022 – Present</w:t>
                </w:r>
              </w:sdtContent>
            </w:sdt>
          </w:p>
        </w:tc>
      </w:tr>
    </w:tbl>
    <w:p w:rsidR="004E4FC5" w:rsidRPr="00F9176F" w:rsidRDefault="004E4FC5" w:rsidP="004E4FC5">
      <w:pPr>
        <w:pStyle w:val="Heading3"/>
      </w:pPr>
      <w:sdt>
        <w:sdtPr>
          <w:id w:val="1901317093"/>
          <w:placeholder>
            <w:docPart w:val="4485489938080B44809D2E73D6C04A5C"/>
          </w:placeholder>
          <w15:appearance w15:val="hidden"/>
        </w:sdtPr>
        <w:sdtContent>
          <w:r>
            <w:t>Marketing and Resident Experience Specialist</w:t>
          </w:r>
        </w:sdtContent>
      </w:sdt>
      <w:r w:rsidRPr="00F9176F">
        <w:t xml:space="preserve"> </w:t>
      </w:r>
    </w:p>
    <w:sdt>
      <w:sdtPr>
        <w:id w:val="1346904424"/>
        <w:placeholder>
          <w:docPart w:val="974DE9446817F741BEBC795F4D63EBAB"/>
        </w:placeholder>
        <w15:appearance w15:val="hidden"/>
      </w:sdtPr>
      <w:sdtContent>
        <w:p w:rsidR="004E4FC5" w:rsidRDefault="004E4FC5" w:rsidP="004E4FC5">
          <w:pPr>
            <w:pStyle w:val="ListBullet"/>
          </w:pPr>
          <w:r>
            <w:t>Represent</w:t>
          </w:r>
          <w:r w:rsidR="00B30BD4">
            <w:t>ing</w:t>
          </w:r>
          <w:r>
            <w:t xml:space="preserve"> the community as a welcoming face by greeting new and current residents.</w:t>
          </w:r>
        </w:p>
        <w:p w:rsidR="004E4FC5" w:rsidRDefault="004E4FC5" w:rsidP="004E4FC5">
          <w:pPr>
            <w:pStyle w:val="ListBullet"/>
          </w:pPr>
          <w:r>
            <w:t>Conduct</w:t>
          </w:r>
          <w:r w:rsidR="00B30BD4">
            <w:t>ing</w:t>
          </w:r>
          <w:r>
            <w:t xml:space="preserve"> tours in person and over the phone.</w:t>
          </w:r>
        </w:p>
        <w:p w:rsidR="004E4FC5" w:rsidRDefault="004E4FC5" w:rsidP="004E4FC5">
          <w:pPr>
            <w:pStyle w:val="ListBullet"/>
          </w:pPr>
          <w:r>
            <w:t>Answer leasing and property questions as well as being responsible for signing contracts daily valued between $8,000 to $1</w:t>
          </w:r>
          <w:r w:rsidR="00B30BD4">
            <w:t>3</w:t>
          </w:r>
          <w:r>
            <w:t xml:space="preserve">,000. </w:t>
          </w:r>
        </w:p>
        <w:p w:rsidR="004E4FC5" w:rsidRDefault="004E4FC5" w:rsidP="004E4FC5">
          <w:pPr>
            <w:pStyle w:val="ListBullet"/>
          </w:pPr>
          <w:r>
            <w:t xml:space="preserve">Organize a weekly schedule for guerrilla marketing, and partnerships with local businesses. </w:t>
          </w:r>
        </w:p>
        <w:p w:rsidR="004E4FC5" w:rsidRDefault="004E4FC5" w:rsidP="004E4FC5">
          <w:pPr>
            <w:pStyle w:val="ListBullet"/>
          </w:pPr>
          <w:r>
            <w:t xml:space="preserve">Responsible for curating social media content to be used across our various social media platforms weekly. </w:t>
          </w:r>
        </w:p>
        <w:p w:rsidR="004E4FC5" w:rsidRPr="00337125" w:rsidRDefault="004E4FC5" w:rsidP="004E4FC5">
          <w:pPr>
            <w:pStyle w:val="ListBullet"/>
          </w:pPr>
          <w:r>
            <w:t xml:space="preserve">Create, </w:t>
          </w:r>
          <w:r w:rsidRPr="00337125">
            <w:t xml:space="preserve">budget, and host multiple resident life and marketing events monthly. </w:t>
          </w:r>
        </w:p>
        <w:p w:rsidR="004E4FC5" w:rsidRPr="00337125" w:rsidRDefault="004E4FC5" w:rsidP="004E4FC5">
          <w:pPr>
            <w:pStyle w:val="ListBullet"/>
          </w:pPr>
          <w:r w:rsidRPr="00337125">
            <w:t xml:space="preserve">Preform market data analysis </w:t>
          </w:r>
        </w:p>
        <w:p w:rsidR="004E4FC5" w:rsidRDefault="004E4FC5" w:rsidP="004E4FC5">
          <w:pPr>
            <w:pStyle w:val="ListBullet"/>
          </w:pPr>
          <w:r w:rsidRPr="00337125">
            <w:t xml:space="preserve">Use Salesforce to collect and analyze data for </w:t>
          </w:r>
          <w:r>
            <w:t>current market</w:t>
          </w:r>
        </w:p>
        <w:p w:rsidR="004E4FC5" w:rsidRDefault="004E4FC5" w:rsidP="004E4FC5">
          <w:pPr>
            <w:pStyle w:val="ListBullet"/>
          </w:pPr>
          <w:r>
            <w:t xml:space="preserve">Curate a positive environment for staff and residents </w:t>
          </w:r>
        </w:p>
        <w:p w:rsidR="004E4FC5" w:rsidRPr="00337125" w:rsidRDefault="004E4FC5" w:rsidP="004E4FC5">
          <w:pPr>
            <w:pStyle w:val="ListBullet"/>
          </w:pPr>
          <w:r w:rsidRPr="00337125">
            <w:t xml:space="preserve">Attend weekly meeting with corporate to analyze the current market and construct business and marketing plans for the next week </w:t>
          </w:r>
        </w:p>
        <w:p w:rsidR="004E4FC5" w:rsidRPr="00316C32" w:rsidRDefault="004E4FC5" w:rsidP="00B30BD4">
          <w:pPr>
            <w:pStyle w:val="ListBullet"/>
            <w:numPr>
              <w:ilvl w:val="0"/>
              <w:numId w:val="0"/>
            </w:numPr>
            <w:ind w:left="360"/>
          </w:pPr>
        </w:p>
      </w:sdtContent>
    </w:sdt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4E4FC5" w:rsidTr="009E2885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4E4FC5" w:rsidRDefault="004E4FC5" w:rsidP="009E2885">
            <w:sdt>
              <w:sdtPr>
                <w:id w:val="1669676564"/>
                <w:placeholder>
                  <w:docPart w:val="62510469C413DB46BC75778CEF22A44C"/>
                </w:placeholder>
                <w15:appearance w15:val="hidden"/>
              </w:sdtPr>
              <w:sdtContent>
                <w:r>
                  <w:t>West Virginia University Medicine</w:t>
                </w:r>
              </w:sdtContent>
            </w:sdt>
            <w:r w:rsidRPr="00F9176F">
              <w:t xml:space="preserve">, </w:t>
            </w:r>
            <w:sdt>
              <w:sdtPr>
                <w:id w:val="-505287310"/>
                <w:placeholder>
                  <w:docPart w:val="FAE36B0483518E48B471CB461AD610B9"/>
                </w:placeholder>
                <w15:appearance w15:val="hidden"/>
              </w:sdtPr>
              <w:sdtContent>
                <w:r>
                  <w:t>Morgantown WV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4E4FC5" w:rsidRDefault="004E4FC5" w:rsidP="009E2885">
            <w:pPr>
              <w:jc w:val="right"/>
            </w:pPr>
            <w:sdt>
              <w:sdtPr>
                <w:id w:val="-1391566245"/>
                <w:placeholder>
                  <w:docPart w:val="78F173986E119444841691FFAA6B4E72"/>
                </w:placeholder>
                <w15:appearance w15:val="hidden"/>
              </w:sdtPr>
              <w:sdtContent>
                <w:r>
                  <w:t>October 2023 – December 2023</w:t>
                </w:r>
              </w:sdtContent>
            </w:sdt>
          </w:p>
        </w:tc>
      </w:tr>
    </w:tbl>
    <w:p w:rsidR="004E4FC5" w:rsidRPr="00F9176F" w:rsidRDefault="004E4FC5" w:rsidP="004E4FC5">
      <w:pPr>
        <w:pStyle w:val="Heading3"/>
      </w:pPr>
      <w:sdt>
        <w:sdtPr>
          <w:id w:val="-1404830953"/>
          <w:placeholder>
            <w:docPart w:val="2D0A3E0FB5C08D49B0465AC47EBA0C8B"/>
          </w:placeholder>
          <w15:appearance w15:val="hidden"/>
        </w:sdtPr>
        <w:sdtContent>
          <w:r>
            <w:t>Cytology Lab Technician</w:t>
          </w:r>
        </w:sdtContent>
      </w:sdt>
      <w:r w:rsidRPr="00F9176F">
        <w:t xml:space="preserve"> </w:t>
      </w:r>
    </w:p>
    <w:sdt>
      <w:sdtPr>
        <w:rPr>
          <w:b/>
        </w:rPr>
        <w:id w:val="739370877"/>
        <w:placeholder>
          <w:docPart w:val="86428D3674B71F42BF04B67648124F06"/>
        </w:placeholder>
        <w15:appearance w15:val="hidden"/>
      </w:sdtPr>
      <w:sdtEndPr>
        <w:rPr>
          <w:b w:val="0"/>
        </w:rPr>
      </w:sdtEndPr>
      <w:sdtContent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Prepare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specimens in order to perform basic diagnostic procedures designed to contribute to accurate reproducible patient results.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Operate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laboratory equipment/instrumentation for basic testing and specimen processing consistent with standard operating procedures.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Prepare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reagents and solutions required to complete specimen processing and testing according to the standard operating procedures.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Perform</w:t>
          </w:r>
          <w:r w:rsidR="00B30BD4">
            <w:rPr>
              <w:bCs/>
            </w:rPr>
            <w:t>ed</w:t>
          </w:r>
          <w:r w:rsidRPr="004E4FC5">
            <w:rPr>
              <w:bCs/>
            </w:rPr>
            <w:t xml:space="preserve"> quality control procedures under direct supervision to ascertain the reliability of reagents and laboratory equipment/instrumentation.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Perform</w:t>
          </w:r>
          <w:r w:rsidR="00B30BD4">
            <w:rPr>
              <w:bCs/>
            </w:rPr>
            <w:t>ed</w:t>
          </w:r>
          <w:r w:rsidRPr="004E4FC5">
            <w:rPr>
              <w:bCs/>
            </w:rPr>
            <w:t xml:space="preserve"> routine maintenance and quality control of laboratory equipment/instrumentation.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Report</w:t>
          </w:r>
          <w:r w:rsidR="00B30BD4">
            <w:rPr>
              <w:bCs/>
            </w:rPr>
            <w:t>ed</w:t>
          </w:r>
          <w:r w:rsidRPr="004E4FC5">
            <w:rPr>
              <w:bCs/>
            </w:rPr>
            <w:t xml:space="preserve"> test results with limited errors and in a timely manner.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Utilize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time, materials, and resources in an economical manner, prioritizing laboratory requests and workload to provide for optimal patient care and efficiency.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Complete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assigned workload within established turnaround times by adjusting organization of work according to test ordering status.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Communicate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any unusual supply usage or critical supply levels to the Supervisor/Manager.</w:t>
          </w:r>
        </w:p>
        <w:p w:rsidR="004E4FC5" w:rsidRDefault="004E4FC5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Communicate</w:t>
          </w:r>
          <w:r w:rsidR="00B30BD4">
            <w:rPr>
              <w:bCs/>
            </w:rPr>
            <w:t>d</w:t>
          </w:r>
          <w:r w:rsidRPr="004E4FC5">
            <w:rPr>
              <w:bCs/>
            </w:rPr>
            <w:t xml:space="preserve"> any unusual medical/technical problems or unusual patient results.</w:t>
          </w:r>
        </w:p>
        <w:p w:rsidR="004E4FC5" w:rsidRPr="004E4FC5" w:rsidRDefault="004E4FC5" w:rsidP="004E4FC5">
          <w:pPr>
            <w:pStyle w:val="ListBullet"/>
            <w:rPr>
              <w:bCs/>
            </w:rPr>
          </w:pPr>
          <w:r w:rsidRPr="004E4FC5">
            <w:t>Perform</w:t>
          </w:r>
          <w:r w:rsidR="00B30BD4">
            <w:t>ed</w:t>
          </w:r>
          <w:r w:rsidRPr="004E4FC5">
            <w:t xml:space="preserve"> clerical duties as needed to support laboratory operations.</w:t>
          </w:r>
        </w:p>
      </w:sdtContent>
    </w:sdt>
    <w:p w:rsidR="004E4FC5" w:rsidRPr="004E4FC5" w:rsidRDefault="004E4FC5" w:rsidP="00316C32">
      <w:pPr>
        <w:pStyle w:val="Spacebetweentables"/>
        <w:rPr>
          <w:sz w:val="20"/>
          <w:szCs w:val="52"/>
        </w:rPr>
      </w:pPr>
    </w:p>
    <w:p w:rsidR="004E4FC5" w:rsidRDefault="004E4FC5" w:rsidP="00316C32">
      <w:pPr>
        <w:pStyle w:val="Spacebetweentables"/>
        <w:rPr>
          <w:sz w:val="20"/>
          <w:szCs w:val="52"/>
        </w:rPr>
      </w:pPr>
    </w:p>
    <w:p w:rsidR="004E4FC5" w:rsidRPr="004E4FC5" w:rsidRDefault="004E4FC5" w:rsidP="00316C32">
      <w:pPr>
        <w:pStyle w:val="Spacebetweentables"/>
        <w:rPr>
          <w:sz w:val="20"/>
          <w:szCs w:val="52"/>
        </w:rPr>
      </w:pPr>
    </w:p>
    <w:p w:rsidR="004E4FC5" w:rsidRDefault="004E4FC5" w:rsidP="00316C32">
      <w:pPr>
        <w:pStyle w:val="Spacebetweentables"/>
        <w:rPr>
          <w:sz w:val="20"/>
          <w:szCs w:val="52"/>
        </w:rPr>
      </w:pPr>
    </w:p>
    <w:p w:rsidR="00B30BD4" w:rsidRDefault="00B30BD4" w:rsidP="00316C32">
      <w:pPr>
        <w:pStyle w:val="Spacebetweentables"/>
        <w:rPr>
          <w:sz w:val="20"/>
          <w:szCs w:val="52"/>
        </w:rPr>
      </w:pPr>
    </w:p>
    <w:p w:rsidR="00B30BD4" w:rsidRDefault="00B30BD4" w:rsidP="00316C32">
      <w:pPr>
        <w:pStyle w:val="Spacebetweentables"/>
        <w:rPr>
          <w:sz w:val="20"/>
          <w:szCs w:val="52"/>
        </w:rPr>
      </w:pPr>
    </w:p>
    <w:p w:rsidR="00B30BD4" w:rsidRPr="004E4FC5" w:rsidRDefault="00B30BD4" w:rsidP="00316C32">
      <w:pPr>
        <w:pStyle w:val="Spacebetweentables"/>
        <w:rPr>
          <w:sz w:val="20"/>
          <w:szCs w:val="52"/>
        </w:rPr>
      </w:pPr>
    </w:p>
    <w:p w:rsidR="004E4FC5" w:rsidRDefault="004E4FC5" w:rsidP="00316C32">
      <w:pPr>
        <w:pStyle w:val="Spacebetweentables"/>
      </w:pPr>
    </w:p>
    <w:p w:rsidR="004E4FC5" w:rsidRDefault="004E4FC5" w:rsidP="00316C32">
      <w:pPr>
        <w:pStyle w:val="Spacebetweentables"/>
      </w:pPr>
    </w:p>
    <w:tbl>
      <w:tblPr>
        <w:tblStyle w:val="TableGrid"/>
        <w:tblW w:w="941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4E4FC5" w:rsidTr="00BF1D16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:rsidR="004E4FC5" w:rsidRDefault="004E4FC5" w:rsidP="00BF1D16">
            <w:sdt>
              <w:sdtPr>
                <w:id w:val="-1979754204"/>
                <w:placeholder>
                  <w:docPart w:val="4BDA7BBDBEE07347903DEF510B70FD7C"/>
                </w:placeholder>
                <w15:appearance w15:val="hidden"/>
              </w:sdtPr>
              <w:sdtContent>
                <w:r>
                  <w:t>CVS</w:t>
                </w:r>
              </w:sdtContent>
            </w:sdt>
            <w:r w:rsidRPr="00F9176F">
              <w:t xml:space="preserve">, </w:t>
            </w:r>
            <w:sdt>
              <w:sdtPr>
                <w:id w:val="403583005"/>
                <w:placeholder>
                  <w:docPart w:val="11BA767166DBAC4FB3FDF5393151E2BA"/>
                </w:placeholder>
                <w15:appearance w15:val="hidden"/>
              </w:sdtPr>
              <w:sdtContent>
                <w:r>
                  <w:t>Morgantown WV</w:t>
                </w:r>
              </w:sdtContent>
            </w:sdt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:rsidR="004E4FC5" w:rsidRDefault="004E4FC5" w:rsidP="00BF1D16">
            <w:pPr>
              <w:jc w:val="right"/>
            </w:pPr>
            <w:sdt>
              <w:sdtPr>
                <w:id w:val="250169745"/>
                <w:placeholder>
                  <w:docPart w:val="0500E2380821584A920E314F42632D99"/>
                </w:placeholder>
                <w15:appearance w15:val="hidden"/>
              </w:sdtPr>
              <w:sdtContent>
                <w:r>
                  <w:t>April 2022 – August 2022</w:t>
                </w:r>
              </w:sdtContent>
            </w:sdt>
          </w:p>
        </w:tc>
      </w:tr>
    </w:tbl>
    <w:p w:rsidR="004E4FC5" w:rsidRPr="00F9176F" w:rsidRDefault="004E4FC5" w:rsidP="004E4FC5">
      <w:pPr>
        <w:pStyle w:val="Heading3"/>
      </w:pPr>
      <w:sdt>
        <w:sdtPr>
          <w:id w:val="796271444"/>
          <w:placeholder>
            <w:docPart w:val="3F69429AB5BE45479613F1B632650BC1"/>
          </w:placeholder>
          <w15:appearance w15:val="hidden"/>
        </w:sdtPr>
        <w:sdtContent>
          <w:r>
            <w:t>Shift Lead</w:t>
          </w:r>
        </w:sdtContent>
      </w:sdt>
      <w:r w:rsidRPr="00F9176F">
        <w:t xml:space="preserve"> </w:t>
      </w:r>
    </w:p>
    <w:p w:rsidR="004E4FC5" w:rsidRDefault="004E4FC5" w:rsidP="004E4FC5">
      <w:pPr>
        <w:pStyle w:val="ListBullet"/>
      </w:pPr>
      <w:r>
        <w:t>Communicate</w:t>
      </w:r>
      <w:r w:rsidR="00B30BD4">
        <w:t>d</w:t>
      </w:r>
      <w:r>
        <w:t xml:space="preserve"> well verbally and in writing to support and lead your team.</w:t>
      </w:r>
    </w:p>
    <w:p w:rsidR="004E4FC5" w:rsidRDefault="004E4FC5" w:rsidP="004E4FC5">
      <w:pPr>
        <w:pStyle w:val="ListBullet"/>
      </w:pPr>
      <w:r>
        <w:t>Perform</w:t>
      </w:r>
      <w:r w:rsidR="00B30BD4">
        <w:t>ed</w:t>
      </w:r>
      <w:r>
        <w:t xml:space="preserve"> customer care duties to provide high levels of service.</w:t>
      </w:r>
    </w:p>
    <w:p w:rsidR="004E4FC5" w:rsidRDefault="004E4FC5" w:rsidP="004E4FC5">
      <w:pPr>
        <w:pStyle w:val="ListBullet"/>
      </w:pPr>
      <w:r>
        <w:t>Execute</w:t>
      </w:r>
      <w:r w:rsidR="00B30BD4">
        <w:t>d</w:t>
      </w:r>
      <w:r>
        <w:t xml:space="preserve"> merchandising strategies to support store sales growth.</w:t>
      </w:r>
    </w:p>
    <w:p w:rsidR="004E4FC5" w:rsidRDefault="004E4FC5" w:rsidP="004E4FC5">
      <w:pPr>
        <w:pStyle w:val="ListBullet"/>
      </w:pPr>
      <w:r>
        <w:t>Manage</w:t>
      </w:r>
      <w:r w:rsidR="00B30BD4">
        <w:t>d</w:t>
      </w:r>
      <w:r>
        <w:t xml:space="preserve"> the store inventory and assets to maintain profitability. </w:t>
      </w:r>
    </w:p>
    <w:p w:rsidR="004E4FC5" w:rsidRDefault="004E4FC5" w:rsidP="004E4FC5">
      <w:pPr>
        <w:pStyle w:val="ListBullet"/>
      </w:pPr>
      <w:r>
        <w:t>Manage</w:t>
      </w:r>
      <w:r w:rsidR="00B30BD4">
        <w:t>d</w:t>
      </w:r>
      <w:r>
        <w:t xml:space="preserve"> the opening and closing of the cash registers </w:t>
      </w:r>
    </w:p>
    <w:p w:rsidR="00445EC4" w:rsidRDefault="00445EC4" w:rsidP="00445EC4">
      <w:pPr>
        <w:pStyle w:val="ListBullet"/>
        <w:numPr>
          <w:ilvl w:val="0"/>
          <w:numId w:val="0"/>
        </w:numPr>
      </w:pPr>
    </w:p>
    <w:tbl>
      <w:tblPr>
        <w:tblStyle w:val="TableGrid"/>
        <w:tblW w:w="9406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445EC4" w:rsidTr="005C2A01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445EC4" w:rsidRDefault="00445EC4" w:rsidP="005C2A01">
            <w:sdt>
              <w:sdtPr>
                <w:id w:val="1506323948"/>
                <w:placeholder>
                  <w:docPart w:val="01450832BA356843A0EB1EDEE217A706"/>
                </w:placeholder>
                <w15:appearance w15:val="hidden"/>
              </w:sdtPr>
              <w:sdtContent>
                <w:r>
                  <w:t>W</w:t>
                </w:r>
                <w:r w:rsidR="004E4FC5">
                  <w:t>est Virginia University</w:t>
                </w:r>
                <w:r>
                  <w:t xml:space="preserve"> 4H</w:t>
                </w:r>
              </w:sdtContent>
            </w:sdt>
            <w:r w:rsidRPr="00F9176F">
              <w:t xml:space="preserve">, </w:t>
            </w:r>
            <w:sdt>
              <w:sdtPr>
                <w:id w:val="-1742469052"/>
                <w:placeholder>
                  <w:docPart w:val="7141BAC0B16DD441A314D841CEC6B1B0"/>
                </w:placeholder>
                <w15:appearance w15:val="hidden"/>
              </w:sdtPr>
              <w:sdtContent>
                <w:r>
                  <w:t>Weston WV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445EC4" w:rsidRDefault="00445EC4" w:rsidP="005C2A01">
            <w:pPr>
              <w:jc w:val="right"/>
            </w:pPr>
            <w:sdt>
              <w:sdtPr>
                <w:id w:val="1452973825"/>
                <w:placeholder>
                  <w:docPart w:val="5BDAE0880ABF3942A48503E739CAF768"/>
                </w:placeholder>
                <w15:appearance w15:val="hidden"/>
              </w:sdtPr>
              <w:sdtContent>
                <w:r>
                  <w:t>May 2021 – August 2021</w:t>
                </w:r>
              </w:sdtContent>
            </w:sdt>
          </w:p>
        </w:tc>
      </w:tr>
    </w:tbl>
    <w:p w:rsidR="00445EC4" w:rsidRPr="00F9176F" w:rsidRDefault="00445EC4" w:rsidP="00445EC4">
      <w:pPr>
        <w:pStyle w:val="Heading3"/>
      </w:pPr>
      <w:sdt>
        <w:sdtPr>
          <w:id w:val="1400638826"/>
          <w:placeholder>
            <w:docPart w:val="FF5A3B0E83A0FB4C9DDD3A9805879331"/>
          </w:placeholder>
          <w15:appearance w15:val="hidden"/>
        </w:sdtPr>
        <w:sdtContent>
          <w:r>
            <w:t xml:space="preserve">STEM Ambassador </w:t>
          </w:r>
        </w:sdtContent>
      </w:sdt>
      <w:r w:rsidRPr="00F9176F">
        <w:t xml:space="preserve"> </w:t>
      </w:r>
    </w:p>
    <w:sdt>
      <w:sdtPr>
        <w:rPr>
          <w:b/>
        </w:rPr>
        <w:id w:val="-347562618"/>
        <w:placeholder>
          <w:docPart w:val="BD849204986FDD4A96178CB2483F4AEC"/>
        </w:placeholder>
        <w15:appearance w15:val="hidden"/>
      </w:sdtPr>
      <w:sdtEndPr>
        <w:rPr>
          <w:b w:val="0"/>
          <w:bCs/>
        </w:rPr>
      </w:sdtEndPr>
      <w:sdtContent>
        <w:p w:rsidR="00656D70" w:rsidRDefault="00445EC4" w:rsidP="00656D70">
          <w:pPr>
            <w:pStyle w:val="ListBullet"/>
            <w:rPr>
              <w:bCs/>
            </w:rPr>
          </w:pPr>
          <w:r w:rsidRPr="00445EC4">
            <w:rPr>
              <w:bCs/>
            </w:rPr>
            <w:t>Lead organized STEM educational classes and activities at 4-H summer camps</w:t>
          </w:r>
        </w:p>
        <w:p w:rsidR="00656D70" w:rsidRDefault="00445EC4" w:rsidP="00656D70">
          <w:pPr>
            <w:pStyle w:val="ListBullet"/>
            <w:rPr>
              <w:bCs/>
            </w:rPr>
          </w:pPr>
          <w:r w:rsidRPr="00656D70">
            <w:rPr>
              <w:bCs/>
            </w:rPr>
            <w:t>Deliver</w:t>
          </w:r>
          <w:r w:rsidR="00B30BD4">
            <w:rPr>
              <w:bCs/>
            </w:rPr>
            <w:t>ed</w:t>
          </w:r>
          <w:r w:rsidRPr="00656D70">
            <w:rPr>
              <w:bCs/>
            </w:rPr>
            <w:t xml:space="preserve"> STEM curriculum Courses</w:t>
          </w:r>
        </w:p>
        <w:p w:rsidR="00445EC4" w:rsidRPr="00656D70" w:rsidRDefault="00445EC4" w:rsidP="00656D70">
          <w:pPr>
            <w:pStyle w:val="ListBullet"/>
            <w:rPr>
              <w:bCs/>
            </w:rPr>
          </w:pPr>
          <w:r w:rsidRPr="00656D70">
            <w:rPr>
              <w:bCs/>
            </w:rPr>
            <w:t>Assist</w:t>
          </w:r>
          <w:r w:rsidR="00B30BD4">
            <w:rPr>
              <w:bCs/>
            </w:rPr>
            <w:t>ed</w:t>
          </w:r>
          <w:r w:rsidRPr="00656D70">
            <w:rPr>
              <w:bCs/>
            </w:rPr>
            <w:t xml:space="preserve"> Camp Director and camp staff with other camp duties</w:t>
          </w:r>
        </w:p>
        <w:p w:rsidR="00445EC4" w:rsidRPr="00445EC4" w:rsidRDefault="00445EC4" w:rsidP="00445EC4">
          <w:pPr>
            <w:pStyle w:val="ListBullet"/>
            <w:rPr>
              <w:bCs/>
            </w:rPr>
          </w:pPr>
          <w:r w:rsidRPr="00445EC4">
            <w:rPr>
              <w:bCs/>
            </w:rPr>
            <w:t>Maintain</w:t>
          </w:r>
          <w:r w:rsidR="00B30BD4">
            <w:rPr>
              <w:bCs/>
            </w:rPr>
            <w:t>ed</w:t>
          </w:r>
          <w:r w:rsidRPr="00445EC4">
            <w:rPr>
              <w:bCs/>
            </w:rPr>
            <w:t xml:space="preserve"> effective communications with STEM supervisor and WVU College Liaisons.</w:t>
          </w:r>
        </w:p>
        <w:p w:rsidR="00445EC4" w:rsidRPr="00445EC4" w:rsidRDefault="00445EC4" w:rsidP="00445EC4">
          <w:pPr>
            <w:pStyle w:val="ListBullet"/>
            <w:rPr>
              <w:bCs/>
            </w:rPr>
          </w:pPr>
          <w:r w:rsidRPr="00445EC4">
            <w:rPr>
              <w:bCs/>
            </w:rPr>
            <w:t>Exercise</w:t>
          </w:r>
          <w:r w:rsidR="00B30BD4">
            <w:rPr>
              <w:bCs/>
            </w:rPr>
            <w:t>d</w:t>
          </w:r>
          <w:r w:rsidRPr="00445EC4">
            <w:rPr>
              <w:bCs/>
            </w:rPr>
            <w:t xml:space="preserve"> mature, professional judgment in assuming responsibility for and working with youths.</w:t>
          </w:r>
        </w:p>
        <w:p w:rsidR="004E4FC5" w:rsidRDefault="00445EC4" w:rsidP="004E4FC5">
          <w:pPr>
            <w:pStyle w:val="ListBullet"/>
            <w:rPr>
              <w:bCs/>
            </w:rPr>
          </w:pPr>
          <w:r w:rsidRPr="00445EC4">
            <w:rPr>
              <w:bCs/>
            </w:rPr>
            <w:t>Prepare</w:t>
          </w:r>
          <w:r w:rsidR="00B30BD4">
            <w:rPr>
              <w:bCs/>
            </w:rPr>
            <w:t>d</w:t>
          </w:r>
          <w:r w:rsidRPr="00445EC4">
            <w:rPr>
              <w:bCs/>
            </w:rPr>
            <w:t xml:space="preserve"> and submit reports and conduct evaluations as requested by the Supervisor.</w:t>
          </w:r>
        </w:p>
        <w:p w:rsidR="00445EC4" w:rsidRPr="004E4FC5" w:rsidRDefault="00445EC4" w:rsidP="004E4FC5">
          <w:pPr>
            <w:pStyle w:val="ListBullet"/>
            <w:rPr>
              <w:bCs/>
            </w:rPr>
          </w:pPr>
          <w:r w:rsidRPr="004E4FC5">
            <w:rPr>
              <w:bCs/>
            </w:rPr>
            <w:t>Travel</w:t>
          </w:r>
          <w:r w:rsidR="00B30BD4">
            <w:rPr>
              <w:bCs/>
            </w:rPr>
            <w:t>ed</w:t>
          </w:r>
          <w:r w:rsidRPr="004E4FC5">
            <w:rPr>
              <w:bCs/>
            </w:rPr>
            <w:t xml:space="preserve"> to assigned sites and conduct needed activities on a timely basis.</w:t>
          </w:r>
        </w:p>
        <w:p w:rsidR="00445EC4" w:rsidRPr="00316C32" w:rsidRDefault="00445EC4" w:rsidP="00445EC4">
          <w:pPr>
            <w:pStyle w:val="ListBullet"/>
            <w:numPr>
              <w:ilvl w:val="0"/>
              <w:numId w:val="0"/>
            </w:numPr>
          </w:pPr>
        </w:p>
      </w:sdtContent>
    </w:sdt>
    <w:sdt>
      <w:sdtPr>
        <w:id w:val="983819164"/>
        <w:placeholder>
          <w:docPart w:val="0A6759B106FC184BA26695AF81D016EA"/>
        </w:placeholder>
        <w15:appearance w15:val="hidden"/>
      </w:sdtPr>
      <w:sdtEndPr/>
      <w:sdtContent>
        <w:p w:rsidR="004E4FC5" w:rsidRPr="00445EC4" w:rsidRDefault="004E4FC5" w:rsidP="004E4FC5">
          <w:pPr>
            <w:pStyle w:val="ListBullet"/>
            <w:numPr>
              <w:ilvl w:val="0"/>
              <w:numId w:val="0"/>
            </w:numPr>
            <w:ind w:left="720"/>
          </w:pPr>
        </w:p>
        <w:tbl>
          <w:tblPr>
            <w:tblStyle w:val="TableGrid"/>
            <w:tblW w:w="9407" w:type="dxa"/>
            <w:tblBorders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7520"/>
            <w:gridCol w:w="1887"/>
          </w:tblGrid>
          <w:tr w:rsidR="004E4FC5" w:rsidRPr="00EF2B8F" w:rsidTr="002442BD">
            <w:trPr>
              <w:trHeight w:val="90"/>
            </w:trPr>
            <w:tc>
              <w:tcPr>
                <w:tcW w:w="7520" w:type="dxa"/>
                <w:tcBorders>
                  <w:top w:val="nil"/>
                  <w:left w:val="nil"/>
                  <w:bottom w:val="nil"/>
                </w:tcBorders>
              </w:tcPr>
              <w:p w:rsidR="004E4FC5" w:rsidRPr="00EF2B8F" w:rsidRDefault="004E4FC5" w:rsidP="002442BD">
                <w:sdt>
                  <w:sdtPr>
                    <w:id w:val="-1496251119"/>
                    <w:placeholder>
                      <w:docPart w:val="A8BC727BAE720A4DBBD1A4A31E2988ED"/>
                    </w:placeholder>
                    <w15:appearance w15:val="hidden"/>
                  </w:sdtPr>
                  <w:sdtContent>
                    <w:r>
                      <w:t>Harpers Ferry National Historical Park</w:t>
                    </w:r>
                  </w:sdtContent>
                </w:sdt>
                <w:r w:rsidRPr="00F9176F">
                  <w:t xml:space="preserve">, </w:t>
                </w:r>
                <w:sdt>
                  <w:sdtPr>
                    <w:id w:val="-1175656557"/>
                    <w:placeholder>
                      <w:docPart w:val="22CDAFC3647C3943810AD04006F41DDC"/>
                    </w:placeholder>
                    <w15:appearance w15:val="hidden"/>
                  </w:sdtPr>
                  <w:sdtContent>
                    <w:r>
                      <w:t>Harpers Ferry WV</w:t>
                    </w:r>
                  </w:sdtContent>
                </w:sdt>
              </w:p>
            </w:tc>
            <w:tc>
              <w:tcPr>
                <w:tcW w:w="1887" w:type="dxa"/>
                <w:tcBorders>
                  <w:top w:val="nil"/>
                  <w:bottom w:val="nil"/>
                  <w:right w:val="nil"/>
                </w:tcBorders>
              </w:tcPr>
              <w:p w:rsidR="004E4FC5" w:rsidRPr="00EF74BA" w:rsidRDefault="004E4FC5" w:rsidP="002442BD">
                <w:sdt>
                  <w:sdtPr>
                    <w:id w:val="177940288"/>
                    <w:placeholder>
                      <w:docPart w:val="A8FAA8ADBFF00A43810757C62C0E1CFC"/>
                    </w:placeholder>
                    <w15:appearance w15:val="hidden"/>
                  </w:sdtPr>
                  <w:sdtContent>
                    <w:r>
                      <w:t xml:space="preserve">May 2016 – August 2016 </w:t>
                    </w:r>
                  </w:sdtContent>
                </w:sdt>
              </w:p>
            </w:tc>
          </w:tr>
        </w:tbl>
        <w:p w:rsidR="004E4FC5" w:rsidRPr="00F9176F" w:rsidRDefault="004E4FC5" w:rsidP="004E4FC5">
          <w:pPr>
            <w:pStyle w:val="Heading3"/>
          </w:pPr>
          <w:sdt>
            <w:sdtPr>
              <w:id w:val="688344823"/>
              <w:placeholder>
                <w:docPart w:val="7589DB3FA7655946BAB508EA50A237FF"/>
              </w:placeholder>
              <w15:appearance w15:val="hidden"/>
            </w:sdtPr>
            <w:sdtContent>
              <w:r>
                <w:t>Junior Ranger</w:t>
              </w:r>
            </w:sdtContent>
          </w:sdt>
        </w:p>
        <w:sdt>
          <w:sdtPr>
            <w:id w:val="-1934735192"/>
            <w:placeholder>
              <w:docPart w:val="8B625CD3AB0B864AB99F3B012AF86791"/>
            </w:placeholder>
            <w15:appearance w15:val="hidden"/>
          </w:sdtPr>
          <w:sdtContent>
            <w:p w:rsidR="004E4FC5" w:rsidRDefault="004E4FC5" w:rsidP="004E4FC5">
              <w:pPr>
                <w:pStyle w:val="ListBullet"/>
              </w:pPr>
              <w:r>
                <w:t xml:space="preserve">Welcomed guest </w:t>
              </w:r>
            </w:p>
            <w:p w:rsidR="004E4FC5" w:rsidRDefault="004E4FC5" w:rsidP="004E4FC5">
              <w:pPr>
                <w:pStyle w:val="ListBullet"/>
              </w:pPr>
              <w:r>
                <w:t xml:space="preserve">Guided guests on tours through civil war history </w:t>
              </w:r>
            </w:p>
            <w:p w:rsidR="004E4FC5" w:rsidRDefault="004E4FC5" w:rsidP="004E4FC5">
              <w:pPr>
                <w:pStyle w:val="ListBullet"/>
              </w:pPr>
              <w:r>
                <w:t>Watched and maintained the integrity of historical buildings and monuments</w:t>
              </w:r>
            </w:p>
          </w:sdtContent>
        </w:sdt>
        <w:p w:rsidR="004E4FC5" w:rsidRDefault="004E4FC5" w:rsidP="004E4FC5">
          <w:pPr>
            <w:pStyle w:val="ListBullet"/>
          </w:pPr>
          <w:r>
            <w:t>Made handouts, flyers, pamphlets and copies using a xerox machine</w:t>
          </w:r>
        </w:p>
        <w:p w:rsidR="00316C32" w:rsidRPr="004E4FC5" w:rsidRDefault="002B2E27" w:rsidP="004E4FC5">
          <w:pPr>
            <w:pStyle w:val="ListBullet"/>
            <w:numPr>
              <w:ilvl w:val="0"/>
              <w:numId w:val="0"/>
            </w:numPr>
            <w:ind w:left="720" w:hanging="360"/>
          </w:pPr>
        </w:p>
      </w:sdtContent>
    </w:sdt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C52510" w:rsidRPr="00316C32" w:rsidTr="000137FF">
        <w:tc>
          <w:tcPr>
            <w:tcW w:w="9360" w:type="dxa"/>
          </w:tcPr>
          <w:p w:rsidR="00C52510" w:rsidRPr="00316C32" w:rsidRDefault="00C52510" w:rsidP="000137FF">
            <w:pPr>
              <w:pStyle w:val="Heading2"/>
            </w:pPr>
            <w:sdt>
              <w:sdtPr>
                <w:id w:val="1641067621"/>
                <w:placeholder>
                  <w:docPart w:val="02F8788A981AE242AC34AEF264677345"/>
                </w:placeholder>
                <w:showingPlcHdr/>
                <w15:appearance w15:val="hidden"/>
              </w:sdtPr>
              <w:sdtContent>
                <w:r w:rsidRPr="00316C32">
                  <w:t>Education</w:t>
                </w:r>
              </w:sdtContent>
            </w:sdt>
            <w:r w:rsidRPr="00316C32">
              <w:t xml:space="preserve"> </w:t>
            </w:r>
          </w:p>
        </w:tc>
      </w:tr>
    </w:tbl>
    <w:p w:rsidR="00C52510" w:rsidRDefault="00C52510" w:rsidP="00C52510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="00C52510" w:rsidRPr="00EF2B8F" w:rsidTr="000137FF">
        <w:trPr>
          <w:trHeight w:val="265"/>
        </w:trPr>
        <w:tc>
          <w:tcPr>
            <w:tcW w:w="7510" w:type="dxa"/>
          </w:tcPr>
          <w:p w:rsidR="00C52510" w:rsidRPr="00EF2B8F" w:rsidRDefault="00C52510" w:rsidP="000137FF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F49FCC91EDAD084FA33A2161A4075D57"/>
                </w:placeholder>
                <w15:appearance w15:val="hidden"/>
              </w:sdtPr>
              <w:sdtContent>
                <w:r>
                  <w:t>West Virginia University</w:t>
                </w:r>
              </w:sdtContent>
            </w:sdt>
            <w:r w:rsidRPr="342F38E0">
              <w:t xml:space="preserve">, </w:t>
            </w:r>
            <w:sdt>
              <w:sdtPr>
                <w:id w:val="-385643752"/>
                <w:placeholder>
                  <w:docPart w:val="F2D11CFBE728154CAAA867223FD3222B"/>
                </w:placeholder>
                <w15:appearance w15:val="hidden"/>
              </w:sdtPr>
              <w:sdtContent>
                <w:r>
                  <w:t>Morgantown WV</w:t>
                </w:r>
              </w:sdtContent>
            </w:sdt>
          </w:p>
        </w:tc>
        <w:tc>
          <w:tcPr>
            <w:tcW w:w="1885" w:type="dxa"/>
          </w:tcPr>
          <w:p w:rsidR="00C52510" w:rsidRPr="00EF2B8F" w:rsidRDefault="00C52510" w:rsidP="00656D70">
            <w:pPr>
              <w:jc w:val="center"/>
            </w:pPr>
            <w:sdt>
              <w:sdtPr>
                <w:id w:val="-2025473700"/>
                <w:placeholder>
                  <w:docPart w:val="FEC974BBD2817F4F86BDC4855127B45F"/>
                </w:placeholder>
                <w15:appearance w15:val="hidden"/>
              </w:sdtPr>
              <w:sdtContent>
                <w:r w:rsidR="00656D70">
                  <w:t xml:space="preserve"> </w:t>
                </w:r>
              </w:sdtContent>
            </w:sdt>
          </w:p>
        </w:tc>
      </w:tr>
    </w:tbl>
    <w:p w:rsidR="00C52510" w:rsidRPr="000B4CAB" w:rsidRDefault="00C52510" w:rsidP="00C52510">
      <w:pPr>
        <w:pStyle w:val="Collegeinfo"/>
      </w:pPr>
      <w:sdt>
        <w:sdtPr>
          <w:id w:val="-489098067"/>
          <w:placeholder>
            <w:docPart w:val="1BEC654A1FEBD24F9C03E9C748769266"/>
          </w:placeholder>
          <w15:appearance w15:val="hidden"/>
        </w:sdtPr>
        <w:sdtContent>
          <w:r w:rsidR="004E4FC5">
            <w:t>Bachelor of Science</w:t>
          </w:r>
          <w:r>
            <w:t xml:space="preserve"> in Forensic Biology</w:t>
          </w:r>
        </w:sdtContent>
      </w:sdt>
      <w:r w:rsidRPr="000B4CAB">
        <w:t xml:space="preserve"> </w:t>
      </w:r>
    </w:p>
    <w:p w:rsidR="000A7A1D" w:rsidRDefault="00C52510" w:rsidP="00656D70">
      <w:sdt>
        <w:sdtPr>
          <w:id w:val="1524516066"/>
          <w:placeholder>
            <w:docPart w:val="450432087B53CA4D82C106A4DE66A9D5"/>
          </w:placeholder>
          <w:showingPlcHdr/>
          <w15:appearance w15:val="hidden"/>
        </w:sdtPr>
        <w:sdtContent>
          <w:r w:rsidRPr="000B4CAB">
            <w:t>Relevant course work:</w:t>
          </w:r>
        </w:sdtContent>
      </w:sdt>
      <w:r w:rsidRPr="000B4CAB">
        <w:t xml:space="preserve"> </w:t>
      </w:r>
      <w:r>
        <w:t xml:space="preserve">Biology Genetics Chemistry Physics Public Speaking Calculus Statistics Ethics in Law and Medical </w:t>
      </w:r>
      <w:r w:rsidR="00656D70">
        <w:t>terminology</w:t>
      </w:r>
    </w:p>
    <w:tbl>
      <w:tblPr>
        <w:tblW w:w="9360" w:type="dxa"/>
        <w:tblBorders>
          <w:bottom w:val="single" w:sz="6" w:space="0" w:color="auto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="00316C32" w:rsidRPr="00316C32" w:rsidTr="000B4CAB">
        <w:tc>
          <w:tcPr>
            <w:tcW w:w="9360" w:type="dxa"/>
          </w:tcPr>
          <w:p w:rsidR="00316C32" w:rsidRPr="00316C32" w:rsidRDefault="002B2E27" w:rsidP="00191303">
            <w:pPr>
              <w:pStyle w:val="Heading2"/>
            </w:pPr>
            <w:sdt>
              <w:sdtPr>
                <w:id w:val="-1918079314"/>
                <w:placeholder>
                  <w:docPart w:val="97B9B03A30DB6F4FB53C94CA1EF96A70"/>
                </w:placeholder>
                <w:showingPlcHdr/>
                <w15:appearance w15:val="hidden"/>
              </w:sdtPr>
              <w:sdtEndPr/>
              <w:sdtContent>
                <w:r w:rsidR="00316C32">
                  <w:t>Skills</w:t>
                </w:r>
              </w:sdtContent>
            </w:sdt>
            <w:r w:rsidR="00316C32" w:rsidRPr="00316C32">
              <w:t xml:space="preserve"> </w:t>
            </w:r>
          </w:p>
        </w:tc>
      </w:tr>
    </w:tbl>
    <w:p w:rsidR="00316C32" w:rsidRDefault="00316C32" w:rsidP="00316C32">
      <w:pPr>
        <w:pStyle w:val="Spacebetweentables"/>
      </w:pPr>
    </w:p>
    <w:p w:rsidR="633BCDEC" w:rsidRPr="00316C32" w:rsidRDefault="00656D70" w:rsidP="00316C32">
      <w:pPr>
        <w:numPr>
          <w:ilvl w:val="0"/>
          <w:numId w:val="20"/>
        </w:numPr>
        <w:rPr>
          <w:rStyle w:val="NotBold"/>
        </w:rPr>
      </w:pPr>
      <w:r w:rsidRPr="00656D70">
        <w:rPr>
          <w:b w:val="0"/>
          <w:bCs/>
          <w:color w:val="auto"/>
        </w:rPr>
        <w:t xml:space="preserve">Customer service, </w:t>
      </w:r>
      <w:r w:rsidR="00AB2483">
        <w:rPr>
          <w:b w:val="0"/>
          <w:bCs/>
          <w:color w:val="auto"/>
        </w:rPr>
        <w:t>D</w:t>
      </w:r>
      <w:r w:rsidRPr="00656D70">
        <w:rPr>
          <w:b w:val="0"/>
          <w:bCs/>
          <w:color w:val="auto"/>
        </w:rPr>
        <w:t xml:space="preserve">etailed </w:t>
      </w:r>
      <w:r w:rsidR="00AB2483">
        <w:rPr>
          <w:b w:val="0"/>
          <w:bCs/>
          <w:color w:val="auto"/>
        </w:rPr>
        <w:t>O</w:t>
      </w:r>
      <w:r w:rsidRPr="00656D70">
        <w:rPr>
          <w:b w:val="0"/>
          <w:bCs/>
          <w:color w:val="auto"/>
        </w:rPr>
        <w:t xml:space="preserve">riented, </w:t>
      </w:r>
      <w:r w:rsidR="00AB2483">
        <w:rPr>
          <w:b w:val="0"/>
          <w:bCs/>
          <w:color w:val="auto"/>
        </w:rPr>
        <w:t>C</w:t>
      </w:r>
      <w:r w:rsidRPr="00656D70">
        <w:rPr>
          <w:b w:val="0"/>
          <w:bCs/>
          <w:color w:val="auto"/>
        </w:rPr>
        <w:t xml:space="preserve">alculus, </w:t>
      </w:r>
      <w:r w:rsidR="00AB2483">
        <w:rPr>
          <w:b w:val="0"/>
          <w:bCs/>
          <w:color w:val="auto"/>
        </w:rPr>
        <w:t>M</w:t>
      </w:r>
      <w:r w:rsidRPr="00656D70">
        <w:rPr>
          <w:b w:val="0"/>
          <w:bCs/>
          <w:color w:val="auto"/>
        </w:rPr>
        <w:t xml:space="preserve">ultitasking, </w:t>
      </w:r>
      <w:r w:rsidR="00AB2483">
        <w:rPr>
          <w:b w:val="0"/>
          <w:bCs/>
          <w:color w:val="auto"/>
        </w:rPr>
        <w:t>C</w:t>
      </w:r>
      <w:r w:rsidRPr="00656D70">
        <w:rPr>
          <w:b w:val="0"/>
          <w:bCs/>
          <w:color w:val="auto"/>
        </w:rPr>
        <w:t xml:space="preserve">an </w:t>
      </w:r>
      <w:r w:rsidR="00AB2483">
        <w:rPr>
          <w:b w:val="0"/>
          <w:bCs/>
          <w:color w:val="auto"/>
        </w:rPr>
        <w:t>W</w:t>
      </w:r>
      <w:r w:rsidRPr="00656D70">
        <w:rPr>
          <w:b w:val="0"/>
          <w:bCs/>
          <w:color w:val="auto"/>
        </w:rPr>
        <w:t xml:space="preserve">ork </w:t>
      </w:r>
      <w:r w:rsidR="00AB2483">
        <w:rPr>
          <w:b w:val="0"/>
          <w:bCs/>
          <w:color w:val="auto"/>
        </w:rPr>
        <w:t>W</w:t>
      </w:r>
      <w:r w:rsidRPr="00656D70">
        <w:rPr>
          <w:b w:val="0"/>
          <w:bCs/>
          <w:color w:val="auto"/>
        </w:rPr>
        <w:t xml:space="preserve">ell with </w:t>
      </w:r>
      <w:r w:rsidR="00AB2483">
        <w:rPr>
          <w:b w:val="0"/>
          <w:bCs/>
          <w:color w:val="auto"/>
        </w:rPr>
        <w:t>O</w:t>
      </w:r>
      <w:r w:rsidRPr="00656D70">
        <w:rPr>
          <w:b w:val="0"/>
          <w:bCs/>
          <w:color w:val="auto"/>
        </w:rPr>
        <w:t xml:space="preserve">thers, </w:t>
      </w:r>
      <w:r w:rsidR="00AB2483">
        <w:rPr>
          <w:b w:val="0"/>
          <w:bCs/>
          <w:color w:val="auto"/>
        </w:rPr>
        <w:t>C</w:t>
      </w:r>
      <w:r w:rsidRPr="00656D70">
        <w:rPr>
          <w:b w:val="0"/>
          <w:bCs/>
          <w:color w:val="auto"/>
        </w:rPr>
        <w:t xml:space="preserve">ommunication </w:t>
      </w:r>
      <w:r w:rsidR="00AB2483">
        <w:rPr>
          <w:b w:val="0"/>
          <w:bCs/>
          <w:color w:val="auto"/>
        </w:rPr>
        <w:t>S</w:t>
      </w:r>
      <w:r w:rsidRPr="00656D70">
        <w:rPr>
          <w:b w:val="0"/>
          <w:bCs/>
          <w:color w:val="auto"/>
        </w:rPr>
        <w:t xml:space="preserve">kills, </w:t>
      </w:r>
      <w:r w:rsidR="00AB2483">
        <w:rPr>
          <w:b w:val="0"/>
          <w:bCs/>
          <w:color w:val="auto"/>
        </w:rPr>
        <w:t>L</w:t>
      </w:r>
      <w:r w:rsidRPr="00656D70">
        <w:rPr>
          <w:b w:val="0"/>
          <w:bCs/>
          <w:color w:val="auto"/>
        </w:rPr>
        <w:t xml:space="preserve">ab </w:t>
      </w:r>
      <w:r w:rsidR="00AB2483">
        <w:rPr>
          <w:b w:val="0"/>
          <w:bCs/>
          <w:color w:val="auto"/>
        </w:rPr>
        <w:t>S</w:t>
      </w:r>
      <w:r w:rsidRPr="00656D70">
        <w:rPr>
          <w:b w:val="0"/>
          <w:bCs/>
          <w:color w:val="auto"/>
        </w:rPr>
        <w:t xml:space="preserve">kills, Proficient in Microsoft Word, Excel and PowerPoint, Skills with Apple </w:t>
      </w:r>
      <w:r w:rsidR="00AB2483">
        <w:rPr>
          <w:b w:val="0"/>
          <w:bCs/>
          <w:color w:val="auto"/>
        </w:rPr>
        <w:t>S</w:t>
      </w:r>
      <w:r w:rsidRPr="00656D70">
        <w:rPr>
          <w:b w:val="0"/>
          <w:bCs/>
          <w:color w:val="auto"/>
        </w:rPr>
        <w:t xml:space="preserve">oftware and Windows </w:t>
      </w:r>
      <w:r w:rsidR="00AB2483">
        <w:rPr>
          <w:b w:val="0"/>
          <w:bCs/>
          <w:color w:val="auto"/>
        </w:rPr>
        <w:t>S</w:t>
      </w:r>
      <w:r w:rsidRPr="00656D70">
        <w:rPr>
          <w:b w:val="0"/>
          <w:bCs/>
          <w:color w:val="auto"/>
        </w:rPr>
        <w:t xml:space="preserve">oftware, Salesforce, </w:t>
      </w:r>
      <w:proofErr w:type="spellStart"/>
      <w:r w:rsidRPr="00656D70">
        <w:rPr>
          <w:b w:val="0"/>
          <w:bCs/>
          <w:color w:val="auto"/>
        </w:rPr>
        <w:t>Sharepoint</w:t>
      </w:r>
      <w:proofErr w:type="spellEnd"/>
      <w:r w:rsidRPr="00656D70">
        <w:rPr>
          <w:b w:val="0"/>
          <w:bCs/>
          <w:color w:val="auto"/>
        </w:rPr>
        <w:t xml:space="preserve">, </w:t>
      </w:r>
      <w:r w:rsidR="00AB2483">
        <w:rPr>
          <w:b w:val="0"/>
          <w:bCs/>
          <w:color w:val="auto"/>
        </w:rPr>
        <w:t>A</w:t>
      </w:r>
      <w:r w:rsidRPr="00656D70">
        <w:rPr>
          <w:b w:val="0"/>
          <w:bCs/>
          <w:color w:val="auto"/>
        </w:rPr>
        <w:t xml:space="preserve">daptability, </w:t>
      </w:r>
      <w:r w:rsidR="00AB2483">
        <w:rPr>
          <w:b w:val="0"/>
          <w:bCs/>
          <w:color w:val="auto"/>
        </w:rPr>
        <w:t>T</w:t>
      </w:r>
      <w:r w:rsidRPr="00656D70">
        <w:rPr>
          <w:b w:val="0"/>
          <w:bCs/>
          <w:color w:val="auto"/>
        </w:rPr>
        <w:t xml:space="preserve">ime </w:t>
      </w:r>
      <w:r w:rsidR="00AB2483">
        <w:rPr>
          <w:b w:val="0"/>
          <w:bCs/>
          <w:color w:val="auto"/>
        </w:rPr>
        <w:t>M</w:t>
      </w:r>
      <w:r w:rsidRPr="00656D70">
        <w:rPr>
          <w:b w:val="0"/>
          <w:bCs/>
          <w:color w:val="auto"/>
        </w:rPr>
        <w:t xml:space="preserve">anagement, </w:t>
      </w:r>
      <w:r w:rsidR="00AB2483">
        <w:rPr>
          <w:b w:val="0"/>
          <w:bCs/>
          <w:color w:val="auto"/>
        </w:rPr>
        <w:t>C</w:t>
      </w:r>
      <w:r w:rsidRPr="00656D70">
        <w:rPr>
          <w:b w:val="0"/>
          <w:bCs/>
          <w:color w:val="auto"/>
        </w:rPr>
        <w:t xml:space="preserve">an </w:t>
      </w:r>
      <w:r w:rsidR="00AB2483">
        <w:rPr>
          <w:b w:val="0"/>
          <w:bCs/>
          <w:color w:val="auto"/>
        </w:rPr>
        <w:t>T</w:t>
      </w:r>
      <w:r w:rsidRPr="00656D70">
        <w:rPr>
          <w:b w:val="0"/>
          <w:bCs/>
          <w:color w:val="auto"/>
        </w:rPr>
        <w:t xml:space="preserve">ype 50 wpm, Gel Electrophoresis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DNA </w:t>
      </w:r>
      <w:r w:rsidR="00AB2483">
        <w:rPr>
          <w:b w:val="0"/>
          <w:bCs/>
          <w:color w:val="auto"/>
        </w:rPr>
        <w:t>E</w:t>
      </w:r>
      <w:r w:rsidRPr="00656D70">
        <w:rPr>
          <w:b w:val="0"/>
          <w:bCs/>
          <w:color w:val="auto"/>
        </w:rPr>
        <w:t xml:space="preserve">xtraction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Differential Extractions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Presumptive </w:t>
      </w:r>
      <w:r w:rsidR="00AB2483">
        <w:rPr>
          <w:b w:val="0"/>
          <w:bCs/>
          <w:color w:val="auto"/>
        </w:rPr>
        <w:t>T</w:t>
      </w:r>
      <w:r w:rsidRPr="00656D70">
        <w:rPr>
          <w:b w:val="0"/>
          <w:bCs/>
          <w:color w:val="auto"/>
        </w:rPr>
        <w:t xml:space="preserve">esting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Detailed </w:t>
      </w:r>
      <w:r w:rsidR="00AB2483">
        <w:rPr>
          <w:b w:val="0"/>
          <w:bCs/>
          <w:color w:val="auto"/>
        </w:rPr>
        <w:t>N</w:t>
      </w:r>
      <w:r w:rsidRPr="00656D70">
        <w:rPr>
          <w:b w:val="0"/>
          <w:bCs/>
          <w:color w:val="auto"/>
        </w:rPr>
        <w:t xml:space="preserve">otes </w:t>
      </w:r>
      <w:r w:rsidR="00AB2483">
        <w:rPr>
          <w:b w:val="0"/>
          <w:bCs/>
          <w:color w:val="auto"/>
        </w:rPr>
        <w:t>D</w:t>
      </w:r>
      <w:r w:rsidRPr="00656D70">
        <w:rPr>
          <w:b w:val="0"/>
          <w:bCs/>
          <w:color w:val="auto"/>
        </w:rPr>
        <w:t xml:space="preserve">uring </w:t>
      </w:r>
      <w:r w:rsidR="00AB2483">
        <w:rPr>
          <w:b w:val="0"/>
          <w:bCs/>
          <w:color w:val="auto"/>
        </w:rPr>
        <w:t>P</w:t>
      </w:r>
      <w:r w:rsidRPr="00656D70">
        <w:rPr>
          <w:b w:val="0"/>
          <w:bCs/>
          <w:color w:val="auto"/>
        </w:rPr>
        <w:t xml:space="preserve">rocedures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Christmas Tree </w:t>
      </w:r>
      <w:r w:rsidR="00AB2483">
        <w:rPr>
          <w:b w:val="0"/>
          <w:bCs/>
          <w:color w:val="auto"/>
        </w:rPr>
        <w:t>S</w:t>
      </w:r>
      <w:r w:rsidRPr="00656D70">
        <w:rPr>
          <w:b w:val="0"/>
          <w:bCs/>
          <w:color w:val="auto"/>
        </w:rPr>
        <w:t xml:space="preserve">taining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</w:t>
      </w:r>
      <w:r w:rsidR="00AB2483">
        <w:rPr>
          <w:b w:val="0"/>
          <w:bCs/>
          <w:color w:val="auto"/>
        </w:rPr>
        <w:t>I</w:t>
      </w:r>
      <w:r w:rsidRPr="00656D70">
        <w:rPr>
          <w:b w:val="0"/>
          <w:bCs/>
          <w:color w:val="auto"/>
        </w:rPr>
        <w:t xml:space="preserve">nterpretation of </w:t>
      </w:r>
      <w:proofErr w:type="spellStart"/>
      <w:r w:rsidRPr="00656D70">
        <w:rPr>
          <w:b w:val="0"/>
          <w:bCs/>
          <w:color w:val="auto"/>
        </w:rPr>
        <w:t>GeneMapper</w:t>
      </w:r>
      <w:proofErr w:type="spellEnd"/>
      <w:r w:rsidRPr="00656D70">
        <w:rPr>
          <w:b w:val="0"/>
          <w:bCs/>
          <w:color w:val="auto"/>
        </w:rPr>
        <w:t xml:space="preserve">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NMR spectroscopy </w:t>
      </w:r>
      <w:r w:rsidR="00092249">
        <w:rPr>
          <w:b w:val="0"/>
          <w:bCs/>
          <w:color w:val="auto"/>
        </w:rPr>
        <w:t>,</w:t>
      </w:r>
      <w:r w:rsidRPr="00656D70">
        <w:rPr>
          <w:b w:val="0"/>
          <w:bCs/>
          <w:color w:val="auto"/>
        </w:rPr>
        <w:t xml:space="preserve"> EPIC training </w:t>
      </w:r>
    </w:p>
    <w:sectPr w:rsidR="633BCDEC" w:rsidRPr="00316C32" w:rsidSect="00C73E1E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BB2ED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7C380D"/>
    <w:multiLevelType w:val="hybridMultilevel"/>
    <w:tmpl w:val="C4907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034773"/>
    <w:multiLevelType w:val="hybridMultilevel"/>
    <w:tmpl w:val="9A263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9"/>
  </w:num>
  <w:num w:numId="3">
    <w:abstractNumId w:val="6"/>
  </w:num>
  <w:num w:numId="4">
    <w:abstractNumId w:val="16"/>
  </w:num>
  <w:num w:numId="5">
    <w:abstractNumId w:val="13"/>
  </w:num>
  <w:num w:numId="6">
    <w:abstractNumId w:val="7"/>
  </w:num>
  <w:num w:numId="7">
    <w:abstractNumId w:val="5"/>
  </w:num>
  <w:num w:numId="8">
    <w:abstractNumId w:val="12"/>
  </w:num>
  <w:num w:numId="9">
    <w:abstractNumId w:val="10"/>
  </w:num>
  <w:num w:numId="10">
    <w:abstractNumId w:val="17"/>
  </w:num>
  <w:num w:numId="11">
    <w:abstractNumId w:val="9"/>
  </w:num>
  <w:num w:numId="12">
    <w:abstractNumId w:val="11"/>
  </w:num>
  <w:num w:numId="13">
    <w:abstractNumId w:val="4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5"/>
  </w:num>
  <w:num w:numId="19">
    <w:abstractNumId w:val="18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7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014"/>
    <w:rsid w:val="00016D3E"/>
    <w:rsid w:val="00034A9E"/>
    <w:rsid w:val="00054A06"/>
    <w:rsid w:val="00084F0C"/>
    <w:rsid w:val="00092249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2227"/>
    <w:rsid w:val="002A338B"/>
    <w:rsid w:val="002B2E27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45EC4"/>
    <w:rsid w:val="00463E72"/>
    <w:rsid w:val="00482331"/>
    <w:rsid w:val="00490705"/>
    <w:rsid w:val="004D6840"/>
    <w:rsid w:val="004E0336"/>
    <w:rsid w:val="004E4FC5"/>
    <w:rsid w:val="004E7B5B"/>
    <w:rsid w:val="005076E9"/>
    <w:rsid w:val="005229A6"/>
    <w:rsid w:val="00532DD2"/>
    <w:rsid w:val="005539EB"/>
    <w:rsid w:val="00595227"/>
    <w:rsid w:val="005953C2"/>
    <w:rsid w:val="005D339C"/>
    <w:rsid w:val="005F155B"/>
    <w:rsid w:val="00656D70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B2483"/>
    <w:rsid w:val="00AD020D"/>
    <w:rsid w:val="00AE1CC4"/>
    <w:rsid w:val="00AE2A33"/>
    <w:rsid w:val="00B13B26"/>
    <w:rsid w:val="00B30BD4"/>
    <w:rsid w:val="00B47A68"/>
    <w:rsid w:val="00B650FA"/>
    <w:rsid w:val="00B8310C"/>
    <w:rsid w:val="00BA1F7D"/>
    <w:rsid w:val="00BF3261"/>
    <w:rsid w:val="00C52510"/>
    <w:rsid w:val="00C57F27"/>
    <w:rsid w:val="00C61E63"/>
    <w:rsid w:val="00C73E1E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71014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8836F4C9-0ECA-7B46-9008-98BECD485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qFormat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  <w:style w:type="paragraph" w:styleId="NormalWeb">
    <w:name w:val="Normal (Web)"/>
    <w:basedOn w:val="Normal"/>
    <w:uiPriority w:val="99"/>
    <w:semiHidden/>
    <w:unhideWhenUsed/>
    <w:rsid w:val="00445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6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elciputman/Library/Containers/com.microsoft.Word/Data/Library/Application%20Support/Microsoft/Office/16.0/DTS/Search/%7b270611C3-8F2C-A54E-BE4B-08AA9591429E%7dtf55835287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3505AAFFA526C04EB867A5F7C4E68F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A1877A-4B4A-8D4F-BE81-87ED689B7293}"/>
      </w:docPartPr>
      <w:docPartBody>
        <w:p w:rsidR="00000000" w:rsidRDefault="002C5C59">
          <w:pPr>
            <w:pStyle w:val="3505AAFFA526C04EB867A5F7C4E68F93"/>
          </w:pPr>
          <w:r w:rsidRPr="00F9176F">
            <w:t>Full Name</w:t>
          </w:r>
        </w:p>
      </w:docPartBody>
    </w:docPart>
    <w:docPart>
      <w:docPartPr>
        <w:name w:val="952CD5BFA9F2BF42ACC1DB36079073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E95CD6-63D1-7B47-8F15-84B8215F8665}"/>
      </w:docPartPr>
      <w:docPartBody>
        <w:p w:rsidR="00000000" w:rsidRDefault="002C5C59">
          <w:pPr>
            <w:pStyle w:val="952CD5BFA9F2BF42ACC1DB360790739A"/>
          </w:pPr>
          <w:r w:rsidRPr="002073B6">
            <w:t>yourname@example.com</w:t>
          </w:r>
        </w:p>
      </w:docPartBody>
    </w:docPart>
    <w:docPart>
      <w:docPartPr>
        <w:name w:val="589CF75F29145148BC22E42F665A24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F8BDE9-6798-274A-B0BB-4F71546C2E4B}"/>
      </w:docPartPr>
      <w:docPartBody>
        <w:p w:rsidR="00000000" w:rsidRDefault="002C5C59">
          <w:pPr>
            <w:pStyle w:val="589CF75F29145148BC22E42F665A24FC"/>
          </w:pPr>
          <w:r w:rsidRPr="002073B6">
            <w:t>(123) 456</w:t>
          </w:r>
          <w:r w:rsidRPr="002073B6">
            <w:rPr>
              <w:rFonts w:ascii="Cambria Math" w:hAnsi="Cambria Math" w:cs="Cambria Math"/>
            </w:rPr>
            <w:t>‐</w:t>
          </w:r>
          <w:r w:rsidRPr="002073B6">
            <w:t>7890</w:t>
          </w:r>
        </w:p>
      </w:docPartBody>
    </w:docPart>
    <w:docPart>
      <w:docPartPr>
        <w:name w:val="9F0D10FA02F0D044AEC967B9F46840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C1A6B-DBF1-2F49-AB04-C814E3CB13B7}"/>
      </w:docPartPr>
      <w:docPartBody>
        <w:p w:rsidR="00000000" w:rsidRDefault="002C5C59">
          <w:pPr>
            <w:pStyle w:val="9F0D10FA02F0D044AEC967B9F46840CD"/>
          </w:pPr>
          <w:r w:rsidRPr="00F9176F">
            <w:t>Professional experience</w:t>
          </w:r>
        </w:p>
      </w:docPartBody>
    </w:docPart>
    <w:docPart>
      <w:docPartPr>
        <w:name w:val="0A6759B106FC184BA26695AF81D016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E9BC98-00ED-734C-A207-2B0CDBBD0626}"/>
      </w:docPartPr>
      <w:docPartBody>
        <w:p w:rsidR="00000000" w:rsidRDefault="002C5C59">
          <w:pPr>
            <w:pStyle w:val="0A6759B106FC184BA26695AF81D016EA"/>
          </w:pPr>
          <w:r w:rsidRPr="00316C32">
            <w:t>Describe what you did and what your impact was</w:t>
          </w:r>
        </w:p>
      </w:docPartBody>
    </w:docPart>
    <w:docPart>
      <w:docPartPr>
        <w:name w:val="97B9B03A30DB6F4FB53C94CA1EF96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AD7E22-27BD-1D45-B4C0-D591A597E926}"/>
      </w:docPartPr>
      <w:docPartBody>
        <w:p w:rsidR="00000000" w:rsidRDefault="002C5C59">
          <w:pPr>
            <w:pStyle w:val="97B9B03A30DB6F4FB53C94CA1EF96A70"/>
          </w:pPr>
          <w:r>
            <w:t>Skills</w:t>
          </w:r>
        </w:p>
      </w:docPartBody>
    </w:docPart>
    <w:docPart>
      <w:docPartPr>
        <w:name w:val="01450832BA356843A0EB1EDEE217A7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5717B-0704-E94A-94FF-C2BDAD38864E}"/>
      </w:docPartPr>
      <w:docPartBody>
        <w:p w:rsidR="00000000" w:rsidRDefault="00F61C84" w:rsidP="00F61C84">
          <w:pPr>
            <w:pStyle w:val="01450832BA356843A0EB1EDEE217A706"/>
          </w:pPr>
          <w:r>
            <w:t>Company</w:t>
          </w:r>
        </w:p>
      </w:docPartBody>
    </w:docPart>
    <w:docPart>
      <w:docPartPr>
        <w:name w:val="7141BAC0B16DD441A314D841CEC6B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89929-A0EC-A04F-9A4B-54A8DC297643}"/>
      </w:docPartPr>
      <w:docPartBody>
        <w:p w:rsidR="00000000" w:rsidRDefault="00F61C84" w:rsidP="00F61C84">
          <w:pPr>
            <w:pStyle w:val="7141BAC0B16DD441A314D841CEC6B1B0"/>
          </w:pPr>
          <w:r w:rsidRPr="00F9176F">
            <w:t>location</w:t>
          </w:r>
        </w:p>
      </w:docPartBody>
    </w:docPart>
    <w:docPart>
      <w:docPartPr>
        <w:name w:val="5BDAE0880ABF3942A48503E739CAF7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06EFD5-32DF-9247-A016-C92A6C7554C8}"/>
      </w:docPartPr>
      <w:docPartBody>
        <w:p w:rsidR="00000000" w:rsidRDefault="00F61C84" w:rsidP="00F61C84">
          <w:pPr>
            <w:pStyle w:val="5BDAE0880ABF3942A48503E739CAF768"/>
          </w:pPr>
          <w:r>
            <w:t>Month Year</w:t>
          </w:r>
        </w:p>
      </w:docPartBody>
    </w:docPart>
    <w:docPart>
      <w:docPartPr>
        <w:name w:val="FF5A3B0E83A0FB4C9DDD3A98058793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0470CD-EF70-2048-8ED5-2A334170F058}"/>
      </w:docPartPr>
      <w:docPartBody>
        <w:p w:rsidR="00000000" w:rsidRDefault="00F61C84" w:rsidP="00F61C84">
          <w:pPr>
            <w:pStyle w:val="FF5A3B0E83A0FB4C9DDD3A9805879331"/>
          </w:pPr>
          <w:r w:rsidRPr="00F9176F">
            <w:t>Role</w:t>
          </w:r>
        </w:p>
      </w:docPartBody>
    </w:docPart>
    <w:docPart>
      <w:docPartPr>
        <w:name w:val="BD849204986FDD4A96178CB2483F4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D9559-56A6-D943-9FDD-08292C45A1DF}"/>
      </w:docPartPr>
      <w:docPartBody>
        <w:p w:rsidR="00000000" w:rsidRDefault="00F61C84" w:rsidP="00F61C84">
          <w:pPr>
            <w:pStyle w:val="BD849204986FDD4A96178CB2483F4AEC"/>
          </w:pPr>
          <w:r w:rsidRPr="00316C32">
            <w:t>Describe what you did and what your impact was</w:t>
          </w:r>
        </w:p>
      </w:docPartBody>
    </w:docPart>
    <w:docPart>
      <w:docPartPr>
        <w:name w:val="02F8788A981AE242AC34AEF2646773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E888B-F3B8-6B44-A2F8-E05C5E9AE820}"/>
      </w:docPartPr>
      <w:docPartBody>
        <w:p w:rsidR="00000000" w:rsidRDefault="00F61C84" w:rsidP="00F61C84">
          <w:pPr>
            <w:pStyle w:val="02F8788A981AE242AC34AEF264677345"/>
          </w:pPr>
          <w:r w:rsidRPr="00316C32">
            <w:t>Education</w:t>
          </w:r>
        </w:p>
      </w:docPartBody>
    </w:docPart>
    <w:docPart>
      <w:docPartPr>
        <w:name w:val="F49FCC91EDAD084FA33A2161A4075D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D41719-1714-534B-8836-412B391B44B8}"/>
      </w:docPartPr>
      <w:docPartBody>
        <w:p w:rsidR="00000000" w:rsidRDefault="00F61C84" w:rsidP="00F61C84">
          <w:pPr>
            <w:pStyle w:val="F49FCC91EDAD084FA33A2161A4075D57"/>
          </w:pPr>
          <w:r w:rsidRPr="00F9176F">
            <w:t>College</w:t>
          </w:r>
        </w:p>
      </w:docPartBody>
    </w:docPart>
    <w:docPart>
      <w:docPartPr>
        <w:name w:val="F2D11CFBE728154CAAA867223FD322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853528-0A71-6544-AE15-17805F61391B}"/>
      </w:docPartPr>
      <w:docPartBody>
        <w:p w:rsidR="00000000" w:rsidRDefault="00F61C84" w:rsidP="00F61C84">
          <w:pPr>
            <w:pStyle w:val="F2D11CFBE728154CAAA867223FD3222B"/>
          </w:pPr>
          <w:r w:rsidRPr="00F9176F">
            <w:t>location</w:t>
          </w:r>
        </w:p>
      </w:docPartBody>
    </w:docPart>
    <w:docPart>
      <w:docPartPr>
        <w:name w:val="FEC974BBD2817F4F86BDC4855127B4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5A82E0-A7E5-3E4E-A622-72738B20056A}"/>
      </w:docPartPr>
      <w:docPartBody>
        <w:p w:rsidR="00000000" w:rsidRDefault="00F61C84" w:rsidP="00F61C84">
          <w:pPr>
            <w:pStyle w:val="FEC974BBD2817F4F86BDC4855127B45F"/>
          </w:pPr>
          <w:r w:rsidRPr="00F9176F">
            <w:t>Graduation year</w:t>
          </w:r>
        </w:p>
      </w:docPartBody>
    </w:docPart>
    <w:docPart>
      <w:docPartPr>
        <w:name w:val="1BEC654A1FEBD24F9C03E9C7487692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3CE5C0-E49F-244E-983E-8BB1CAA66BA4}"/>
      </w:docPartPr>
      <w:docPartBody>
        <w:p w:rsidR="00000000" w:rsidRDefault="00F61C84" w:rsidP="00F61C84">
          <w:pPr>
            <w:pStyle w:val="1BEC654A1FEBD24F9C03E9C748769266"/>
          </w:pPr>
          <w:r w:rsidRPr="000B4CAB">
            <w:t>Bachelor of Arts, Degree, GPA</w:t>
          </w:r>
        </w:p>
      </w:docPartBody>
    </w:docPart>
    <w:docPart>
      <w:docPartPr>
        <w:name w:val="450432087B53CA4D82C106A4DE66A9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B69EB-4839-E24F-8B3E-4D05CEBBD95A}"/>
      </w:docPartPr>
      <w:docPartBody>
        <w:p w:rsidR="00000000" w:rsidRDefault="00F61C84" w:rsidP="00F61C84">
          <w:pPr>
            <w:pStyle w:val="450432087B53CA4D82C106A4DE66A9D5"/>
          </w:pPr>
          <w:r w:rsidRPr="000B4CAB">
            <w:t>Relevant course work:</w:t>
          </w:r>
        </w:p>
      </w:docPartBody>
    </w:docPart>
    <w:docPart>
      <w:docPartPr>
        <w:name w:val="FD55210EE595E74BB19BCE16FE6729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A2BD1E-8EEB-714A-8D9C-B80B3EAE48AA}"/>
      </w:docPartPr>
      <w:docPartBody>
        <w:p w:rsidR="00000000" w:rsidRDefault="00F61C84" w:rsidP="00F61C84">
          <w:pPr>
            <w:pStyle w:val="FD55210EE595E74BB19BCE16FE672967"/>
          </w:pPr>
          <w:r>
            <w:t>Company</w:t>
          </w:r>
        </w:p>
      </w:docPartBody>
    </w:docPart>
    <w:docPart>
      <w:docPartPr>
        <w:name w:val="B30E6E351C682D4FB23DA122024633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DAF9E0-E9CD-354C-9B21-F837A8717540}"/>
      </w:docPartPr>
      <w:docPartBody>
        <w:p w:rsidR="00000000" w:rsidRDefault="00F61C84" w:rsidP="00F61C84">
          <w:pPr>
            <w:pStyle w:val="B30E6E351C682D4FB23DA122024633EE"/>
          </w:pPr>
          <w:r w:rsidRPr="00F9176F">
            <w:t>location</w:t>
          </w:r>
        </w:p>
      </w:docPartBody>
    </w:docPart>
    <w:docPart>
      <w:docPartPr>
        <w:name w:val="E804822169F8A34199E27CE29E7349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E99CB7-AF1A-C341-AC8A-538633168C5C}"/>
      </w:docPartPr>
      <w:docPartBody>
        <w:p w:rsidR="00000000" w:rsidRDefault="00F61C84" w:rsidP="00F61C84">
          <w:pPr>
            <w:pStyle w:val="E804822169F8A34199E27CE29E73493A"/>
          </w:pPr>
          <w:r>
            <w:t>Month Year</w:t>
          </w:r>
        </w:p>
      </w:docPartBody>
    </w:docPart>
    <w:docPart>
      <w:docPartPr>
        <w:name w:val="4485489938080B44809D2E73D6C04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DEBD8C-C578-1540-83B1-78AF4653FEFE}"/>
      </w:docPartPr>
      <w:docPartBody>
        <w:p w:rsidR="00000000" w:rsidRDefault="00F61C84" w:rsidP="00F61C84">
          <w:pPr>
            <w:pStyle w:val="4485489938080B44809D2E73D6C04A5C"/>
          </w:pPr>
          <w:r w:rsidRPr="00F9176F">
            <w:t>Role</w:t>
          </w:r>
        </w:p>
      </w:docPartBody>
    </w:docPart>
    <w:docPart>
      <w:docPartPr>
        <w:name w:val="974DE9446817F741BEBC795F4D63EB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9C2A61-0467-E840-A3F8-D8C788CE268E}"/>
      </w:docPartPr>
      <w:docPartBody>
        <w:p w:rsidR="00000000" w:rsidRDefault="00F61C84" w:rsidP="00F61C84">
          <w:pPr>
            <w:pStyle w:val="974DE9446817F741BEBC795F4D63EBAB"/>
          </w:pPr>
          <w:r w:rsidRPr="00316C32">
            <w:t>Describe what you did and what your impact was</w:t>
          </w:r>
        </w:p>
      </w:docPartBody>
    </w:docPart>
    <w:docPart>
      <w:docPartPr>
        <w:name w:val="62510469C413DB46BC75778CEF22A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985916-C9EE-FD48-8E45-62908A3F931C}"/>
      </w:docPartPr>
      <w:docPartBody>
        <w:p w:rsidR="00000000" w:rsidRDefault="00F61C84" w:rsidP="00F61C84">
          <w:pPr>
            <w:pStyle w:val="62510469C413DB46BC75778CEF22A44C"/>
          </w:pPr>
          <w:r>
            <w:t>Company</w:t>
          </w:r>
        </w:p>
      </w:docPartBody>
    </w:docPart>
    <w:docPart>
      <w:docPartPr>
        <w:name w:val="FAE36B0483518E48B471CB461AD610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F49249-40AC-CD46-8E35-537D4BA55269}"/>
      </w:docPartPr>
      <w:docPartBody>
        <w:p w:rsidR="00000000" w:rsidRDefault="00F61C84" w:rsidP="00F61C84">
          <w:pPr>
            <w:pStyle w:val="FAE36B0483518E48B471CB461AD610B9"/>
          </w:pPr>
          <w:r w:rsidRPr="00F9176F">
            <w:t>location</w:t>
          </w:r>
        </w:p>
      </w:docPartBody>
    </w:docPart>
    <w:docPart>
      <w:docPartPr>
        <w:name w:val="78F173986E119444841691FFAA6B4E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F79C30-5665-5D49-9965-BC8B7378A92C}"/>
      </w:docPartPr>
      <w:docPartBody>
        <w:p w:rsidR="00000000" w:rsidRDefault="00F61C84" w:rsidP="00F61C84">
          <w:pPr>
            <w:pStyle w:val="78F173986E119444841691FFAA6B4E72"/>
          </w:pPr>
          <w:r>
            <w:t>Month Year</w:t>
          </w:r>
        </w:p>
      </w:docPartBody>
    </w:docPart>
    <w:docPart>
      <w:docPartPr>
        <w:name w:val="2D0A3E0FB5C08D49B0465AC47EBA0C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08BF09-3E82-1541-8810-153DFC3AA47B}"/>
      </w:docPartPr>
      <w:docPartBody>
        <w:p w:rsidR="00000000" w:rsidRDefault="00F61C84" w:rsidP="00F61C84">
          <w:pPr>
            <w:pStyle w:val="2D0A3E0FB5C08D49B0465AC47EBA0C8B"/>
          </w:pPr>
          <w:r w:rsidRPr="00F9176F">
            <w:t>Role</w:t>
          </w:r>
        </w:p>
      </w:docPartBody>
    </w:docPart>
    <w:docPart>
      <w:docPartPr>
        <w:name w:val="86428D3674B71F42BF04B67648124F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9C22E-7220-3543-AB3F-0943CEAE2B65}"/>
      </w:docPartPr>
      <w:docPartBody>
        <w:p w:rsidR="00000000" w:rsidRDefault="00F61C84" w:rsidP="00F61C84">
          <w:pPr>
            <w:pStyle w:val="86428D3674B71F42BF04B67648124F06"/>
          </w:pPr>
          <w:r w:rsidRPr="00316C32">
            <w:t>Describe what you did and what your impact was</w:t>
          </w:r>
        </w:p>
      </w:docPartBody>
    </w:docPart>
    <w:docPart>
      <w:docPartPr>
        <w:name w:val="A8BC727BAE720A4DBBD1A4A31E2988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0A5CA4-495B-D74C-83B9-475DAF1044A2}"/>
      </w:docPartPr>
      <w:docPartBody>
        <w:p w:rsidR="00000000" w:rsidRDefault="00F61C84" w:rsidP="00F61C84">
          <w:pPr>
            <w:pStyle w:val="A8BC727BAE720A4DBBD1A4A31E2988ED"/>
          </w:pPr>
          <w:r>
            <w:t>Company</w:t>
          </w:r>
        </w:p>
      </w:docPartBody>
    </w:docPart>
    <w:docPart>
      <w:docPartPr>
        <w:name w:val="22CDAFC3647C3943810AD04006F41D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FB2B9D-442A-BE47-820C-2222D8ED3BF6}"/>
      </w:docPartPr>
      <w:docPartBody>
        <w:p w:rsidR="00000000" w:rsidRDefault="00F61C84" w:rsidP="00F61C84">
          <w:pPr>
            <w:pStyle w:val="22CDAFC3647C3943810AD04006F41DDC"/>
          </w:pPr>
          <w:r w:rsidRPr="00F9176F">
            <w:t>location</w:t>
          </w:r>
        </w:p>
      </w:docPartBody>
    </w:docPart>
    <w:docPart>
      <w:docPartPr>
        <w:name w:val="A8FAA8ADBFF00A43810757C62C0E1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24412-4D34-1E45-AC00-C373F99905B3}"/>
      </w:docPartPr>
      <w:docPartBody>
        <w:p w:rsidR="00000000" w:rsidRDefault="00F61C84" w:rsidP="00F61C84">
          <w:pPr>
            <w:pStyle w:val="A8FAA8ADBFF00A43810757C62C0E1CFC"/>
          </w:pPr>
          <w:r>
            <w:t>Month Year</w:t>
          </w:r>
        </w:p>
      </w:docPartBody>
    </w:docPart>
    <w:docPart>
      <w:docPartPr>
        <w:name w:val="7589DB3FA7655946BAB508EA50A237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DCD0A1-5B8F-5047-91F8-34C62114FB9D}"/>
      </w:docPartPr>
      <w:docPartBody>
        <w:p w:rsidR="00000000" w:rsidRDefault="00F61C84" w:rsidP="00F61C84">
          <w:pPr>
            <w:pStyle w:val="7589DB3FA7655946BAB508EA50A237FF"/>
          </w:pPr>
          <w:r w:rsidRPr="00F9176F">
            <w:t>Role</w:t>
          </w:r>
        </w:p>
      </w:docPartBody>
    </w:docPart>
    <w:docPart>
      <w:docPartPr>
        <w:name w:val="8B625CD3AB0B864AB99F3B012AF867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A0D50E-D905-0548-A979-2CDDF594ED14}"/>
      </w:docPartPr>
      <w:docPartBody>
        <w:p w:rsidR="00F61C84" w:rsidRPr="00316C32" w:rsidRDefault="00F61C84" w:rsidP="00316C32">
          <w:pPr>
            <w:pStyle w:val="ListBullet"/>
          </w:pPr>
          <w:r w:rsidRPr="00316C32">
            <w:t>Describe what you did and what your impact was</w:t>
          </w:r>
        </w:p>
        <w:p w:rsidR="00000000" w:rsidRDefault="00F61C84" w:rsidP="00F61C84">
          <w:pPr>
            <w:pStyle w:val="8B625CD3AB0B864AB99F3B012AF86791"/>
          </w:pPr>
          <w:r w:rsidRPr="00316C32">
            <w:t>Remember to be concise</w:t>
          </w:r>
        </w:p>
      </w:docPartBody>
    </w:docPart>
    <w:docPart>
      <w:docPartPr>
        <w:name w:val="4BDA7BBDBEE07347903DEF510B70F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F1D6B-83E1-8D43-9CBE-1E94C4551D57}"/>
      </w:docPartPr>
      <w:docPartBody>
        <w:p w:rsidR="00000000" w:rsidRDefault="00F61C84" w:rsidP="00F61C84">
          <w:pPr>
            <w:pStyle w:val="4BDA7BBDBEE07347903DEF510B70FD7C"/>
          </w:pPr>
          <w:r>
            <w:t>Company</w:t>
          </w:r>
        </w:p>
      </w:docPartBody>
    </w:docPart>
    <w:docPart>
      <w:docPartPr>
        <w:name w:val="11BA767166DBAC4FB3FDF5393151E2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D5A244-8157-514A-AF45-E9265397C3A1}"/>
      </w:docPartPr>
      <w:docPartBody>
        <w:p w:rsidR="00000000" w:rsidRDefault="00F61C84" w:rsidP="00F61C84">
          <w:pPr>
            <w:pStyle w:val="11BA767166DBAC4FB3FDF5393151E2BA"/>
          </w:pPr>
          <w:r w:rsidRPr="00F9176F">
            <w:t>location</w:t>
          </w:r>
        </w:p>
      </w:docPartBody>
    </w:docPart>
    <w:docPart>
      <w:docPartPr>
        <w:name w:val="0500E2380821584A920E314F42632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8470C2-8692-FB4B-BE4F-68D3F7AF043E}"/>
      </w:docPartPr>
      <w:docPartBody>
        <w:p w:rsidR="00000000" w:rsidRDefault="00F61C84" w:rsidP="00F61C84">
          <w:pPr>
            <w:pStyle w:val="0500E2380821584A920E314F42632D99"/>
          </w:pPr>
          <w:r>
            <w:t>Month Year</w:t>
          </w:r>
        </w:p>
      </w:docPartBody>
    </w:docPart>
    <w:docPart>
      <w:docPartPr>
        <w:name w:val="3F69429AB5BE45479613F1B632650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E79174-8D8E-9245-AC73-243A05A0A3C6}"/>
      </w:docPartPr>
      <w:docPartBody>
        <w:p w:rsidR="00000000" w:rsidRDefault="00F61C84" w:rsidP="00F61C84">
          <w:pPr>
            <w:pStyle w:val="3F69429AB5BE45479613F1B632650BC1"/>
          </w:pPr>
          <w:r w:rsidRPr="00F9176F">
            <w:t>Role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44546A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44546A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44546A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44546A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44546A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C84"/>
    <w:rsid w:val="002C5C59"/>
    <w:rsid w:val="00F61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505AAFFA526C04EB867A5F7C4E68F93">
    <w:name w:val="3505AAFFA526C04EB867A5F7C4E68F93"/>
  </w:style>
  <w:style w:type="paragraph" w:customStyle="1" w:styleId="952CD5BFA9F2BF42ACC1DB360790739A">
    <w:name w:val="952CD5BFA9F2BF42ACC1DB360790739A"/>
  </w:style>
  <w:style w:type="paragraph" w:customStyle="1" w:styleId="589CF75F29145148BC22E42F665A24FC">
    <w:name w:val="589CF75F29145148BC22E42F665A24FC"/>
  </w:style>
  <w:style w:type="paragraph" w:customStyle="1" w:styleId="965F5A4DE1B29649AA72E2BCFB822700">
    <w:name w:val="965F5A4DE1B29649AA72E2BCFB822700"/>
  </w:style>
  <w:style w:type="paragraph" w:customStyle="1" w:styleId="92AFB551894F5841A6B00821B049140D">
    <w:name w:val="92AFB551894F5841A6B00821B049140D"/>
  </w:style>
  <w:style w:type="paragraph" w:customStyle="1" w:styleId="1B1C81AF0859A741B6BF2076013FB3D4">
    <w:name w:val="1B1C81AF0859A741B6BF2076013FB3D4"/>
  </w:style>
  <w:style w:type="paragraph" w:customStyle="1" w:styleId="220EDA1E9DC1AE46BBA123754ABF2EA6">
    <w:name w:val="220EDA1E9DC1AE46BBA123754ABF2EA6"/>
  </w:style>
  <w:style w:type="paragraph" w:customStyle="1" w:styleId="03DE77854B25884298A82D8987BAD36A">
    <w:name w:val="03DE77854B25884298A82D8987BAD36A"/>
  </w:style>
  <w:style w:type="paragraph" w:customStyle="1" w:styleId="08B0C8B6C15D3147B478DA1E4B0C4CC3">
    <w:name w:val="08B0C8B6C15D3147B478DA1E4B0C4CC3"/>
  </w:style>
  <w:style w:type="paragraph" w:customStyle="1" w:styleId="A966FD499C134E468B6DDCEBB8F76B55">
    <w:name w:val="A966FD499C134E468B6DDCEBB8F76B55"/>
  </w:style>
  <w:style w:type="paragraph" w:customStyle="1" w:styleId="9F0D10FA02F0D044AEC967B9F46840CD">
    <w:name w:val="9F0D10FA02F0D044AEC967B9F46840CD"/>
  </w:style>
  <w:style w:type="paragraph" w:customStyle="1" w:styleId="35C762A76BF66047ACEB2E94B7CFB164">
    <w:name w:val="35C762A76BF66047ACEB2E94B7CFB164"/>
  </w:style>
  <w:style w:type="paragraph" w:customStyle="1" w:styleId="D86CBE36F8A47D4180C584000FBE773D">
    <w:name w:val="D86CBE36F8A47D4180C584000FBE773D"/>
  </w:style>
  <w:style w:type="paragraph" w:customStyle="1" w:styleId="8AE5F8AC08250B4EACF6D96EC645A4C5">
    <w:name w:val="8AE5F8AC08250B4EACF6D96EC645A4C5"/>
  </w:style>
  <w:style w:type="paragraph" w:customStyle="1" w:styleId="9ABE22C9A1529B418BD124B22A3D1751">
    <w:name w:val="9ABE22C9A1529B418BD124B22A3D1751"/>
  </w:style>
  <w:style w:type="paragraph" w:styleId="ListBullet">
    <w:name w:val="List Bullet"/>
    <w:basedOn w:val="Normal"/>
    <w:uiPriority w:val="99"/>
    <w:rsid w:val="00F61C84"/>
    <w:pPr>
      <w:numPr>
        <w:numId w:val="1"/>
      </w:numPr>
      <w:spacing w:after="160" w:line="278" w:lineRule="auto"/>
      <w:contextualSpacing/>
    </w:pPr>
    <w:rPr>
      <w:rFonts w:ascii="Franklin Gothic Book" w:hAnsi="Franklin Gothic Book"/>
      <w:color w:val="000000" w:themeColor="text1"/>
      <w:sz w:val="20"/>
      <w:lang w:eastAsia="ja-JP"/>
    </w:rPr>
  </w:style>
  <w:style w:type="paragraph" w:styleId="ListBullet2">
    <w:name w:val="List Bullet 2"/>
    <w:basedOn w:val="Normal"/>
    <w:uiPriority w:val="99"/>
    <w:semiHidden/>
    <w:unhideWhenUsed/>
    <w:rsid w:val="00F61C84"/>
    <w:pPr>
      <w:numPr>
        <w:ilvl w:val="1"/>
        <w:numId w:val="1"/>
      </w:numPr>
      <w:spacing w:after="160" w:line="278" w:lineRule="auto"/>
      <w:contextualSpacing/>
    </w:pPr>
    <w:rPr>
      <w:rFonts w:ascii="Franklin Gothic Book" w:hAnsi="Franklin Gothic Book"/>
      <w:b/>
      <w:color w:val="000000" w:themeColor="text1"/>
      <w:sz w:val="20"/>
      <w:lang w:eastAsia="ja-JP"/>
    </w:rPr>
  </w:style>
  <w:style w:type="paragraph" w:styleId="ListBullet3">
    <w:name w:val="List Bullet 3"/>
    <w:basedOn w:val="Normal"/>
    <w:uiPriority w:val="99"/>
    <w:semiHidden/>
    <w:unhideWhenUsed/>
    <w:rsid w:val="00F61C84"/>
    <w:pPr>
      <w:numPr>
        <w:ilvl w:val="2"/>
        <w:numId w:val="1"/>
      </w:numPr>
      <w:spacing w:after="160" w:line="278" w:lineRule="auto"/>
      <w:contextualSpacing/>
    </w:pPr>
    <w:rPr>
      <w:rFonts w:ascii="Franklin Gothic Book" w:hAnsi="Franklin Gothic Book"/>
      <w:b/>
      <w:color w:val="000000" w:themeColor="text1"/>
      <w:sz w:val="20"/>
      <w:lang w:eastAsia="ja-JP"/>
    </w:rPr>
  </w:style>
  <w:style w:type="paragraph" w:styleId="ListBullet4">
    <w:name w:val="List Bullet 4"/>
    <w:basedOn w:val="Normal"/>
    <w:uiPriority w:val="99"/>
    <w:semiHidden/>
    <w:unhideWhenUsed/>
    <w:rsid w:val="00F61C84"/>
    <w:pPr>
      <w:numPr>
        <w:ilvl w:val="3"/>
        <w:numId w:val="1"/>
      </w:numPr>
      <w:spacing w:after="160" w:line="278" w:lineRule="auto"/>
      <w:contextualSpacing/>
    </w:pPr>
    <w:rPr>
      <w:rFonts w:ascii="Franklin Gothic Book" w:hAnsi="Franklin Gothic Book"/>
      <w:b/>
      <w:color w:val="000000" w:themeColor="text1"/>
      <w:sz w:val="20"/>
      <w:lang w:eastAsia="ja-JP"/>
    </w:rPr>
  </w:style>
  <w:style w:type="paragraph" w:styleId="ListBullet5">
    <w:name w:val="List Bullet 5"/>
    <w:basedOn w:val="Normal"/>
    <w:uiPriority w:val="99"/>
    <w:semiHidden/>
    <w:unhideWhenUsed/>
    <w:rsid w:val="00F61C84"/>
    <w:pPr>
      <w:numPr>
        <w:ilvl w:val="4"/>
        <w:numId w:val="1"/>
      </w:numPr>
      <w:spacing w:after="160" w:line="278" w:lineRule="auto"/>
      <w:contextualSpacing/>
    </w:pPr>
    <w:rPr>
      <w:rFonts w:ascii="Franklin Gothic Book" w:hAnsi="Franklin Gothic Book"/>
      <w:b/>
      <w:color w:val="000000" w:themeColor="text1"/>
      <w:sz w:val="20"/>
      <w:lang w:eastAsia="ja-JP"/>
    </w:rPr>
  </w:style>
  <w:style w:type="paragraph" w:customStyle="1" w:styleId="30B6B29060BD9E418BCD79563B6F7314">
    <w:name w:val="30B6B29060BD9E418BCD79563B6F7314"/>
  </w:style>
  <w:style w:type="paragraph" w:customStyle="1" w:styleId="08C2A7F980C4264E942760BCDDB13412">
    <w:name w:val="08C2A7F980C4264E942760BCDDB13412"/>
  </w:style>
  <w:style w:type="paragraph" w:customStyle="1" w:styleId="3AD7C2C49563024CAB910579FFB79885">
    <w:name w:val="3AD7C2C49563024CAB910579FFB79885"/>
  </w:style>
  <w:style w:type="paragraph" w:customStyle="1" w:styleId="AEC668BB6582564FB3AC5935515E436B">
    <w:name w:val="AEC668BB6582564FB3AC5935515E436B"/>
  </w:style>
  <w:style w:type="paragraph" w:customStyle="1" w:styleId="BA38A1212076344BBA5A2D1B26771D64">
    <w:name w:val="BA38A1212076344BBA5A2D1B26771D64"/>
  </w:style>
  <w:style w:type="paragraph" w:customStyle="1" w:styleId="0A6759B106FC184BA26695AF81D016EA">
    <w:name w:val="0A6759B106FC184BA26695AF81D016EA"/>
  </w:style>
  <w:style w:type="paragraph" w:customStyle="1" w:styleId="FFF946FC98E4F34CACFFF3A3BF25A470">
    <w:name w:val="FFF946FC98E4F34CACFFF3A3BF25A470"/>
  </w:style>
  <w:style w:type="paragraph" w:customStyle="1" w:styleId="EA30622B6765574EAA3C0CD90FDCBED9">
    <w:name w:val="EA30622B6765574EAA3C0CD90FDCBED9"/>
  </w:style>
  <w:style w:type="paragraph" w:customStyle="1" w:styleId="1F3881E40810B44A90703AF3AB045C36">
    <w:name w:val="1F3881E40810B44A90703AF3AB045C36"/>
  </w:style>
  <w:style w:type="paragraph" w:customStyle="1" w:styleId="42DFF5335EA2F84C835854A21E5E6870">
    <w:name w:val="42DFF5335EA2F84C835854A21E5E6870"/>
  </w:style>
  <w:style w:type="paragraph" w:customStyle="1" w:styleId="AF7A84E60DB7E943894D9493EC55CA4E">
    <w:name w:val="AF7A84E60DB7E943894D9493EC55CA4E"/>
  </w:style>
  <w:style w:type="paragraph" w:customStyle="1" w:styleId="4603E86F3F73CF41916A4DEDADD55022">
    <w:name w:val="4603E86F3F73CF41916A4DEDADD55022"/>
  </w:style>
  <w:style w:type="paragraph" w:customStyle="1" w:styleId="4419AEEA9B44A445BE6B03278E9C9B75">
    <w:name w:val="4419AEEA9B44A445BE6B03278E9C9B75"/>
  </w:style>
  <w:style w:type="paragraph" w:customStyle="1" w:styleId="628BED6DF66B2946BB96EEFF0EF5B43C">
    <w:name w:val="628BED6DF66B2946BB96EEFF0EF5B43C"/>
  </w:style>
  <w:style w:type="paragraph" w:customStyle="1" w:styleId="546CECC769F5B84FB090103F8F106ECF">
    <w:name w:val="546CECC769F5B84FB090103F8F106ECF"/>
  </w:style>
  <w:style w:type="paragraph" w:customStyle="1" w:styleId="FD80835F77E3F142A8F7557B4308D896">
    <w:name w:val="FD80835F77E3F142A8F7557B4308D896"/>
  </w:style>
  <w:style w:type="paragraph" w:customStyle="1" w:styleId="97EAD3F0FE97784A908BDE541218D4D3">
    <w:name w:val="97EAD3F0FE97784A908BDE541218D4D3"/>
  </w:style>
  <w:style w:type="paragraph" w:customStyle="1" w:styleId="A862C9D55FBBC64CBBF71BA774F7E522">
    <w:name w:val="A862C9D55FBBC64CBBF71BA774F7E522"/>
  </w:style>
  <w:style w:type="paragraph" w:customStyle="1" w:styleId="25DC2B5F6BC90F46A296EBACFD3FFD0F">
    <w:name w:val="25DC2B5F6BC90F46A296EBACFD3FFD0F"/>
  </w:style>
  <w:style w:type="paragraph" w:customStyle="1" w:styleId="C12D13D055671A419865C92E070E6C9E">
    <w:name w:val="C12D13D055671A419865C92E070E6C9E"/>
  </w:style>
  <w:style w:type="paragraph" w:customStyle="1" w:styleId="8CF53369B340FA43B63AD7830039EE90">
    <w:name w:val="8CF53369B340FA43B63AD7830039EE90"/>
  </w:style>
  <w:style w:type="paragraph" w:customStyle="1" w:styleId="64864814C2F2504BB68181D5E64E62E3">
    <w:name w:val="64864814C2F2504BB68181D5E64E62E3"/>
  </w:style>
  <w:style w:type="paragraph" w:customStyle="1" w:styleId="C03D24A7287F104089E2F9CB33F45636">
    <w:name w:val="C03D24A7287F104089E2F9CB33F45636"/>
  </w:style>
  <w:style w:type="paragraph" w:customStyle="1" w:styleId="028F70AFA59E6A46BD1ECC064DD2F498">
    <w:name w:val="028F70AFA59E6A46BD1ECC064DD2F498"/>
  </w:style>
  <w:style w:type="paragraph" w:customStyle="1" w:styleId="D9AC020F533F6144AE7D99BFE8944CEF">
    <w:name w:val="D9AC020F533F6144AE7D99BFE8944CEF"/>
  </w:style>
  <w:style w:type="paragraph" w:customStyle="1" w:styleId="B2A9F4C719820740883D2E91F32C33E0">
    <w:name w:val="B2A9F4C719820740883D2E91F32C33E0"/>
  </w:style>
  <w:style w:type="paragraph" w:customStyle="1" w:styleId="97B9B03A30DB6F4FB53C94CA1EF96A70">
    <w:name w:val="97B9B03A30DB6F4FB53C94CA1EF96A70"/>
  </w:style>
  <w:style w:type="paragraph" w:customStyle="1" w:styleId="B7EE610D5259CB4EA216E171B1799E3C">
    <w:name w:val="B7EE610D5259CB4EA216E171B1799E3C"/>
  </w:style>
  <w:style w:type="character" w:customStyle="1" w:styleId="NotBold">
    <w:name w:val="Not Bold"/>
    <w:uiPriority w:val="1"/>
    <w:qFormat/>
    <w:rPr>
      <w:b/>
      <w:bCs/>
      <w:color w:val="auto"/>
    </w:rPr>
  </w:style>
  <w:style w:type="paragraph" w:customStyle="1" w:styleId="0CB4447DCF4E2C429E8208ABED74309F">
    <w:name w:val="0CB4447DCF4E2C429E8208ABED74309F"/>
  </w:style>
  <w:style w:type="paragraph" w:customStyle="1" w:styleId="64E6DF1CBAD50043AA01422D9E433F08">
    <w:name w:val="64E6DF1CBAD50043AA01422D9E433F08"/>
  </w:style>
  <w:style w:type="paragraph" w:customStyle="1" w:styleId="6CB52714A05E0C47A37A7B94D03343B2">
    <w:name w:val="6CB52714A05E0C47A37A7B94D03343B2"/>
  </w:style>
  <w:style w:type="paragraph" w:customStyle="1" w:styleId="BBEA83D60240964BB7AF2681F1E26E01">
    <w:name w:val="BBEA83D60240964BB7AF2681F1E26E01"/>
  </w:style>
  <w:style w:type="paragraph" w:customStyle="1" w:styleId="B4C6BC47FD6B624DA5501C107341B2F6">
    <w:name w:val="B4C6BC47FD6B624DA5501C107341B2F6"/>
  </w:style>
  <w:style w:type="paragraph" w:customStyle="1" w:styleId="07E7A0A7012FD5449377CA419B3132AD">
    <w:name w:val="07E7A0A7012FD5449377CA419B3132AD"/>
    <w:rsid w:val="00F61C84"/>
  </w:style>
  <w:style w:type="paragraph" w:customStyle="1" w:styleId="6EE04BC052405A469816EB0080264DA8">
    <w:name w:val="6EE04BC052405A469816EB0080264DA8"/>
    <w:rsid w:val="00F61C84"/>
  </w:style>
  <w:style w:type="paragraph" w:customStyle="1" w:styleId="811A45F376B4A74C8CB7E4CD7F14EECA">
    <w:name w:val="811A45F376B4A74C8CB7E4CD7F14EECA"/>
    <w:rsid w:val="00F61C84"/>
  </w:style>
  <w:style w:type="paragraph" w:customStyle="1" w:styleId="B9CA2048E556074F8BE40792293D3EB0">
    <w:name w:val="B9CA2048E556074F8BE40792293D3EB0"/>
    <w:rsid w:val="00F61C84"/>
  </w:style>
  <w:style w:type="paragraph" w:customStyle="1" w:styleId="9101D4459B9CB14D85E783B3EFD24D72">
    <w:name w:val="9101D4459B9CB14D85E783B3EFD24D72"/>
    <w:rsid w:val="00F61C84"/>
  </w:style>
  <w:style w:type="paragraph" w:customStyle="1" w:styleId="0BED7B24B1ECAC40B145B75B70D79B3A">
    <w:name w:val="0BED7B24B1ECAC40B145B75B70D79B3A"/>
    <w:rsid w:val="00F61C84"/>
  </w:style>
  <w:style w:type="paragraph" w:customStyle="1" w:styleId="38688F4B6FC98F408BCEF3F92A1EDE1C">
    <w:name w:val="38688F4B6FC98F408BCEF3F92A1EDE1C"/>
    <w:rsid w:val="00F61C84"/>
  </w:style>
  <w:style w:type="paragraph" w:customStyle="1" w:styleId="D7BD2224579E2149B23E53B9145975E9">
    <w:name w:val="D7BD2224579E2149B23E53B9145975E9"/>
    <w:rsid w:val="00F61C84"/>
  </w:style>
  <w:style w:type="paragraph" w:customStyle="1" w:styleId="50AC053F93391A47B4F07629CC9ACE7A">
    <w:name w:val="50AC053F93391A47B4F07629CC9ACE7A"/>
    <w:rsid w:val="00F61C84"/>
  </w:style>
  <w:style w:type="paragraph" w:customStyle="1" w:styleId="E3FA9EAE19DD454EB5A1908375277725">
    <w:name w:val="E3FA9EAE19DD454EB5A1908375277725"/>
    <w:rsid w:val="00F61C84"/>
  </w:style>
  <w:style w:type="paragraph" w:customStyle="1" w:styleId="7818E5A6EEE3E742973691DCF0B74E25">
    <w:name w:val="7818E5A6EEE3E742973691DCF0B74E25"/>
    <w:rsid w:val="00F61C84"/>
  </w:style>
  <w:style w:type="paragraph" w:customStyle="1" w:styleId="79108E20BE6BF84ABF83733FC4E2E1CE">
    <w:name w:val="79108E20BE6BF84ABF83733FC4E2E1CE"/>
    <w:rsid w:val="00F61C84"/>
  </w:style>
  <w:style w:type="paragraph" w:customStyle="1" w:styleId="DF4203FA07FD3546B847FC557C211C09">
    <w:name w:val="DF4203FA07FD3546B847FC557C211C09"/>
    <w:rsid w:val="00F61C84"/>
  </w:style>
  <w:style w:type="paragraph" w:customStyle="1" w:styleId="64CF8A787E350444A96008AB68F609DC">
    <w:name w:val="64CF8A787E350444A96008AB68F609DC"/>
    <w:rsid w:val="00F61C84"/>
  </w:style>
  <w:style w:type="paragraph" w:customStyle="1" w:styleId="01450832BA356843A0EB1EDEE217A706">
    <w:name w:val="01450832BA356843A0EB1EDEE217A706"/>
    <w:rsid w:val="00F61C84"/>
  </w:style>
  <w:style w:type="paragraph" w:customStyle="1" w:styleId="7141BAC0B16DD441A314D841CEC6B1B0">
    <w:name w:val="7141BAC0B16DD441A314D841CEC6B1B0"/>
    <w:rsid w:val="00F61C84"/>
  </w:style>
  <w:style w:type="paragraph" w:customStyle="1" w:styleId="5BDAE0880ABF3942A48503E739CAF768">
    <w:name w:val="5BDAE0880ABF3942A48503E739CAF768"/>
    <w:rsid w:val="00F61C84"/>
  </w:style>
  <w:style w:type="paragraph" w:customStyle="1" w:styleId="FF5A3B0E83A0FB4C9DDD3A9805879331">
    <w:name w:val="FF5A3B0E83A0FB4C9DDD3A9805879331"/>
    <w:rsid w:val="00F61C84"/>
  </w:style>
  <w:style w:type="paragraph" w:customStyle="1" w:styleId="BD849204986FDD4A96178CB2483F4AEC">
    <w:name w:val="BD849204986FDD4A96178CB2483F4AEC"/>
    <w:rsid w:val="00F61C84"/>
  </w:style>
  <w:style w:type="paragraph" w:customStyle="1" w:styleId="02F8788A981AE242AC34AEF264677345">
    <w:name w:val="02F8788A981AE242AC34AEF264677345"/>
    <w:rsid w:val="00F61C84"/>
  </w:style>
  <w:style w:type="paragraph" w:customStyle="1" w:styleId="F49FCC91EDAD084FA33A2161A4075D57">
    <w:name w:val="F49FCC91EDAD084FA33A2161A4075D57"/>
    <w:rsid w:val="00F61C84"/>
  </w:style>
  <w:style w:type="paragraph" w:customStyle="1" w:styleId="F2D11CFBE728154CAAA867223FD3222B">
    <w:name w:val="F2D11CFBE728154CAAA867223FD3222B"/>
    <w:rsid w:val="00F61C84"/>
  </w:style>
  <w:style w:type="paragraph" w:customStyle="1" w:styleId="FEC974BBD2817F4F86BDC4855127B45F">
    <w:name w:val="FEC974BBD2817F4F86BDC4855127B45F"/>
    <w:rsid w:val="00F61C84"/>
  </w:style>
  <w:style w:type="paragraph" w:customStyle="1" w:styleId="1BEC654A1FEBD24F9C03E9C748769266">
    <w:name w:val="1BEC654A1FEBD24F9C03E9C748769266"/>
    <w:rsid w:val="00F61C84"/>
  </w:style>
  <w:style w:type="paragraph" w:customStyle="1" w:styleId="450432087B53CA4D82C106A4DE66A9D5">
    <w:name w:val="450432087B53CA4D82C106A4DE66A9D5"/>
    <w:rsid w:val="00F61C84"/>
  </w:style>
  <w:style w:type="paragraph" w:customStyle="1" w:styleId="FD55210EE595E74BB19BCE16FE672967">
    <w:name w:val="FD55210EE595E74BB19BCE16FE672967"/>
    <w:rsid w:val="00F61C84"/>
  </w:style>
  <w:style w:type="paragraph" w:customStyle="1" w:styleId="B30E6E351C682D4FB23DA122024633EE">
    <w:name w:val="B30E6E351C682D4FB23DA122024633EE"/>
    <w:rsid w:val="00F61C84"/>
  </w:style>
  <w:style w:type="paragraph" w:customStyle="1" w:styleId="E804822169F8A34199E27CE29E73493A">
    <w:name w:val="E804822169F8A34199E27CE29E73493A"/>
    <w:rsid w:val="00F61C84"/>
  </w:style>
  <w:style w:type="paragraph" w:customStyle="1" w:styleId="4485489938080B44809D2E73D6C04A5C">
    <w:name w:val="4485489938080B44809D2E73D6C04A5C"/>
    <w:rsid w:val="00F61C84"/>
  </w:style>
  <w:style w:type="paragraph" w:customStyle="1" w:styleId="974DE9446817F741BEBC795F4D63EBAB">
    <w:name w:val="974DE9446817F741BEBC795F4D63EBAB"/>
    <w:rsid w:val="00F61C84"/>
  </w:style>
  <w:style w:type="paragraph" w:customStyle="1" w:styleId="62510469C413DB46BC75778CEF22A44C">
    <w:name w:val="62510469C413DB46BC75778CEF22A44C"/>
    <w:rsid w:val="00F61C84"/>
  </w:style>
  <w:style w:type="paragraph" w:customStyle="1" w:styleId="FAE36B0483518E48B471CB461AD610B9">
    <w:name w:val="FAE36B0483518E48B471CB461AD610B9"/>
    <w:rsid w:val="00F61C84"/>
  </w:style>
  <w:style w:type="paragraph" w:customStyle="1" w:styleId="78F173986E119444841691FFAA6B4E72">
    <w:name w:val="78F173986E119444841691FFAA6B4E72"/>
    <w:rsid w:val="00F61C84"/>
  </w:style>
  <w:style w:type="paragraph" w:customStyle="1" w:styleId="2D0A3E0FB5C08D49B0465AC47EBA0C8B">
    <w:name w:val="2D0A3E0FB5C08D49B0465AC47EBA0C8B"/>
    <w:rsid w:val="00F61C84"/>
  </w:style>
  <w:style w:type="paragraph" w:customStyle="1" w:styleId="86428D3674B71F42BF04B67648124F06">
    <w:name w:val="86428D3674B71F42BF04B67648124F06"/>
    <w:rsid w:val="00F61C84"/>
  </w:style>
  <w:style w:type="paragraph" w:customStyle="1" w:styleId="A8BC727BAE720A4DBBD1A4A31E2988ED">
    <w:name w:val="A8BC727BAE720A4DBBD1A4A31E2988ED"/>
    <w:rsid w:val="00F61C84"/>
  </w:style>
  <w:style w:type="paragraph" w:customStyle="1" w:styleId="22CDAFC3647C3943810AD04006F41DDC">
    <w:name w:val="22CDAFC3647C3943810AD04006F41DDC"/>
    <w:rsid w:val="00F61C84"/>
  </w:style>
  <w:style w:type="paragraph" w:customStyle="1" w:styleId="A8FAA8ADBFF00A43810757C62C0E1CFC">
    <w:name w:val="A8FAA8ADBFF00A43810757C62C0E1CFC"/>
    <w:rsid w:val="00F61C84"/>
  </w:style>
  <w:style w:type="paragraph" w:customStyle="1" w:styleId="7589DB3FA7655946BAB508EA50A237FF">
    <w:name w:val="7589DB3FA7655946BAB508EA50A237FF"/>
    <w:rsid w:val="00F61C84"/>
  </w:style>
  <w:style w:type="paragraph" w:customStyle="1" w:styleId="8B625CD3AB0B864AB99F3B012AF86791">
    <w:name w:val="8B625CD3AB0B864AB99F3B012AF86791"/>
    <w:rsid w:val="00F61C84"/>
  </w:style>
  <w:style w:type="paragraph" w:customStyle="1" w:styleId="4BDA7BBDBEE07347903DEF510B70FD7C">
    <w:name w:val="4BDA7BBDBEE07347903DEF510B70FD7C"/>
    <w:rsid w:val="00F61C84"/>
  </w:style>
  <w:style w:type="paragraph" w:customStyle="1" w:styleId="11BA767166DBAC4FB3FDF5393151E2BA">
    <w:name w:val="11BA767166DBAC4FB3FDF5393151E2BA"/>
    <w:rsid w:val="00F61C84"/>
  </w:style>
  <w:style w:type="paragraph" w:customStyle="1" w:styleId="0500E2380821584A920E314F42632D99">
    <w:name w:val="0500E2380821584A920E314F42632D99"/>
    <w:rsid w:val="00F61C84"/>
  </w:style>
  <w:style w:type="paragraph" w:customStyle="1" w:styleId="3F69429AB5BE45479613F1B632650BC1">
    <w:name w:val="3F69429AB5BE45479613F1B632650BC1"/>
    <w:rsid w:val="00F61C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1773DEF-F3EB-4EBC-916F-5D6A2722CF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488EFA-900E-4405-BD4E-E83D13AD8CB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B68BEF44-5CE4-407D-801F-ABCD28C15FE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Basic professional resume.dotx</Template>
  <TotalTime>3</TotalTime>
  <Pages>2</Pages>
  <Words>667</Words>
  <Characters>3803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Kelci Putman</cp:lastModifiedBy>
  <cp:revision>2</cp:revision>
  <dcterms:created xsi:type="dcterms:W3CDTF">2025-01-22T01:28:00Z</dcterms:created>
  <dcterms:modified xsi:type="dcterms:W3CDTF">2025-01-22T01:28:00Z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