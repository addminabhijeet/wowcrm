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0E911" w14:textId="77777777" w:rsidR="00535F87" w:rsidRDefault="0036697C" w:rsidP="00262B06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1A77199E" wp14:editId="661E8D67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7473B" id="Rectangle 3" o:spid="_x0000_s1026" alt="&quot;&quot;" style="position:absolute;margin-left:0;margin-top:-26.25pt;width:612pt;height:11in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4588" w:type="pct"/>
        <w:jc w:val="center"/>
        <w:tblLayout w:type="fixed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3510"/>
        <w:gridCol w:w="7200"/>
      </w:tblGrid>
      <w:tr w:rsidR="0036697C" w:rsidRPr="00320ECB" w14:paraId="44B5E681" w14:textId="77777777" w:rsidTr="0036697C">
        <w:trPr>
          <w:trHeight w:val="1053"/>
          <w:jc w:val="center"/>
        </w:trPr>
        <w:tc>
          <w:tcPr>
            <w:tcW w:w="10710" w:type="dxa"/>
            <w:gridSpan w:val="2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A0D1D" w14:textId="31015F64" w:rsidR="0036697C" w:rsidRPr="00173B36" w:rsidRDefault="00E44CA3" w:rsidP="00C657AC">
            <w:pPr>
              <w:pStyle w:val="Title"/>
              <w:rPr>
                <w:noProof/>
              </w:rPr>
            </w:pPr>
            <w:r>
              <w:t>Andy Liu</w:t>
            </w:r>
          </w:p>
        </w:tc>
      </w:tr>
      <w:tr w:rsidR="0036697C" w:rsidRPr="00320ECB" w14:paraId="57B66916" w14:textId="77777777" w:rsidTr="0036697C">
        <w:trPr>
          <w:trHeight w:val="643"/>
          <w:jc w:val="center"/>
        </w:trPr>
        <w:tc>
          <w:tcPr>
            <w:tcW w:w="10710" w:type="dxa"/>
            <w:gridSpan w:val="2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BBF5" w14:textId="77777777" w:rsidR="00E72A6A" w:rsidRDefault="00E72A6A" w:rsidP="00E72A6A">
            <w:pPr>
              <w:spacing w:after="120"/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D239271" wp14:editId="18B5D3B7">
                      <wp:extent cx="6130925" cy="0"/>
                      <wp:effectExtent l="0" t="0" r="0" b="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30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7DADC9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42F585C" w14:textId="16DBCD1E" w:rsidR="0036697C" w:rsidRDefault="008241E3" w:rsidP="0049740E">
            <w:pPr>
              <w:pStyle w:val="Subtitle"/>
              <w:rPr>
                <w:rStyle w:val="SubtitleChar"/>
              </w:rPr>
            </w:pPr>
            <w:r>
              <w:rPr>
                <w:caps w:val="0"/>
              </w:rPr>
              <w:t>Software Developer</w:t>
            </w:r>
          </w:p>
          <w:p w14:paraId="775D774B" w14:textId="77777777" w:rsidR="00E72A6A" w:rsidRPr="00173B36" w:rsidRDefault="00E72A6A" w:rsidP="0036697C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287E515" wp14:editId="026C02B1">
                      <wp:extent cx="6130925" cy="0"/>
                      <wp:effectExtent l="0" t="0" r="0" b="0"/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30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87D7D63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36697C" w:rsidRPr="00320ECB" w14:paraId="74EFCB2A" w14:textId="77777777" w:rsidTr="0036697C">
        <w:trPr>
          <w:trHeight w:val="2313"/>
          <w:jc w:val="center"/>
        </w:trPr>
        <w:tc>
          <w:tcPr>
            <w:tcW w:w="3510" w:type="dxa"/>
            <w:shd w:val="clear" w:color="auto" w:fill="auto"/>
          </w:tcPr>
          <w:p w14:paraId="0BEA601D" w14:textId="77777777" w:rsidR="0036697C" w:rsidRPr="00173B36" w:rsidRDefault="008241E3" w:rsidP="00C657AC">
            <w:pPr>
              <w:pStyle w:val="Heading1"/>
            </w:pPr>
            <w:sdt>
              <w:sdtPr>
                <w:id w:val="1272060749"/>
                <w:placeholder>
                  <w:docPart w:val="F9F612AECDC04C9CB495262938358A50"/>
                </w:placeholder>
                <w:temporary/>
                <w:showingPlcHdr/>
                <w15:appearance w15:val="hidden"/>
              </w:sdtPr>
              <w:sdtEndPr/>
              <w:sdtContent>
                <w:r w:rsidR="0036697C" w:rsidRPr="00173B36">
                  <w:t>CONTACT</w:t>
                </w:r>
              </w:sdtContent>
            </w:sdt>
          </w:p>
          <w:p w14:paraId="3975FA53" w14:textId="77777777" w:rsidR="00E72A6A" w:rsidRDefault="0036697C" w:rsidP="00E72A6A">
            <w:pPr>
              <w:pStyle w:val="Heading2"/>
              <w:spacing w:line="240" w:lineRule="auto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4AFEC4A" wp14:editId="6C0877E6">
                      <wp:extent cx="591670" cy="0"/>
                      <wp:effectExtent l="0" t="0" r="0" b="0"/>
                      <wp:docPr id="398572020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6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BBE151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E11080F" w14:textId="0AE0BBED" w:rsidR="0036697C" w:rsidRPr="00E216D4" w:rsidRDefault="00E44CA3" w:rsidP="0036697C">
            <w:pPr>
              <w:pStyle w:val="Heading2"/>
            </w:pPr>
            <w:r>
              <w:t>615-4193394</w:t>
            </w:r>
          </w:p>
          <w:p w14:paraId="6E6F1358" w14:textId="4039762B" w:rsidR="0036697C" w:rsidRPr="00E216D4" w:rsidRDefault="00E44CA3" w:rsidP="0036697C">
            <w:pPr>
              <w:pStyle w:val="Heading2"/>
            </w:pPr>
            <w:r>
              <w:t>Liuandy246@gmail.com</w:t>
            </w:r>
          </w:p>
          <w:p w14:paraId="36460663" w14:textId="7774E55F" w:rsidR="0036697C" w:rsidRPr="00173B36" w:rsidRDefault="00E44CA3" w:rsidP="0036697C">
            <w:pPr>
              <w:pStyle w:val="Heading2"/>
            </w:pPr>
            <w:r w:rsidRPr="00E44CA3">
              <w:t>https://alnidu1.github.io/</w:t>
            </w:r>
          </w:p>
        </w:tc>
        <w:tc>
          <w:tcPr>
            <w:tcW w:w="7200" w:type="dxa"/>
            <w:shd w:val="clear" w:color="auto" w:fill="auto"/>
          </w:tcPr>
          <w:p w14:paraId="376FE1B3" w14:textId="77777777" w:rsidR="0036697C" w:rsidRPr="00173B36" w:rsidRDefault="008241E3" w:rsidP="00C657AC">
            <w:pPr>
              <w:pStyle w:val="Heading1"/>
            </w:pPr>
            <w:sdt>
              <w:sdtPr>
                <w:id w:val="-447008296"/>
                <w:placeholder>
                  <w:docPart w:val="0217B6A915044268B46A3AEB97F2064B"/>
                </w:placeholder>
                <w:temporary/>
                <w:showingPlcHdr/>
                <w15:appearance w15:val="hidden"/>
              </w:sdtPr>
              <w:sdtEndPr/>
              <w:sdtContent>
                <w:r w:rsidR="0036697C" w:rsidRPr="00173B36">
                  <w:t>PROFILE</w:t>
                </w:r>
              </w:sdtContent>
            </w:sdt>
          </w:p>
          <w:p w14:paraId="5A3272C8" w14:textId="77777777" w:rsidR="00E72A6A" w:rsidRDefault="00E72A6A" w:rsidP="00E72A6A">
            <w:pPr>
              <w:keepNext/>
              <w:keepLines/>
              <w:spacing w:line="240" w:lineRule="auto"/>
              <w:outlineLvl w:val="1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BEC990D" wp14:editId="5EB83EA5">
                      <wp:extent cx="591185" cy="0"/>
                      <wp:effectExtent l="0" t="0" r="0" b="0"/>
                      <wp:docPr id="180978069" name="Straight Connector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1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AD8D7F3" id="Straight Connector 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  <w:r>
              <w:t xml:space="preserve"> </w:t>
            </w:r>
          </w:p>
          <w:p w14:paraId="5C6A4BEE" w14:textId="7A8B1BB4" w:rsidR="0036697C" w:rsidRPr="00173B36" w:rsidRDefault="00E44CA3" w:rsidP="0036697C">
            <w:r w:rsidRPr="00E44CA3">
              <w:t>Java Full-Stack Developer skilled in meeting tight deadlines, crafting precise applications, and proficient in Azure Cloud. Enthusiastic about integrating cutting-edge technologies, I excel in an Agile/Kanban workflow, demonstrating a commitment to ongoing learning and mastering new programming languages.</w:t>
            </w:r>
          </w:p>
        </w:tc>
      </w:tr>
      <w:tr w:rsidR="0036697C" w:rsidRPr="00320ECB" w14:paraId="5C43DE4B" w14:textId="77777777" w:rsidTr="0036697C">
        <w:trPr>
          <w:trHeight w:val="2907"/>
          <w:jc w:val="center"/>
        </w:trPr>
        <w:tc>
          <w:tcPr>
            <w:tcW w:w="3510" w:type="dxa"/>
            <w:shd w:val="clear" w:color="auto" w:fill="auto"/>
          </w:tcPr>
          <w:p w14:paraId="2E520511" w14:textId="1852B93B" w:rsidR="0036697C" w:rsidRPr="00173B36" w:rsidRDefault="008A2E7B" w:rsidP="00C657AC">
            <w:pPr>
              <w:pStyle w:val="Heading1"/>
            </w:pPr>
            <w:r>
              <w:t xml:space="preserve">Skill </w:t>
            </w:r>
            <w:r w:rsidR="00A8656F">
              <w:t xml:space="preserve"> </w:t>
            </w:r>
          </w:p>
          <w:p w14:paraId="1B992BEE" w14:textId="77777777" w:rsidR="00E72A6A" w:rsidRPr="00E72A6A" w:rsidRDefault="00E72A6A" w:rsidP="00E72A6A">
            <w:pPr>
              <w:pStyle w:val="Heading2"/>
              <w:spacing w:line="240" w:lineRule="auto"/>
              <w:rPr>
                <w:sz w:val="16"/>
                <w:szCs w:val="22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D481F40" wp14:editId="32E3B5E3">
                      <wp:extent cx="591185" cy="0"/>
                      <wp:effectExtent l="0" t="0" r="0" b="0"/>
                      <wp:docPr id="721748303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1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33CAB8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  <w:r>
              <w:t xml:space="preserve"> </w:t>
            </w:r>
          </w:p>
          <w:p w14:paraId="7DBF1694" w14:textId="77777777" w:rsidR="0036697C" w:rsidRDefault="00E44CA3" w:rsidP="0036697C">
            <w:pPr>
              <w:pStyle w:val="Heading2"/>
            </w:pPr>
            <w:r>
              <w:t>HTML, CSS, TS, JS</w:t>
            </w:r>
          </w:p>
          <w:p w14:paraId="58D2CEB7" w14:textId="77777777" w:rsidR="00E44CA3" w:rsidRDefault="00E44CA3" w:rsidP="00E44CA3">
            <w:r>
              <w:t>Java, Python, C++</w:t>
            </w:r>
          </w:p>
          <w:p w14:paraId="7D41CA17" w14:textId="77777777" w:rsidR="00E44CA3" w:rsidRDefault="00E44CA3" w:rsidP="00E44CA3">
            <w:r>
              <w:t>Azure, Terraform</w:t>
            </w:r>
          </w:p>
          <w:p w14:paraId="13A76ACF" w14:textId="77777777" w:rsidR="00E44CA3" w:rsidRDefault="00E44CA3" w:rsidP="00E44CA3">
            <w:r>
              <w:t>OracleSQL, MySQL, H2</w:t>
            </w:r>
          </w:p>
          <w:p w14:paraId="6E882691" w14:textId="77777777" w:rsidR="00E44CA3" w:rsidRDefault="00E44CA3" w:rsidP="00E44CA3">
            <w:r>
              <w:t>Spring, Spring Boot</w:t>
            </w:r>
          </w:p>
          <w:p w14:paraId="28A6D9EA" w14:textId="77777777" w:rsidR="00E44CA3" w:rsidRDefault="00E44CA3" w:rsidP="00E44CA3">
            <w:r>
              <w:t>Tomcat</w:t>
            </w:r>
          </w:p>
          <w:p w14:paraId="7F413E12" w14:textId="77777777" w:rsidR="00E44CA3" w:rsidRDefault="00E44CA3" w:rsidP="00E44CA3">
            <w:r>
              <w:t>Angular</w:t>
            </w:r>
          </w:p>
          <w:p w14:paraId="2CD06791" w14:textId="77777777" w:rsidR="00E44CA3" w:rsidRDefault="00E44CA3" w:rsidP="00E44CA3">
            <w:r>
              <w:t>RESTful api</w:t>
            </w:r>
          </w:p>
          <w:p w14:paraId="779190C6" w14:textId="3B1FF04F" w:rsidR="00E44CA3" w:rsidRPr="00E44CA3" w:rsidRDefault="00E44CA3" w:rsidP="00E44CA3"/>
        </w:tc>
        <w:tc>
          <w:tcPr>
            <w:tcW w:w="7200" w:type="dxa"/>
            <w:vMerge w:val="restart"/>
            <w:shd w:val="clear" w:color="auto" w:fill="auto"/>
          </w:tcPr>
          <w:p w14:paraId="266BF431" w14:textId="77777777" w:rsidR="0036697C" w:rsidRDefault="008241E3" w:rsidP="00C657AC">
            <w:pPr>
              <w:pStyle w:val="Heading1"/>
            </w:pPr>
            <w:sdt>
              <w:sdtPr>
                <w:id w:val="1888525358"/>
                <w:placeholder>
                  <w:docPart w:val="38B2F3405EC44DCEADBDCEDBA96EADE4"/>
                </w:placeholder>
                <w:temporary/>
                <w:showingPlcHdr/>
                <w15:appearance w15:val="hidden"/>
              </w:sdtPr>
              <w:sdtEndPr/>
              <w:sdtContent>
                <w:r w:rsidR="0036697C" w:rsidRPr="00173B36">
                  <w:t>EXPERIENCE</w:t>
                </w:r>
              </w:sdtContent>
            </w:sdt>
            <w:r w:rsidR="00A8656F">
              <w:t xml:space="preserve"> </w:t>
            </w:r>
          </w:p>
          <w:p w14:paraId="1683C3CF" w14:textId="77777777" w:rsidR="00E72A6A" w:rsidRPr="00E72A6A" w:rsidRDefault="00E72A6A" w:rsidP="00E72A6A">
            <w:pPr>
              <w:keepNext/>
              <w:keepLines/>
              <w:spacing w:line="240" w:lineRule="auto"/>
              <w:outlineLvl w:val="1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4C5A4EC" wp14:editId="0D54DB50">
                      <wp:extent cx="591185" cy="0"/>
                      <wp:effectExtent l="0" t="0" r="0" b="0"/>
                      <wp:docPr id="414001221" name="Straight Connector 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1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C95A077" id="Straight Connector 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7FBA507" w14:textId="3719838D" w:rsidR="0036697C" w:rsidRPr="008A2E7B" w:rsidRDefault="008A2E7B" w:rsidP="0036697C">
            <w:pPr>
              <w:pStyle w:val="Heading2"/>
              <w:rPr>
                <w:b/>
                <w:bCs/>
              </w:rPr>
            </w:pPr>
            <w:r w:rsidRPr="008A2E7B">
              <w:rPr>
                <w:b/>
                <w:bCs/>
              </w:rPr>
              <w:t xml:space="preserve">Fastenal - </w:t>
            </w:r>
            <w:r w:rsidR="00E44CA3" w:rsidRPr="008A2E7B">
              <w:rPr>
                <w:b/>
                <w:bCs/>
              </w:rPr>
              <w:t>Software Developer</w:t>
            </w:r>
          </w:p>
          <w:p w14:paraId="6BF6ECA9" w14:textId="5F814717" w:rsidR="0036697C" w:rsidRPr="008A2E7B" w:rsidRDefault="00E44CA3" w:rsidP="0036697C">
            <w:pPr>
              <w:pStyle w:val="Heading3"/>
            </w:pPr>
            <w:r w:rsidRPr="008A2E7B">
              <w:t xml:space="preserve">August 2023 – Present </w:t>
            </w:r>
          </w:p>
          <w:p w14:paraId="7AE1F78B" w14:textId="4C9A9A7B" w:rsidR="0036697C" w:rsidRDefault="008A2E7B" w:rsidP="0036697C">
            <w:r w:rsidRPr="008A2E7B">
              <w:t>As a Full-time Developer at Fastenal, I design, modify, and test enterprise applications, applying best-practice security principles. Skilled in Java, I review team work, collaborate with Business Analysts, and ensure testing approaches with the QA team. Experienced in RESTful JSON web services and Oracle Databases, I bring strong problem-solving abilities and attention to detail to the role.</w:t>
            </w:r>
          </w:p>
          <w:p w14:paraId="49E27BEB" w14:textId="77777777" w:rsidR="0036697C" w:rsidRPr="00E35677" w:rsidRDefault="0036697C" w:rsidP="0036697C"/>
          <w:p w14:paraId="10B8B9EB" w14:textId="290F714C" w:rsidR="0036697C" w:rsidRPr="008A2E7B" w:rsidRDefault="008A2E7B" w:rsidP="00C657AC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>Revature – Software Developer</w:t>
            </w:r>
          </w:p>
          <w:p w14:paraId="19C13428" w14:textId="4DE89A57" w:rsidR="0036697C" w:rsidRPr="00173B36" w:rsidRDefault="008A2E7B" w:rsidP="0036697C">
            <w:pPr>
              <w:pStyle w:val="Heading3"/>
            </w:pPr>
            <w:r>
              <w:t>July 2022- January 2023</w:t>
            </w:r>
          </w:p>
          <w:p w14:paraId="5F6ADB9F" w14:textId="64BD151F" w:rsidR="0036697C" w:rsidRPr="00E35677" w:rsidRDefault="003A57FD" w:rsidP="0036697C">
            <w:r w:rsidRPr="003A57FD">
              <w:t>During my tenure at Revature, I acquired comprehensive skills in developing end-to-end applications, specializing in both backend and frontend. Proficient in deploying applications to the cloud, with a focus on Postgres database management, I bring a dynamic blend of technical expertise and a collaborative mindset to software development roles.</w:t>
            </w:r>
          </w:p>
          <w:p w14:paraId="6B48A08B" w14:textId="6225326E" w:rsidR="0036697C" w:rsidRPr="00246F0F" w:rsidRDefault="0036697C" w:rsidP="00A8656F">
            <w:r>
              <w:t xml:space="preserve"> </w:t>
            </w:r>
          </w:p>
        </w:tc>
      </w:tr>
      <w:tr w:rsidR="0036697C" w:rsidRPr="00320ECB" w14:paraId="2F26EAF2" w14:textId="77777777" w:rsidTr="00C657AC">
        <w:trPr>
          <w:trHeight w:val="1833"/>
          <w:jc w:val="center"/>
        </w:trPr>
        <w:tc>
          <w:tcPr>
            <w:tcW w:w="3510" w:type="dxa"/>
            <w:shd w:val="clear" w:color="auto" w:fill="auto"/>
          </w:tcPr>
          <w:p w14:paraId="32B3CF5E" w14:textId="77777777" w:rsidR="0036697C" w:rsidRDefault="008241E3" w:rsidP="00C657AC">
            <w:pPr>
              <w:pStyle w:val="Heading1"/>
            </w:pPr>
            <w:sdt>
              <w:sdtPr>
                <w:id w:val="1072317644"/>
                <w:placeholder>
                  <w:docPart w:val="61DB30F328EB4E4DA9524599A89A6333"/>
                </w:placeholder>
                <w:temporary/>
                <w:showingPlcHdr/>
                <w15:appearance w15:val="hidden"/>
              </w:sdtPr>
              <w:sdtEndPr/>
              <w:sdtContent>
                <w:r w:rsidR="0036697C" w:rsidRPr="00173B36">
                  <w:t>EDUCATION</w:t>
                </w:r>
              </w:sdtContent>
            </w:sdt>
          </w:p>
          <w:p w14:paraId="3727271C" w14:textId="77777777" w:rsidR="00E72A6A" w:rsidRPr="00E72A6A" w:rsidRDefault="00E72A6A" w:rsidP="00E72A6A">
            <w:pPr>
              <w:keepNext/>
              <w:keepLines/>
              <w:spacing w:line="240" w:lineRule="auto"/>
              <w:outlineLvl w:val="1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B6E3CEB" wp14:editId="1F23C755">
                      <wp:extent cx="591185" cy="0"/>
                      <wp:effectExtent l="0" t="0" r="0" b="0"/>
                      <wp:docPr id="4" name="Straight Connector 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1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CF26663" id="Straight Connector 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4142E77" w14:textId="2083695F" w:rsidR="0036697C" w:rsidRPr="0049740E" w:rsidRDefault="00E44CA3" w:rsidP="0049740E">
            <w:pPr>
              <w:pStyle w:val="Heading2"/>
            </w:pPr>
            <w:r>
              <w:t>University of Tennessee-Knoxville</w:t>
            </w:r>
          </w:p>
          <w:p w14:paraId="45478E81" w14:textId="30813C54" w:rsidR="0036697C" w:rsidRPr="00173B36" w:rsidRDefault="00E44CA3" w:rsidP="0036697C">
            <w:pPr>
              <w:pStyle w:val="Heading3"/>
            </w:pPr>
            <w:r>
              <w:t>Sept. 2016- May 2020</w:t>
            </w:r>
          </w:p>
          <w:p w14:paraId="6532CDB1" w14:textId="651C0901" w:rsidR="0036697C" w:rsidRDefault="00E44CA3" w:rsidP="0036697C">
            <w:r>
              <w:t>BS in Computer Science</w:t>
            </w:r>
          </w:p>
          <w:p w14:paraId="7AC5375C" w14:textId="7B66F361" w:rsidR="00E44CA3" w:rsidRPr="00173B36" w:rsidRDefault="00E44CA3" w:rsidP="0036697C">
            <w:r>
              <w:t>GPA: 3.6</w:t>
            </w:r>
          </w:p>
          <w:p w14:paraId="6909EF8B" w14:textId="77777777" w:rsidR="0036697C" w:rsidRDefault="0036697C" w:rsidP="00C657AC">
            <w:pPr>
              <w:pStyle w:val="Heading2"/>
            </w:pPr>
          </w:p>
          <w:p w14:paraId="3D378515" w14:textId="77777777" w:rsidR="0036697C" w:rsidRPr="0036697C" w:rsidRDefault="0036697C" w:rsidP="0036697C"/>
          <w:p w14:paraId="2C179C6B" w14:textId="5A905B0E" w:rsidR="0036697C" w:rsidRPr="00246F0F" w:rsidRDefault="0036697C" w:rsidP="00A8656F"/>
        </w:tc>
        <w:tc>
          <w:tcPr>
            <w:tcW w:w="7200" w:type="dxa"/>
            <w:vMerge/>
            <w:shd w:val="clear" w:color="auto" w:fill="auto"/>
          </w:tcPr>
          <w:p w14:paraId="20D8905C" w14:textId="77777777" w:rsidR="0036697C" w:rsidRPr="00173B36" w:rsidRDefault="0036697C" w:rsidP="00C657AC"/>
        </w:tc>
      </w:tr>
    </w:tbl>
    <w:p w14:paraId="0310115F" w14:textId="77777777" w:rsidR="0036697C" w:rsidRPr="00173B36" w:rsidRDefault="0036697C" w:rsidP="00262B06"/>
    <w:sectPr w:rsidR="0036697C" w:rsidRPr="00173B36" w:rsidSect="0036697C"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2556A" w14:textId="77777777" w:rsidR="00E44CA3" w:rsidRDefault="00E44CA3" w:rsidP="00BA3E51">
      <w:r>
        <w:separator/>
      </w:r>
    </w:p>
  </w:endnote>
  <w:endnote w:type="continuationSeparator" w:id="0">
    <w:p w14:paraId="6E0E566B" w14:textId="77777777" w:rsidR="00E44CA3" w:rsidRDefault="00E44CA3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75234" w14:textId="77777777" w:rsidR="00E44CA3" w:rsidRDefault="00E44CA3" w:rsidP="00BA3E51">
      <w:r>
        <w:separator/>
      </w:r>
    </w:p>
  </w:footnote>
  <w:footnote w:type="continuationSeparator" w:id="0">
    <w:p w14:paraId="3CE6FA0A" w14:textId="77777777" w:rsidR="00E44CA3" w:rsidRDefault="00E44CA3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6464918">
    <w:abstractNumId w:val="2"/>
  </w:num>
  <w:num w:numId="2" w16cid:durableId="406080148">
    <w:abstractNumId w:val="1"/>
  </w:num>
  <w:num w:numId="3" w16cid:durableId="1318606986">
    <w:abstractNumId w:val="3"/>
  </w:num>
  <w:num w:numId="4" w16cid:durableId="2034383814">
    <w:abstractNumId w:val="0"/>
  </w:num>
  <w:num w:numId="5" w16cid:durableId="1504590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A3"/>
    <w:rsid w:val="00021DEC"/>
    <w:rsid w:val="00041F8A"/>
    <w:rsid w:val="00045F2E"/>
    <w:rsid w:val="00055BBC"/>
    <w:rsid w:val="00072B26"/>
    <w:rsid w:val="00073BF3"/>
    <w:rsid w:val="00077FEB"/>
    <w:rsid w:val="00081B51"/>
    <w:rsid w:val="000A6E00"/>
    <w:rsid w:val="000B224D"/>
    <w:rsid w:val="000C7293"/>
    <w:rsid w:val="000D3891"/>
    <w:rsid w:val="000F3FE2"/>
    <w:rsid w:val="001235F6"/>
    <w:rsid w:val="00140582"/>
    <w:rsid w:val="00144334"/>
    <w:rsid w:val="00157DB0"/>
    <w:rsid w:val="00173B36"/>
    <w:rsid w:val="00177BCB"/>
    <w:rsid w:val="001A5160"/>
    <w:rsid w:val="001E5794"/>
    <w:rsid w:val="001F6D5E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2B06"/>
    <w:rsid w:val="00293BB8"/>
    <w:rsid w:val="002954B8"/>
    <w:rsid w:val="002A4A92"/>
    <w:rsid w:val="002A6A5C"/>
    <w:rsid w:val="002B0852"/>
    <w:rsid w:val="002C0662"/>
    <w:rsid w:val="002D131D"/>
    <w:rsid w:val="002D5478"/>
    <w:rsid w:val="002E013D"/>
    <w:rsid w:val="00302AC1"/>
    <w:rsid w:val="00320ECB"/>
    <w:rsid w:val="003256CF"/>
    <w:rsid w:val="003416F8"/>
    <w:rsid w:val="003443BA"/>
    <w:rsid w:val="00344FC0"/>
    <w:rsid w:val="00361138"/>
    <w:rsid w:val="0036697C"/>
    <w:rsid w:val="00377A0D"/>
    <w:rsid w:val="00382737"/>
    <w:rsid w:val="00387FF0"/>
    <w:rsid w:val="003A57FD"/>
    <w:rsid w:val="003C7242"/>
    <w:rsid w:val="003E02DA"/>
    <w:rsid w:val="003E1692"/>
    <w:rsid w:val="003E7783"/>
    <w:rsid w:val="003F1663"/>
    <w:rsid w:val="003F4931"/>
    <w:rsid w:val="00430D9E"/>
    <w:rsid w:val="00442A0E"/>
    <w:rsid w:val="00443C70"/>
    <w:rsid w:val="004675A1"/>
    <w:rsid w:val="00471EA5"/>
    <w:rsid w:val="00472FA9"/>
    <w:rsid w:val="00476E16"/>
    <w:rsid w:val="00487798"/>
    <w:rsid w:val="00490100"/>
    <w:rsid w:val="00495E97"/>
    <w:rsid w:val="0049740E"/>
    <w:rsid w:val="004A4C74"/>
    <w:rsid w:val="004D4E80"/>
    <w:rsid w:val="004E5226"/>
    <w:rsid w:val="004E6AB2"/>
    <w:rsid w:val="004E70E8"/>
    <w:rsid w:val="00520C5D"/>
    <w:rsid w:val="00535F87"/>
    <w:rsid w:val="005566E7"/>
    <w:rsid w:val="00560C7D"/>
    <w:rsid w:val="00564622"/>
    <w:rsid w:val="00577416"/>
    <w:rsid w:val="00594E94"/>
    <w:rsid w:val="005A09D5"/>
    <w:rsid w:val="005A3E0B"/>
    <w:rsid w:val="005A6132"/>
    <w:rsid w:val="005B3227"/>
    <w:rsid w:val="005E6EA4"/>
    <w:rsid w:val="005E77B1"/>
    <w:rsid w:val="00605ECC"/>
    <w:rsid w:val="006175E6"/>
    <w:rsid w:val="00645019"/>
    <w:rsid w:val="0067056E"/>
    <w:rsid w:val="0068094B"/>
    <w:rsid w:val="00686284"/>
    <w:rsid w:val="006959E4"/>
    <w:rsid w:val="00716542"/>
    <w:rsid w:val="007337AD"/>
    <w:rsid w:val="0073402D"/>
    <w:rsid w:val="00755988"/>
    <w:rsid w:val="00780ADA"/>
    <w:rsid w:val="00792D43"/>
    <w:rsid w:val="007B30FE"/>
    <w:rsid w:val="007B7A61"/>
    <w:rsid w:val="007E1FA8"/>
    <w:rsid w:val="007E6083"/>
    <w:rsid w:val="007F18EF"/>
    <w:rsid w:val="007F2531"/>
    <w:rsid w:val="00812951"/>
    <w:rsid w:val="00820B7B"/>
    <w:rsid w:val="008241E3"/>
    <w:rsid w:val="00832245"/>
    <w:rsid w:val="0083727B"/>
    <w:rsid w:val="00855181"/>
    <w:rsid w:val="00882F23"/>
    <w:rsid w:val="0089047A"/>
    <w:rsid w:val="008A1020"/>
    <w:rsid w:val="008A1250"/>
    <w:rsid w:val="008A1FCF"/>
    <w:rsid w:val="008A2E7B"/>
    <w:rsid w:val="008B1112"/>
    <w:rsid w:val="008C78F5"/>
    <w:rsid w:val="00914419"/>
    <w:rsid w:val="00962E61"/>
    <w:rsid w:val="0098447D"/>
    <w:rsid w:val="00984A59"/>
    <w:rsid w:val="00986331"/>
    <w:rsid w:val="009A6667"/>
    <w:rsid w:val="009A707B"/>
    <w:rsid w:val="009B2B04"/>
    <w:rsid w:val="009C7105"/>
    <w:rsid w:val="00A122BB"/>
    <w:rsid w:val="00A37F9E"/>
    <w:rsid w:val="00A66A59"/>
    <w:rsid w:val="00A83E7B"/>
    <w:rsid w:val="00A8656F"/>
    <w:rsid w:val="00AB7FE5"/>
    <w:rsid w:val="00AC1E5A"/>
    <w:rsid w:val="00AF3B03"/>
    <w:rsid w:val="00B14E21"/>
    <w:rsid w:val="00B431B6"/>
    <w:rsid w:val="00B54AD3"/>
    <w:rsid w:val="00B62B99"/>
    <w:rsid w:val="00B643D0"/>
    <w:rsid w:val="00B71E93"/>
    <w:rsid w:val="00B82CA9"/>
    <w:rsid w:val="00B87E22"/>
    <w:rsid w:val="00B9350F"/>
    <w:rsid w:val="00BA3E51"/>
    <w:rsid w:val="00BA55AA"/>
    <w:rsid w:val="00BB3142"/>
    <w:rsid w:val="00BB7A6A"/>
    <w:rsid w:val="00BD6049"/>
    <w:rsid w:val="00C155FC"/>
    <w:rsid w:val="00C4572B"/>
    <w:rsid w:val="00C532FC"/>
    <w:rsid w:val="00C74B06"/>
    <w:rsid w:val="00C75D84"/>
    <w:rsid w:val="00C857CB"/>
    <w:rsid w:val="00CA5CD9"/>
    <w:rsid w:val="00CC25BF"/>
    <w:rsid w:val="00CC5ED4"/>
    <w:rsid w:val="00D04093"/>
    <w:rsid w:val="00D0794D"/>
    <w:rsid w:val="00D140DF"/>
    <w:rsid w:val="00D170A9"/>
    <w:rsid w:val="00D4222D"/>
    <w:rsid w:val="00D666BB"/>
    <w:rsid w:val="00D720DF"/>
    <w:rsid w:val="00D92ED4"/>
    <w:rsid w:val="00D94ABF"/>
    <w:rsid w:val="00E20245"/>
    <w:rsid w:val="00E216D4"/>
    <w:rsid w:val="00E32A75"/>
    <w:rsid w:val="00E4379F"/>
    <w:rsid w:val="00E44CA3"/>
    <w:rsid w:val="00E65596"/>
    <w:rsid w:val="00E67A2D"/>
    <w:rsid w:val="00E72A6A"/>
    <w:rsid w:val="00E93829"/>
    <w:rsid w:val="00EA0042"/>
    <w:rsid w:val="00EB1D1B"/>
    <w:rsid w:val="00F36875"/>
    <w:rsid w:val="00F41A04"/>
    <w:rsid w:val="00F51E3E"/>
    <w:rsid w:val="00F53B71"/>
    <w:rsid w:val="00F5786D"/>
    <w:rsid w:val="00F716E1"/>
    <w:rsid w:val="00F908C3"/>
    <w:rsid w:val="00F91753"/>
    <w:rsid w:val="00FB1F01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134C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spls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9F612AECDC04C9CB495262938358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5EC15-5AE9-433C-8105-682FF646106C}"/>
      </w:docPartPr>
      <w:docPartBody>
        <w:p w:rsidR="00000000" w:rsidRDefault="00017393">
          <w:pPr>
            <w:pStyle w:val="F9F612AECDC04C9CB495262938358A50"/>
          </w:pPr>
          <w:r w:rsidRPr="00173B36">
            <w:t>CONTACT</w:t>
          </w:r>
        </w:p>
      </w:docPartBody>
    </w:docPart>
    <w:docPart>
      <w:docPartPr>
        <w:name w:val="0217B6A915044268B46A3AEB97F20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D257E-A44D-421A-8412-6524C520C94A}"/>
      </w:docPartPr>
      <w:docPartBody>
        <w:p w:rsidR="00000000" w:rsidRDefault="00017393">
          <w:pPr>
            <w:pStyle w:val="0217B6A915044268B46A3AEB97F2064B"/>
          </w:pPr>
          <w:r w:rsidRPr="00173B36">
            <w:t>PROFILE</w:t>
          </w:r>
        </w:p>
      </w:docPartBody>
    </w:docPart>
    <w:docPart>
      <w:docPartPr>
        <w:name w:val="38B2F3405EC44DCEADBDCEDBA96EA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326BB-CBAF-4D9C-ADB6-40CB1EF40BE2}"/>
      </w:docPartPr>
      <w:docPartBody>
        <w:p w:rsidR="00000000" w:rsidRDefault="00017393">
          <w:pPr>
            <w:pStyle w:val="38B2F3405EC44DCEADBDCEDBA96EADE4"/>
          </w:pPr>
          <w:r w:rsidRPr="00173B36">
            <w:t>EXPERIENCE</w:t>
          </w:r>
        </w:p>
      </w:docPartBody>
    </w:docPart>
    <w:docPart>
      <w:docPartPr>
        <w:name w:val="61DB30F328EB4E4DA9524599A89A6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64CE-556F-47A6-97DD-5B24ACEE92CE}"/>
      </w:docPartPr>
      <w:docPartBody>
        <w:p w:rsidR="00000000" w:rsidRDefault="00017393">
          <w:pPr>
            <w:pStyle w:val="61DB30F328EB4E4DA9524599A89A6333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592CEB1EB34FC58E5A5DE5CCA0F48F">
    <w:name w:val="B5592CEB1EB34FC58E5A5DE5CCA0F48F"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 w:val="24"/>
      <w:szCs w:val="18"/>
      <w:lang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 w:val="24"/>
      <w:szCs w:val="18"/>
      <w:lang w:eastAsia="en-US"/>
      <w14:ligatures w14:val="none"/>
    </w:rPr>
  </w:style>
  <w:style w:type="paragraph" w:customStyle="1" w:styleId="FE123CB320CA4AFFB2165C66ED760F92">
    <w:name w:val="FE123CB320CA4AFFB2165C66ED760F92"/>
  </w:style>
  <w:style w:type="paragraph" w:customStyle="1" w:styleId="F9F612AECDC04C9CB495262938358A50">
    <w:name w:val="F9F612AECDC04C9CB495262938358A50"/>
  </w:style>
  <w:style w:type="paragraph" w:customStyle="1" w:styleId="17C69E3464EF4CE0B8B2ECD4731B723B">
    <w:name w:val="17C69E3464EF4CE0B8B2ECD4731B723B"/>
  </w:style>
  <w:style w:type="paragraph" w:customStyle="1" w:styleId="B52B4AC2EDA2414FB661D47A56F228F1">
    <w:name w:val="B52B4AC2EDA2414FB661D47A56F228F1"/>
  </w:style>
  <w:style w:type="paragraph" w:customStyle="1" w:styleId="EFB5AD42DF354556828263D274A1E948">
    <w:name w:val="EFB5AD42DF354556828263D274A1E948"/>
  </w:style>
  <w:style w:type="paragraph" w:customStyle="1" w:styleId="0217B6A915044268B46A3AEB97F2064B">
    <w:name w:val="0217B6A915044268B46A3AEB97F2064B"/>
  </w:style>
  <w:style w:type="paragraph" w:customStyle="1" w:styleId="C6004B1658D640C890D47B0F9FAB23D0">
    <w:name w:val="C6004B1658D640C890D47B0F9FAB23D0"/>
  </w:style>
  <w:style w:type="paragraph" w:customStyle="1" w:styleId="5B3FE713A83040649DBB254BFA0CCC00">
    <w:name w:val="5B3FE713A83040649DBB254BFA0CCC00"/>
  </w:style>
  <w:style w:type="paragraph" w:customStyle="1" w:styleId="41E2D1CD8BA0424A815AE65C6ED42638">
    <w:name w:val="41E2D1CD8BA0424A815AE65C6ED42638"/>
  </w:style>
  <w:style w:type="paragraph" w:customStyle="1" w:styleId="A76644EE74F343E1BC4A6EB5BFCAA3DD">
    <w:name w:val="A76644EE74F343E1BC4A6EB5BFCAA3DD"/>
  </w:style>
  <w:style w:type="paragraph" w:customStyle="1" w:styleId="86521E65C4574F2196A372A9DA66D129">
    <w:name w:val="86521E65C4574F2196A372A9DA66D129"/>
  </w:style>
  <w:style w:type="paragraph" w:customStyle="1" w:styleId="935CFECB8583471F8A0AE30C9D5C2AE9">
    <w:name w:val="935CFECB8583471F8A0AE30C9D5C2AE9"/>
  </w:style>
  <w:style w:type="paragraph" w:customStyle="1" w:styleId="91656E08B87B43C895A044AC09A4DE4B">
    <w:name w:val="91656E08B87B43C895A044AC09A4DE4B"/>
  </w:style>
  <w:style w:type="paragraph" w:customStyle="1" w:styleId="C2664736532C45D8885AF42B9C1A66C6">
    <w:name w:val="C2664736532C45D8885AF42B9C1A66C6"/>
  </w:style>
  <w:style w:type="paragraph" w:customStyle="1" w:styleId="38B2F3405EC44DCEADBDCEDBA96EADE4">
    <w:name w:val="38B2F3405EC44DCEADBDCEDBA96EADE4"/>
  </w:style>
  <w:style w:type="paragraph" w:customStyle="1" w:styleId="BF36CC14352C4A31B1C286CBD23D7BF7">
    <w:name w:val="BF36CC14352C4A31B1C286CBD23D7BF7"/>
  </w:style>
  <w:style w:type="paragraph" w:customStyle="1" w:styleId="99D9B5B109694BFCADE8156C4A1C2241">
    <w:name w:val="99D9B5B109694BFCADE8156C4A1C2241"/>
  </w:style>
  <w:style w:type="paragraph" w:customStyle="1" w:styleId="3F64D9D6F0D54B3B92B18E45C2C1A64C">
    <w:name w:val="3F64D9D6F0D54B3B92B18E45C2C1A64C"/>
  </w:style>
  <w:style w:type="paragraph" w:customStyle="1" w:styleId="066DA877226B4FEF85C753F0BE827B05">
    <w:name w:val="066DA877226B4FEF85C753F0BE827B05"/>
  </w:style>
  <w:style w:type="paragraph" w:customStyle="1" w:styleId="E3B9FFB481C7454E867BBF8DB819679B">
    <w:name w:val="E3B9FFB481C7454E867BBF8DB819679B"/>
  </w:style>
  <w:style w:type="paragraph" w:customStyle="1" w:styleId="C2C6A3A32ADC47DE848BB4C58391E6BF">
    <w:name w:val="C2C6A3A32ADC47DE848BB4C58391E6BF"/>
  </w:style>
  <w:style w:type="paragraph" w:customStyle="1" w:styleId="DB8F800045C943AEA193B85322066B14">
    <w:name w:val="DB8F800045C943AEA193B85322066B14"/>
  </w:style>
  <w:style w:type="paragraph" w:customStyle="1" w:styleId="537498C1062344B48C507B98E583C244">
    <w:name w:val="537498C1062344B48C507B98E583C244"/>
  </w:style>
  <w:style w:type="paragraph" w:customStyle="1" w:styleId="75327B195F8D416798FCC1F304408EB3">
    <w:name w:val="75327B195F8D416798FCC1F304408EB3"/>
  </w:style>
  <w:style w:type="paragraph" w:customStyle="1" w:styleId="61DB30F328EB4E4DA9524599A89A6333">
    <w:name w:val="61DB30F328EB4E4DA9524599A89A6333"/>
  </w:style>
  <w:style w:type="paragraph" w:customStyle="1" w:styleId="61E040EF418E4C0BABAFD6AC5425D667">
    <w:name w:val="61E040EF418E4C0BABAFD6AC5425D667"/>
  </w:style>
  <w:style w:type="paragraph" w:customStyle="1" w:styleId="CBCFA4EBBAD0490EA9754AEF80FBAAAB">
    <w:name w:val="CBCFA4EBBAD0490EA9754AEF80FBAAAB"/>
  </w:style>
  <w:style w:type="paragraph" w:customStyle="1" w:styleId="103F6DA969AB4D86B491DB12236339D5">
    <w:name w:val="103F6DA969AB4D86B491DB12236339D5"/>
  </w:style>
  <w:style w:type="paragraph" w:customStyle="1" w:styleId="64FB816245AB4D24A9C64FEAB510B154">
    <w:name w:val="64FB816245AB4D24A9C64FEAB510B154"/>
  </w:style>
  <w:style w:type="paragraph" w:customStyle="1" w:styleId="9606DF8F56BB443D9145F4B789BA4E0B">
    <w:name w:val="9606DF8F56BB443D9145F4B789BA4E0B"/>
  </w:style>
  <w:style w:type="paragraph" w:customStyle="1" w:styleId="0E219D101EE94857ADD1CB806611789B">
    <w:name w:val="0E219D101EE94857ADD1CB80661178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7F872E-F382-4D89-8317-9281C1B0BD4B}">
  <we:reference id="wa104380997" version="1.0.0.2" store="en-US" storeType="OMEX"/>
  <we:alternateReferences>
    <we:reference id="WA104380997" version="1.0.0.2" store="WA10438099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B58291-8C22-410B-916D-7BF7E959F8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F005729-94CB-4FA3-BF6C-2B51604CF0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765ED5-EA6F-4FAC-A2C6-0AA2136C76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8869BC-3490-4504-953D-095D64C9C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2024-01-09T00:56:00Z</dcterms:created>
  <dcterms:modified xsi:type="dcterms:W3CDTF">2024-01-09T01:22:00Z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