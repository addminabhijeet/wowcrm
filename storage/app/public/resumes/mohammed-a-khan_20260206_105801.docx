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14:paraId="47421092" w14:textId="77777777" w:rsidTr="00007728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13D9723" w14:textId="0C1FB429" w:rsidR="00692703" w:rsidRPr="00CF1A49" w:rsidRDefault="00FD6439" w:rsidP="00913946">
            <w:pPr>
              <w:pStyle w:val="Title"/>
            </w:pPr>
            <w:r>
              <w:t>Mohammed A</w:t>
            </w:r>
            <w:r w:rsidR="00692703" w:rsidRPr="00CF1A49">
              <w:t xml:space="preserve"> </w:t>
            </w:r>
            <w:r>
              <w:rPr>
                <w:rStyle w:val="IntenseEmphasis"/>
              </w:rPr>
              <w:t>Khan</w:t>
            </w:r>
          </w:p>
          <w:p w14:paraId="12DBF2BC" w14:textId="54DAF731" w:rsidR="00692703" w:rsidRPr="00CF1A49" w:rsidRDefault="00FD6439" w:rsidP="00913946">
            <w:pPr>
              <w:pStyle w:val="ContactInfo"/>
              <w:contextualSpacing w:val="0"/>
            </w:pPr>
            <w:r>
              <w:t>1299 Corporate Drive Apt 522 Westbury, NY 11590</w:t>
            </w:r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-1459182552"/>
                <w:placeholder>
                  <w:docPart w:val="007D94A143554C4C8418EC9D43AED0A2"/>
                </w:placeholder>
                <w:temporary/>
                <w:showingPlcHdr/>
                <w15:appearance w15:val="hidden"/>
              </w:sdtPr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r>
              <w:t>(407) 461-7444</w:t>
            </w:r>
          </w:p>
          <w:p w14:paraId="1AFBC1AF" w14:textId="3F230CDD" w:rsidR="00692703" w:rsidRPr="00CF1A49" w:rsidRDefault="00FD6439" w:rsidP="00913946">
            <w:pPr>
              <w:pStyle w:val="ContactInfoEmphasis"/>
              <w:contextualSpacing w:val="0"/>
            </w:pPr>
            <w:r>
              <w:t>MAK.bds81@gmail.com</w:t>
            </w:r>
            <w:r w:rsidR="00692703" w:rsidRPr="00CF1A49">
              <w:t xml:space="preserve">  </w:t>
            </w:r>
          </w:p>
        </w:tc>
      </w:tr>
      <w:tr w:rsidR="009571D8" w:rsidRPr="00CF1A49" w14:paraId="44BB0692" w14:textId="77777777" w:rsidTr="00692703">
        <w:tc>
          <w:tcPr>
            <w:tcW w:w="9360" w:type="dxa"/>
            <w:tcMar>
              <w:top w:w="432" w:type="dxa"/>
            </w:tcMar>
          </w:tcPr>
          <w:p w14:paraId="4C827B25" w14:textId="57CE02F0" w:rsidR="001755A8" w:rsidRPr="00CF1A49" w:rsidRDefault="00FD6439" w:rsidP="00913946">
            <w:pPr>
              <w:contextualSpacing w:val="0"/>
            </w:pPr>
            <w:r w:rsidRPr="00073EDC">
              <w:rPr>
                <w:color w:val="000000" w:themeColor="text1"/>
                <w:sz w:val="24"/>
              </w:rPr>
              <w:t>Seeking a position as a dental assistant where I will be able to fully utilize my professional experience and skills in aiding in treating patients.</w:t>
            </w:r>
            <w:r>
              <w:rPr>
                <w:color w:val="000000" w:themeColor="text1"/>
                <w:sz w:val="24"/>
              </w:rPr>
              <w:t xml:space="preserve"> With over 10 years of experience working in a dental practice I continue to strive to improve my skills and educate myself so that I can better myself in the work environment and be the best aid possible.</w:t>
            </w:r>
          </w:p>
        </w:tc>
      </w:tr>
    </w:tbl>
    <w:p w14:paraId="55F7D77E" w14:textId="77777777" w:rsidR="004E01EB" w:rsidRPr="00CF1A49" w:rsidRDefault="00000000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ADB6628353614D31BAC367DD0A096E0C"/>
          </w:placeholder>
          <w:temporary/>
          <w:showingPlcHdr/>
          <w15:appearance w15:val="hidden"/>
        </w:sdtPr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313"/>
      </w:tblGrid>
      <w:tr w:rsidR="00ED4B69" w:rsidRPr="00CF1A49" w14:paraId="07AD59D6" w14:textId="77777777" w:rsidTr="00ED4B69">
        <w:tc>
          <w:tcPr>
            <w:tcW w:w="9313" w:type="dxa"/>
            <w:tcMar>
              <w:top w:w="216" w:type="dxa"/>
            </w:tcMar>
          </w:tcPr>
          <w:p w14:paraId="18E09FF1" w14:textId="185CE8E9" w:rsidR="00ED4B69" w:rsidRPr="00CF1A49" w:rsidRDefault="00ED4B69" w:rsidP="00502997">
            <w:pPr>
              <w:pStyle w:val="Heading3"/>
              <w:contextualSpacing w:val="0"/>
            </w:pPr>
            <w:r>
              <w:t>03/01/2022 – current</w:t>
            </w:r>
            <w:r w:rsidRPr="00CF1A49">
              <w:t xml:space="preserve"> </w:t>
            </w:r>
          </w:p>
          <w:p w14:paraId="7C64A6C1" w14:textId="213F0F00" w:rsidR="00ED4B69" w:rsidRPr="00907A21" w:rsidRDefault="00ED4B69" w:rsidP="00502997">
            <w:pPr>
              <w:pStyle w:val="Heading2"/>
              <w:contextualSpacing w:val="0"/>
            </w:pPr>
            <w:r>
              <w:t>dental assistant</w:t>
            </w:r>
            <w:r w:rsidRPr="00CF1A49">
              <w:t xml:space="preserve">, </w:t>
            </w:r>
            <w:r>
              <w:rPr>
                <w:b w:val="0"/>
              </w:rPr>
              <w:t>all smiles dental spa (east meadow, NY)</w:t>
            </w:r>
          </w:p>
          <w:p w14:paraId="3C5E41E2" w14:textId="77777777" w:rsidR="00ED4B69" w:rsidRPr="005E1855" w:rsidRDefault="00ED4B69" w:rsidP="00502997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Expose and process dental X-rays; maintain patient records and lab equipment; sterilize instruments; assist office manager with patient scheduling, </w:t>
            </w:r>
            <w:proofErr w:type="gramStart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billing</w:t>
            </w:r>
            <w:proofErr w:type="gramEnd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and insurance claims; and educate patients on postoperative and general oral health care.</w:t>
            </w:r>
          </w:p>
          <w:p w14:paraId="07125A0A" w14:textId="77777777" w:rsidR="00ED4B69" w:rsidRPr="00907A21" w:rsidRDefault="00ED4B69" w:rsidP="00502997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Maintain clean, </w:t>
            </w:r>
            <w:proofErr w:type="gramStart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sterile</w:t>
            </w:r>
            <w:proofErr w:type="gramEnd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and positive environments optimizing patient comfort and safety.</w:t>
            </w:r>
          </w:p>
          <w:p w14:paraId="6614EA6D" w14:textId="77777777" w:rsidR="00ED4B69" w:rsidRPr="00907A21" w:rsidRDefault="00ED4B69" w:rsidP="00502997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Built a loyal patient following; frequently requested by patients to serve as their dental assistant.</w:t>
            </w:r>
          </w:p>
          <w:p w14:paraId="4B724BA9" w14:textId="77777777" w:rsidR="00ED4B69" w:rsidRPr="00907A21" w:rsidRDefault="00ED4B69" w:rsidP="00502997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Worked chairside assisting family dentist with routine cleaning and specialized procedures, making patients feel as relaxed as possible and preparing them for treatment.</w:t>
            </w:r>
          </w:p>
          <w:p w14:paraId="7ACD7A18" w14:textId="77777777" w:rsidR="00ED4B69" w:rsidRPr="00907A21" w:rsidRDefault="00ED4B69" w:rsidP="00502997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Gained experience in exposing and processing X-rays; fabricating </w:t>
            </w:r>
            <w:r w:rsidRPr="005E1855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temporary </w:t>
            </w: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crowns, trimming models</w:t>
            </w:r>
            <w:r w:rsidRPr="005E1855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, </w:t>
            </w: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assisting with extractions, impactions, fillings, implants, local anesthesia, suture placements/removals and biopsies.</w:t>
            </w:r>
          </w:p>
          <w:p w14:paraId="37D1D38B" w14:textId="77777777" w:rsidR="00ED4B69" w:rsidRDefault="00ED4B69" w:rsidP="00502997"/>
        </w:tc>
      </w:tr>
      <w:tr w:rsidR="001D0BF1" w:rsidRPr="00CF1A49" w14:paraId="3148C7C9" w14:textId="77777777" w:rsidTr="00ED4B69">
        <w:tc>
          <w:tcPr>
            <w:tcW w:w="9313" w:type="dxa"/>
          </w:tcPr>
          <w:p w14:paraId="2307FC2A" w14:textId="77777777" w:rsidR="00ED4B69" w:rsidRDefault="00ED4B69" w:rsidP="001D0BF1">
            <w:pPr>
              <w:pStyle w:val="Heading3"/>
              <w:contextualSpacing w:val="0"/>
            </w:pPr>
          </w:p>
          <w:p w14:paraId="79380CD6" w14:textId="77777777" w:rsidR="00ED4B69" w:rsidRDefault="00ED4B69" w:rsidP="001D0BF1">
            <w:pPr>
              <w:pStyle w:val="Heading3"/>
              <w:contextualSpacing w:val="0"/>
            </w:pPr>
          </w:p>
          <w:p w14:paraId="2012EF6A" w14:textId="243DFDA3" w:rsidR="001D0BF1" w:rsidRPr="00CF1A49" w:rsidRDefault="00FD6439" w:rsidP="001D0BF1">
            <w:pPr>
              <w:pStyle w:val="Heading3"/>
              <w:contextualSpacing w:val="0"/>
            </w:pPr>
            <w:r>
              <w:t>11/20/20</w:t>
            </w:r>
            <w:r w:rsidR="00EB1C88">
              <w:t>19</w:t>
            </w:r>
            <w:r w:rsidR="001D0BF1" w:rsidRPr="00CF1A49">
              <w:t xml:space="preserve"> – </w:t>
            </w:r>
            <w:r>
              <w:t>10</w:t>
            </w:r>
            <w:r w:rsidR="00EB1C88">
              <w:t>/20/21</w:t>
            </w:r>
          </w:p>
          <w:p w14:paraId="11778BE7" w14:textId="16C2DAF0" w:rsidR="001D0BF1" w:rsidRPr="00CF1A49" w:rsidRDefault="00EB1C88" w:rsidP="001D0BF1">
            <w:pPr>
              <w:pStyle w:val="Heading2"/>
              <w:contextualSpacing w:val="0"/>
            </w:pPr>
            <w:r>
              <w:t>dental hygienist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 xml:space="preserve">hunters creek dental center </w:t>
            </w:r>
            <w:r w:rsidR="00ED4B69">
              <w:rPr>
                <w:rStyle w:val="SubtleReference"/>
              </w:rPr>
              <w:t>(Orlando, FL)</w:t>
            </w:r>
          </w:p>
          <w:p w14:paraId="2959B991" w14:textId="60FD949D" w:rsidR="00EB1C88" w:rsidRPr="005E1855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5E1855">
              <w:rPr>
                <w:rFonts w:eastAsia="Times New Roman" w:cstheme="minorHAnsi"/>
                <w:color w:val="494949"/>
                <w:sz w:val="24"/>
                <w:szCs w:val="24"/>
              </w:rPr>
              <w:t>Screening patients during checkups</w:t>
            </w:r>
          </w:p>
          <w:p w14:paraId="7230A5D9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Reviewing a patient’s dental history</w:t>
            </w:r>
          </w:p>
          <w:p w14:paraId="4F575C2F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Recommending care to improve a patient’s oral health</w:t>
            </w:r>
          </w:p>
          <w:p w14:paraId="657855B5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Teaching patients about proper teeth cleaning techniques</w:t>
            </w:r>
          </w:p>
          <w:p w14:paraId="547CEA67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Performing preventive dental care</w:t>
            </w:r>
          </w:p>
          <w:p w14:paraId="57394F9A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Applying fluoride treatments</w:t>
            </w:r>
          </w:p>
          <w:p w14:paraId="4CAFAD26" w14:textId="77777777" w:rsidR="00EB1C88" w:rsidRPr="00EB1C88" w:rsidRDefault="00EB1C88" w:rsidP="005E1855">
            <w:pPr>
              <w:numPr>
                <w:ilvl w:val="0"/>
                <w:numId w:val="14"/>
              </w:numPr>
              <w:shd w:val="clear" w:color="auto" w:fill="F9F9F9"/>
              <w:spacing w:before="100" w:beforeAutospacing="1" w:after="100" w:afterAutospacing="1"/>
              <w:rPr>
                <w:rFonts w:eastAsia="Times New Roman" w:cstheme="minorHAnsi"/>
                <w:color w:val="494949"/>
                <w:sz w:val="24"/>
                <w:szCs w:val="24"/>
              </w:rPr>
            </w:pPr>
            <w:r w:rsidRPr="00EB1C88">
              <w:rPr>
                <w:rFonts w:eastAsia="Times New Roman" w:cstheme="minorHAnsi"/>
                <w:color w:val="494949"/>
                <w:sz w:val="24"/>
                <w:szCs w:val="24"/>
              </w:rPr>
              <w:t>Taking x-rays and reviewing them for signs of dental diseases</w:t>
            </w:r>
          </w:p>
          <w:p w14:paraId="323EE0F4" w14:textId="4056E78B" w:rsidR="001E3120" w:rsidRPr="00CF1A49" w:rsidRDefault="001E3120" w:rsidP="001D0BF1">
            <w:pPr>
              <w:contextualSpacing w:val="0"/>
            </w:pPr>
          </w:p>
        </w:tc>
      </w:tr>
      <w:tr w:rsidR="00F61DF9" w:rsidRPr="00CF1A49" w14:paraId="4C7AD0D5" w14:textId="77777777" w:rsidTr="00ED4B69">
        <w:tc>
          <w:tcPr>
            <w:tcW w:w="9313" w:type="dxa"/>
            <w:tcMar>
              <w:top w:w="216" w:type="dxa"/>
            </w:tcMar>
          </w:tcPr>
          <w:p w14:paraId="50252703" w14:textId="530E8E38" w:rsidR="00F61DF9" w:rsidRPr="00CF1A49" w:rsidRDefault="005975BB" w:rsidP="00F61DF9">
            <w:pPr>
              <w:pStyle w:val="Heading3"/>
              <w:contextualSpacing w:val="0"/>
            </w:pPr>
            <w:r>
              <w:lastRenderedPageBreak/>
              <w:t>05/20/2005 – 11/15/2019</w:t>
            </w:r>
            <w:r w:rsidR="00F61DF9" w:rsidRPr="00CF1A49">
              <w:t xml:space="preserve"> </w:t>
            </w:r>
          </w:p>
          <w:p w14:paraId="380A9A6D" w14:textId="7E2F8F15" w:rsidR="00907A21" w:rsidRPr="00907A21" w:rsidRDefault="005975BB" w:rsidP="00907A21">
            <w:pPr>
              <w:pStyle w:val="Heading2"/>
              <w:contextualSpacing w:val="0"/>
            </w:pPr>
            <w:r>
              <w:t>dental assistant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>hunters creek dental cente</w:t>
            </w:r>
            <w:r w:rsidR="00907A21">
              <w:rPr>
                <w:rStyle w:val="SubtleReference"/>
              </w:rPr>
              <w:t>R</w:t>
            </w:r>
            <w:r w:rsidR="00ED4B69">
              <w:rPr>
                <w:rStyle w:val="SubtleReference"/>
              </w:rPr>
              <w:t xml:space="preserve"> (Orlando, fL)</w:t>
            </w:r>
          </w:p>
          <w:p w14:paraId="18DBE908" w14:textId="41A41CD7" w:rsidR="00907A21" w:rsidRPr="005E1855" w:rsidRDefault="00907A21" w:rsidP="00907A21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Expose and process dental X-rays; maintain patient records and lab equipment; sterilize instruments; assist office manager with patient scheduling, </w:t>
            </w:r>
            <w:proofErr w:type="gramStart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billing</w:t>
            </w:r>
            <w:proofErr w:type="gramEnd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and insurance claims; and educate patients on postoperative and general oral health care.</w:t>
            </w:r>
          </w:p>
          <w:p w14:paraId="04744ED4" w14:textId="040229F3" w:rsidR="00907A21" w:rsidRPr="00907A21" w:rsidRDefault="00907A21" w:rsidP="00907A21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Maintain clean, </w:t>
            </w:r>
            <w:proofErr w:type="gramStart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sterile</w:t>
            </w:r>
            <w:proofErr w:type="gramEnd"/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and positive environments optimizing patient comfort and safety.</w:t>
            </w:r>
          </w:p>
          <w:p w14:paraId="2269102C" w14:textId="3F2A8DC8" w:rsidR="00907A21" w:rsidRPr="00907A21" w:rsidRDefault="00907A21" w:rsidP="00907A21">
            <w:pPr>
              <w:numPr>
                <w:ilvl w:val="0"/>
                <w:numId w:val="15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Built a loyal patient following; frequently requested by patients to serve as their dental assistant.</w:t>
            </w:r>
          </w:p>
          <w:p w14:paraId="339E31A4" w14:textId="77777777" w:rsidR="00907A21" w:rsidRPr="00907A21" w:rsidRDefault="00907A21" w:rsidP="00907A21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Worked chairside assisting family dentist with routine cleaning and specialized procedures, making patients feel as relaxed as possible and preparing them for treatment.</w:t>
            </w:r>
          </w:p>
          <w:p w14:paraId="56E32942" w14:textId="6FC624F8" w:rsidR="00907A21" w:rsidRPr="00907A21" w:rsidRDefault="00907A21" w:rsidP="00907A21">
            <w:pPr>
              <w:numPr>
                <w:ilvl w:val="0"/>
                <w:numId w:val="16"/>
              </w:numPr>
              <w:shd w:val="clear" w:color="auto" w:fill="FFFFFF"/>
              <w:spacing w:before="100" w:beforeAutospacing="1" w:after="100" w:afterAutospacing="1"/>
              <w:ind w:right="240"/>
              <w:rPr>
                <w:rFonts w:eastAsia="Times New Roman" w:cstheme="minorHAnsi"/>
                <w:color w:val="auto"/>
                <w:sz w:val="24"/>
                <w:szCs w:val="24"/>
              </w:rPr>
            </w:pP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Gained experience in exposing and processing X-rays; fabricating </w:t>
            </w:r>
            <w:r w:rsidRPr="005E1855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 temporary </w:t>
            </w: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crowns, trimming models</w:t>
            </w:r>
            <w:r w:rsidRPr="005E1855">
              <w:rPr>
                <w:rFonts w:eastAsia="Times New Roman" w:cstheme="minorHAnsi"/>
                <w:color w:val="auto"/>
                <w:sz w:val="24"/>
                <w:szCs w:val="24"/>
              </w:rPr>
              <w:t xml:space="preserve">, </w:t>
            </w:r>
            <w:r w:rsidRPr="00907A21">
              <w:rPr>
                <w:rFonts w:eastAsia="Times New Roman" w:cstheme="minorHAnsi"/>
                <w:color w:val="auto"/>
                <w:sz w:val="24"/>
                <w:szCs w:val="24"/>
              </w:rPr>
              <w:t>assisting with extractions, impactions, fillings, implants, local anesthesia, suture placements/removals and biopsies.</w:t>
            </w:r>
          </w:p>
          <w:p w14:paraId="5B6F00B4" w14:textId="08586FA7" w:rsidR="00F61DF9" w:rsidRDefault="00F61DF9" w:rsidP="00F61DF9"/>
        </w:tc>
      </w:tr>
    </w:tbl>
    <w:sdt>
      <w:sdtPr>
        <w:alias w:val="Education:"/>
        <w:tag w:val="Education:"/>
        <w:id w:val="-1908763273"/>
        <w:placeholder>
          <w:docPart w:val="B4CCA6D288344B00A6F76E9FC7052699"/>
        </w:placeholder>
        <w:temporary/>
        <w:showingPlcHdr/>
        <w15:appearance w15:val="hidden"/>
      </w:sdtPr>
      <w:sdtContent>
        <w:p w14:paraId="1EAA543F" w14:textId="77777777"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14:paraId="5E82799E" w14:textId="77777777" w:rsidTr="00D66A52">
        <w:tc>
          <w:tcPr>
            <w:tcW w:w="9355" w:type="dxa"/>
          </w:tcPr>
          <w:p w14:paraId="076EB8B3" w14:textId="161ED653" w:rsidR="001D0BF1" w:rsidRPr="00CF1A49" w:rsidRDefault="008837E4" w:rsidP="001D0BF1">
            <w:pPr>
              <w:pStyle w:val="Heading3"/>
              <w:contextualSpacing w:val="0"/>
            </w:pPr>
            <w:r>
              <w:t>januar</w:t>
            </w:r>
            <w:r w:rsidR="0087113F">
              <w:t>y</w:t>
            </w:r>
            <w:r>
              <w:t xml:space="preserve"> 2001 </w:t>
            </w:r>
            <w:r w:rsidR="0087113F">
              <w:t>-</w:t>
            </w:r>
            <w:r>
              <w:t xml:space="preserve"> may 2005</w:t>
            </w:r>
            <w:r w:rsidR="001D0BF1" w:rsidRPr="00CF1A49">
              <w:t xml:space="preserve"> </w:t>
            </w:r>
          </w:p>
          <w:p w14:paraId="3DB06D44" w14:textId="0732B833" w:rsidR="001D0BF1" w:rsidRPr="00CF1A49" w:rsidRDefault="0087113F" w:rsidP="001D0BF1">
            <w:pPr>
              <w:pStyle w:val="Heading2"/>
              <w:contextualSpacing w:val="0"/>
            </w:pPr>
            <w:r>
              <w:t>bachelor of dental surgery</w:t>
            </w:r>
            <w:r w:rsidR="001D0BF1" w:rsidRPr="00CF1A49">
              <w:t>,</w:t>
            </w:r>
            <w:r>
              <w:t xml:space="preserve"> baqai dental college karachi, pakistan</w:t>
            </w:r>
          </w:p>
          <w:p w14:paraId="345C930F" w14:textId="45894631" w:rsidR="007538DC" w:rsidRPr="00CF1A49" w:rsidRDefault="0087113F" w:rsidP="007538DC">
            <w:pPr>
              <w:contextualSpacing w:val="0"/>
            </w:pPr>
            <w:r>
              <w:t xml:space="preserve">Attended Dental School in Karachi, Pakistan. All aspects of dentistry were </w:t>
            </w:r>
            <w:proofErr w:type="gramStart"/>
            <w:r>
              <w:t>learned</w:t>
            </w:r>
            <w:proofErr w:type="gramEnd"/>
            <w:r>
              <w:t xml:space="preserve"> and clinical rotations were done in the final year. I am currently preparing for my Integrated National Dental Board Exam to eventually apply for the Advanced Standings Program to obtain my D.D.S. degree in order to practice Dentistry in the U.S.</w:t>
            </w:r>
          </w:p>
        </w:tc>
      </w:tr>
      <w:tr w:rsidR="00F61DF9" w:rsidRPr="00CF1A49" w14:paraId="1AD1F146" w14:textId="77777777" w:rsidTr="00F61DF9">
        <w:tc>
          <w:tcPr>
            <w:tcW w:w="9355" w:type="dxa"/>
            <w:tcMar>
              <w:top w:w="216" w:type="dxa"/>
            </w:tcMar>
          </w:tcPr>
          <w:p w14:paraId="4E809410" w14:textId="448AC500" w:rsidR="00F61DF9" w:rsidRPr="00CF1A49" w:rsidRDefault="0087113F" w:rsidP="00F61DF9">
            <w:pPr>
              <w:pStyle w:val="Heading3"/>
              <w:contextualSpacing w:val="0"/>
            </w:pPr>
            <w:r>
              <w:t>september 1999 - november 2000</w:t>
            </w:r>
          </w:p>
          <w:p w14:paraId="35BD18B5" w14:textId="1DA7EF80" w:rsidR="00F61DF9" w:rsidRPr="00CF1A49" w:rsidRDefault="0087113F" w:rsidP="00F61DF9">
            <w:pPr>
              <w:pStyle w:val="Heading2"/>
              <w:contextualSpacing w:val="0"/>
            </w:pPr>
            <w:r>
              <w:t>undergraduate education</w:t>
            </w:r>
            <w:r w:rsidR="00F61DF9" w:rsidRPr="00CF1A49">
              <w:t xml:space="preserve">, </w:t>
            </w:r>
            <w:r>
              <w:rPr>
                <w:rStyle w:val="SubtleReference"/>
              </w:rPr>
              <w:t xml:space="preserve">nova southeastern university </w:t>
            </w:r>
          </w:p>
          <w:p w14:paraId="3269AB00" w14:textId="433CEED8" w:rsidR="00E767A8" w:rsidRPr="00E767A8" w:rsidRDefault="00E767A8" w:rsidP="00F61DF9">
            <w:r>
              <w:t>Completed 60 credits of undergraduate education majoring in biology before attending dental school in a foreign country.</w:t>
            </w:r>
          </w:p>
        </w:tc>
      </w:tr>
      <w:tr w:rsidR="00E767A8" w:rsidRPr="00CF1A49" w14:paraId="3ABAD2A1" w14:textId="77777777" w:rsidTr="00F61DF9">
        <w:tc>
          <w:tcPr>
            <w:tcW w:w="9355" w:type="dxa"/>
            <w:tcMar>
              <w:top w:w="216" w:type="dxa"/>
            </w:tcMar>
          </w:tcPr>
          <w:p w14:paraId="78D36A9B" w14:textId="77777777" w:rsidR="00E767A8" w:rsidRDefault="00E767A8" w:rsidP="00F61DF9">
            <w:pPr>
              <w:pStyle w:val="Heading3"/>
            </w:pPr>
            <w:r>
              <w:t>may 1995 – may 1999</w:t>
            </w:r>
          </w:p>
          <w:p w14:paraId="2F96795E" w14:textId="5B9C4F12" w:rsidR="00E767A8" w:rsidRPr="00E767A8" w:rsidRDefault="00E767A8" w:rsidP="00F61DF9">
            <w:pPr>
              <w:pStyle w:val="Heading3"/>
              <w:rPr>
                <w:b w:val="0"/>
                <w:bCs/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highschool diploma, </w:t>
            </w:r>
            <w:r>
              <w:rPr>
                <w:b w:val="0"/>
                <w:bCs/>
                <w:sz w:val="26"/>
                <w:szCs w:val="26"/>
              </w:rPr>
              <w:t xml:space="preserve">lake highland preparatory school (private) </w:t>
            </w:r>
          </w:p>
        </w:tc>
      </w:tr>
    </w:tbl>
    <w:sdt>
      <w:sdtPr>
        <w:alias w:val="Skills:"/>
        <w:tag w:val="Skills:"/>
        <w:id w:val="-1392877668"/>
        <w:placeholder>
          <w:docPart w:val="1E8E9172A1B94C938AE2872853A790C8"/>
        </w:placeholder>
        <w:temporary/>
        <w:showingPlcHdr/>
        <w15:appearance w15:val="hidden"/>
      </w:sdtPr>
      <w:sdtContent>
        <w:p w14:paraId="0321CED8" w14:textId="77777777"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14:paraId="0AC8E510" w14:textId="77777777" w:rsidTr="00CF1A49">
        <w:tc>
          <w:tcPr>
            <w:tcW w:w="4675" w:type="dxa"/>
          </w:tcPr>
          <w:p w14:paraId="4308E1BA" w14:textId="5559D7A6" w:rsidR="001E3120" w:rsidRPr="006E1507" w:rsidRDefault="008A0157" w:rsidP="006E1507">
            <w:pPr>
              <w:pStyle w:val="ListBullet"/>
              <w:contextualSpacing w:val="0"/>
            </w:pPr>
            <w:r>
              <w:t>Efficiently manage patient care pre and post op</w:t>
            </w:r>
          </w:p>
          <w:p w14:paraId="13A661A9" w14:textId="77777777" w:rsidR="001F4E6D" w:rsidRDefault="008A0157" w:rsidP="006E1507">
            <w:pPr>
              <w:pStyle w:val="ListBullet"/>
              <w:contextualSpacing w:val="0"/>
            </w:pPr>
            <w:r>
              <w:t xml:space="preserve">Patient interaction and consultation skills </w:t>
            </w:r>
          </w:p>
          <w:p w14:paraId="0A4408AB" w14:textId="77777777" w:rsidR="008A0157" w:rsidRDefault="008A0157" w:rsidP="006E1507">
            <w:pPr>
              <w:pStyle w:val="ListBullet"/>
              <w:contextualSpacing w:val="0"/>
            </w:pPr>
            <w:r>
              <w:t xml:space="preserve">Clinical and computer skills </w:t>
            </w:r>
          </w:p>
          <w:p w14:paraId="5080280B" w14:textId="77777777" w:rsidR="008A0157" w:rsidRDefault="008A0157" w:rsidP="006E1507">
            <w:pPr>
              <w:pStyle w:val="ListBullet"/>
              <w:contextualSpacing w:val="0"/>
            </w:pPr>
            <w:r>
              <w:t xml:space="preserve">X-ray and image taking including digital and CBCT </w:t>
            </w:r>
          </w:p>
          <w:p w14:paraId="0198DA16" w14:textId="77777777" w:rsidR="008A0157" w:rsidRDefault="008A0157" w:rsidP="006E1507">
            <w:pPr>
              <w:pStyle w:val="ListBullet"/>
              <w:contextualSpacing w:val="0"/>
            </w:pPr>
            <w:r>
              <w:t xml:space="preserve">Impression taking including prosthetic and implant related </w:t>
            </w:r>
          </w:p>
          <w:p w14:paraId="51992B48" w14:textId="77777777" w:rsidR="008A0157" w:rsidRDefault="008A0157" w:rsidP="006E1507">
            <w:pPr>
              <w:pStyle w:val="ListBullet"/>
              <w:contextualSpacing w:val="0"/>
            </w:pPr>
            <w:r>
              <w:t xml:space="preserve">Assisting in complex dental procedures including oral surgeries </w:t>
            </w:r>
          </w:p>
          <w:p w14:paraId="15E2F4A6" w14:textId="77777777" w:rsidR="00C93213" w:rsidRDefault="00C93213" w:rsidP="006E1507">
            <w:pPr>
              <w:pStyle w:val="ListBullet"/>
              <w:contextualSpacing w:val="0"/>
            </w:pPr>
            <w:r>
              <w:lastRenderedPageBreak/>
              <w:t>Temporary crown and bridge fabrication</w:t>
            </w:r>
          </w:p>
          <w:p w14:paraId="2268AA56" w14:textId="77777777" w:rsidR="00C93213" w:rsidRDefault="00C93213" w:rsidP="006E1507">
            <w:pPr>
              <w:pStyle w:val="ListBullet"/>
              <w:contextualSpacing w:val="0"/>
            </w:pPr>
            <w:r>
              <w:t xml:space="preserve">All removable and fixed denture related clinical skills </w:t>
            </w:r>
          </w:p>
          <w:p w14:paraId="46C86B52" w14:textId="5FFCC532" w:rsidR="00C93213" w:rsidRPr="006E1507" w:rsidRDefault="00C93213" w:rsidP="006E1507">
            <w:pPr>
              <w:pStyle w:val="ListBullet"/>
              <w:contextualSpacing w:val="0"/>
            </w:pPr>
            <w:r>
              <w:t>Preventive Dentistry working as a licensed Hygienist in Florida</w:t>
            </w:r>
          </w:p>
        </w:tc>
        <w:tc>
          <w:tcPr>
            <w:tcW w:w="4675" w:type="dxa"/>
            <w:tcMar>
              <w:left w:w="360" w:type="dxa"/>
            </w:tcMar>
          </w:tcPr>
          <w:p w14:paraId="11CA15F6" w14:textId="77A057A6" w:rsidR="003A0632" w:rsidRPr="006E1507" w:rsidRDefault="00C93213" w:rsidP="006E1507">
            <w:pPr>
              <w:pStyle w:val="ListBullet"/>
              <w:contextualSpacing w:val="0"/>
            </w:pPr>
            <w:r>
              <w:lastRenderedPageBreak/>
              <w:t xml:space="preserve">Warm friendly demeanor </w:t>
            </w:r>
          </w:p>
          <w:p w14:paraId="10B94ACC" w14:textId="21EF6F6A" w:rsidR="001E3120" w:rsidRPr="006E1507" w:rsidRDefault="00C93213" w:rsidP="006E1507">
            <w:pPr>
              <w:pStyle w:val="ListBullet"/>
              <w:contextualSpacing w:val="0"/>
            </w:pPr>
            <w:r>
              <w:t xml:space="preserve">Efficient and precise </w:t>
            </w:r>
            <w:r w:rsidR="00025823">
              <w:t xml:space="preserve">in chairside assisting </w:t>
            </w:r>
          </w:p>
          <w:p w14:paraId="2F773214" w14:textId="285AB1CE" w:rsidR="001E3120" w:rsidRPr="006E1507" w:rsidRDefault="001E3120" w:rsidP="00025823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sdt>
      <w:sdtPr>
        <w:alias w:val="Activities:"/>
        <w:tag w:val="Activities:"/>
        <w:id w:val="1223332893"/>
        <w:placeholder>
          <w:docPart w:val="11B810A8C6014762951C333A07E922D8"/>
        </w:placeholder>
        <w:temporary/>
        <w:showingPlcHdr/>
        <w15:appearance w15:val="hidden"/>
      </w:sdtPr>
      <w:sdtContent>
        <w:p w14:paraId="58084857" w14:textId="77777777" w:rsidR="00AD782D" w:rsidRPr="00CF1A49" w:rsidRDefault="0062312F" w:rsidP="0062312F">
          <w:pPr>
            <w:pStyle w:val="Heading1"/>
          </w:pPr>
          <w:r w:rsidRPr="00CF1A49">
            <w:t>Activities</w:t>
          </w:r>
        </w:p>
      </w:sdtContent>
    </w:sdt>
    <w:p w14:paraId="69B15964" w14:textId="0DBA6AAC" w:rsidR="007C781F" w:rsidRDefault="00025823" w:rsidP="007C781F">
      <w:r>
        <w:t>I have been around dentistry all my life. My mother, father, elder sister are all dentists. I myself am a foreign graduate dentist and want to be part of an environment that focuses on my field of study.</w:t>
      </w:r>
      <w:r w:rsidR="007C781F">
        <w:t xml:space="preserve"> I have continuously attended many continuing education seminars from cosmetic to implant dentistry to further enhance my skills and education.</w:t>
      </w:r>
      <w:r w:rsidR="00F0192A">
        <w:t xml:space="preserve"> I am also a registered dental hygienist in the state of Florida and am currently preparing for my INDBE exam to get admission to the advanced standings program for achieving a license to practice dentistry.</w:t>
      </w:r>
      <w:r w:rsidR="007C781F">
        <w:t xml:space="preserve"> </w:t>
      </w:r>
      <w:r>
        <w:t xml:space="preserve"> I love learning new things and applying the skills I have learned to better my experience and those of others.</w:t>
      </w:r>
    </w:p>
    <w:p w14:paraId="3E630644" w14:textId="77F434DE" w:rsidR="007C781F" w:rsidRDefault="007C781F" w:rsidP="007C781F"/>
    <w:p w14:paraId="0AD439F7" w14:textId="77777777" w:rsidR="004C6B88" w:rsidRDefault="004C6B88" w:rsidP="007C781F">
      <w:pPr>
        <w:rPr>
          <w:rFonts w:asciiTheme="majorHAnsi" w:hAnsiTheme="majorHAnsi"/>
          <w:sz w:val="28"/>
          <w:szCs w:val="28"/>
        </w:rPr>
      </w:pPr>
    </w:p>
    <w:p w14:paraId="5451AF7E" w14:textId="6FD99FCC" w:rsidR="00E574A8" w:rsidRPr="00E574A8" w:rsidRDefault="007C781F" w:rsidP="007C781F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REFERENCES:</w:t>
      </w:r>
    </w:p>
    <w:p w14:paraId="1B7F0C73" w14:textId="77777777" w:rsidR="00ED4B69" w:rsidRDefault="00ED4B69" w:rsidP="007C781F">
      <w:pPr>
        <w:rPr>
          <w:rFonts w:cstheme="minorHAnsi"/>
          <w:sz w:val="24"/>
          <w:szCs w:val="24"/>
        </w:rPr>
      </w:pPr>
    </w:p>
    <w:p w14:paraId="3335F374" w14:textId="3344A33B" w:rsidR="007C781F" w:rsidRPr="00E574A8" w:rsidRDefault="007C781F" w:rsidP="007C781F">
      <w:pPr>
        <w:rPr>
          <w:rFonts w:cstheme="minorHAnsi"/>
          <w:sz w:val="24"/>
          <w:szCs w:val="24"/>
        </w:rPr>
      </w:pPr>
      <w:r w:rsidRPr="00E574A8">
        <w:rPr>
          <w:rFonts w:cstheme="minorHAnsi"/>
          <w:sz w:val="24"/>
          <w:szCs w:val="24"/>
        </w:rPr>
        <w:t xml:space="preserve">Dr. </w:t>
      </w:r>
      <w:r w:rsidR="00497DD3">
        <w:rPr>
          <w:rFonts w:cstheme="minorHAnsi"/>
          <w:sz w:val="24"/>
          <w:szCs w:val="24"/>
        </w:rPr>
        <w:t>Amber</w:t>
      </w:r>
      <w:r w:rsidRPr="00E574A8">
        <w:rPr>
          <w:rFonts w:cstheme="minorHAnsi"/>
          <w:sz w:val="24"/>
          <w:szCs w:val="24"/>
        </w:rPr>
        <w:t xml:space="preserve"> I Khan </w:t>
      </w:r>
    </w:p>
    <w:p w14:paraId="29A2F812" w14:textId="6914F36B" w:rsidR="007C781F" w:rsidRPr="00E574A8" w:rsidRDefault="007C781F" w:rsidP="007C781F">
      <w:pPr>
        <w:rPr>
          <w:rFonts w:cstheme="minorHAnsi"/>
          <w:sz w:val="24"/>
          <w:szCs w:val="24"/>
        </w:rPr>
      </w:pPr>
      <w:r w:rsidRPr="00E574A8">
        <w:rPr>
          <w:rFonts w:cstheme="minorHAnsi"/>
          <w:sz w:val="24"/>
          <w:szCs w:val="24"/>
        </w:rPr>
        <w:t>Hunters Creek Dental Center</w:t>
      </w:r>
    </w:p>
    <w:p w14:paraId="63CB358C" w14:textId="608A0CB5" w:rsidR="007C781F" w:rsidRPr="00E574A8" w:rsidRDefault="007C781F" w:rsidP="007C781F">
      <w:pPr>
        <w:rPr>
          <w:rFonts w:cstheme="minorHAnsi"/>
          <w:sz w:val="24"/>
          <w:szCs w:val="24"/>
        </w:rPr>
      </w:pPr>
      <w:r w:rsidRPr="00E574A8">
        <w:rPr>
          <w:rFonts w:cstheme="minorHAnsi"/>
          <w:sz w:val="24"/>
          <w:szCs w:val="24"/>
        </w:rPr>
        <w:t>3924 Town Center Blvd</w:t>
      </w:r>
    </w:p>
    <w:p w14:paraId="71CFC282" w14:textId="06FBAC7F" w:rsidR="007C781F" w:rsidRDefault="007C781F" w:rsidP="007C781F">
      <w:pPr>
        <w:rPr>
          <w:rFonts w:cstheme="minorHAnsi"/>
          <w:sz w:val="24"/>
          <w:szCs w:val="24"/>
        </w:rPr>
      </w:pPr>
      <w:r w:rsidRPr="00E574A8">
        <w:rPr>
          <w:rFonts w:cstheme="minorHAnsi"/>
          <w:sz w:val="24"/>
          <w:szCs w:val="24"/>
        </w:rPr>
        <w:t>Orlando, FL 32837</w:t>
      </w:r>
    </w:p>
    <w:p w14:paraId="001544BB" w14:textId="6512541C" w:rsidR="00E574A8" w:rsidRDefault="00E574A8" w:rsidP="007C781F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(407) 240 </w:t>
      </w:r>
      <w:r w:rsidR="00ED4B69">
        <w:rPr>
          <w:rFonts w:cstheme="minorHAnsi"/>
          <w:sz w:val="24"/>
          <w:szCs w:val="24"/>
        </w:rPr>
        <w:t>–</w:t>
      </w:r>
      <w:r>
        <w:rPr>
          <w:rFonts w:cstheme="minorHAnsi"/>
          <w:sz w:val="24"/>
          <w:szCs w:val="24"/>
        </w:rPr>
        <w:t xml:space="preserve"> 1500</w:t>
      </w:r>
    </w:p>
    <w:p w14:paraId="38807D89" w14:textId="77777777" w:rsidR="00ED4B69" w:rsidRDefault="00ED4B69" w:rsidP="007C781F">
      <w:pPr>
        <w:rPr>
          <w:rFonts w:cstheme="minorHAnsi"/>
          <w:sz w:val="24"/>
          <w:szCs w:val="24"/>
        </w:rPr>
      </w:pPr>
    </w:p>
    <w:p w14:paraId="3BF9E4B6" w14:textId="09B9B1AA" w:rsidR="00ED4B69" w:rsidRDefault="00ED4B69" w:rsidP="007C781F">
      <w:pPr>
        <w:rPr>
          <w:rFonts w:cstheme="minorHAnsi"/>
          <w:sz w:val="24"/>
          <w:szCs w:val="24"/>
        </w:rPr>
      </w:pPr>
    </w:p>
    <w:p w14:paraId="5D9BDAC9" w14:textId="77777777" w:rsidR="00E574A8" w:rsidRPr="00E574A8" w:rsidRDefault="00E574A8" w:rsidP="007C781F">
      <w:pPr>
        <w:rPr>
          <w:rFonts w:cstheme="minorHAnsi"/>
          <w:sz w:val="24"/>
          <w:szCs w:val="24"/>
        </w:rPr>
      </w:pPr>
    </w:p>
    <w:p w14:paraId="2981790A" w14:textId="670D2ACE" w:rsidR="007C781F" w:rsidRDefault="007C781F" w:rsidP="006E1507"/>
    <w:p w14:paraId="7F30072F" w14:textId="77777777" w:rsidR="007C781F" w:rsidRPr="006E1507" w:rsidRDefault="007C781F" w:rsidP="006E1507"/>
    <w:sectPr w:rsidR="007C781F" w:rsidRPr="006E1507" w:rsidSect="005A1B10">
      <w:footerReference w:type="default" r:id="rId8"/>
      <w:headerReference w:type="first" r:id="rId9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0F3984" w14:textId="77777777" w:rsidR="00A3121D" w:rsidRDefault="00A3121D" w:rsidP="0068194B">
      <w:r>
        <w:separator/>
      </w:r>
    </w:p>
    <w:p w14:paraId="7F1E4AE0" w14:textId="77777777" w:rsidR="00A3121D" w:rsidRDefault="00A3121D"/>
    <w:p w14:paraId="482B6FFB" w14:textId="77777777" w:rsidR="00A3121D" w:rsidRDefault="00A3121D"/>
  </w:endnote>
  <w:endnote w:type="continuationSeparator" w:id="0">
    <w:p w14:paraId="06819533" w14:textId="77777777" w:rsidR="00A3121D" w:rsidRDefault="00A3121D" w:rsidP="0068194B">
      <w:r>
        <w:continuationSeparator/>
      </w:r>
    </w:p>
    <w:p w14:paraId="34457DA6" w14:textId="77777777" w:rsidR="00A3121D" w:rsidRDefault="00A3121D"/>
    <w:p w14:paraId="68F22504" w14:textId="77777777" w:rsidR="00A3121D" w:rsidRDefault="00A312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F42D2F" w14:textId="77777777"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A194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B96D90" w14:textId="77777777" w:rsidR="00A3121D" w:rsidRDefault="00A3121D" w:rsidP="0068194B">
      <w:r>
        <w:separator/>
      </w:r>
    </w:p>
    <w:p w14:paraId="35ACE044" w14:textId="77777777" w:rsidR="00A3121D" w:rsidRDefault="00A3121D"/>
    <w:p w14:paraId="442457F6" w14:textId="77777777" w:rsidR="00A3121D" w:rsidRDefault="00A3121D"/>
  </w:footnote>
  <w:footnote w:type="continuationSeparator" w:id="0">
    <w:p w14:paraId="19933E21" w14:textId="77777777" w:rsidR="00A3121D" w:rsidRDefault="00A3121D" w:rsidP="0068194B">
      <w:r>
        <w:continuationSeparator/>
      </w:r>
    </w:p>
    <w:p w14:paraId="40C33607" w14:textId="77777777" w:rsidR="00A3121D" w:rsidRDefault="00A3121D"/>
    <w:p w14:paraId="1BFC93AB" w14:textId="77777777" w:rsidR="00A3121D" w:rsidRDefault="00A312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81C71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562BE0E" wp14:editId="7821E73D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0337BA86" id="Straight Connector 5" o:spid="_x0000_s1026" alt="&quot;&quot;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9E41046"/>
    <w:multiLevelType w:val="multilevel"/>
    <w:tmpl w:val="EA0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FFF7488"/>
    <w:multiLevelType w:val="multilevel"/>
    <w:tmpl w:val="C70EF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850E37"/>
    <w:multiLevelType w:val="multilevel"/>
    <w:tmpl w:val="206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270405137">
    <w:abstractNumId w:val="9"/>
  </w:num>
  <w:num w:numId="2" w16cid:durableId="1267927496">
    <w:abstractNumId w:val="8"/>
  </w:num>
  <w:num w:numId="3" w16cid:durableId="654453132">
    <w:abstractNumId w:val="7"/>
  </w:num>
  <w:num w:numId="4" w16cid:durableId="970357306">
    <w:abstractNumId w:val="6"/>
  </w:num>
  <w:num w:numId="5" w16cid:durableId="77294546">
    <w:abstractNumId w:val="11"/>
  </w:num>
  <w:num w:numId="6" w16cid:durableId="141772736">
    <w:abstractNumId w:val="3"/>
  </w:num>
  <w:num w:numId="7" w16cid:durableId="2095665146">
    <w:abstractNumId w:val="12"/>
  </w:num>
  <w:num w:numId="8" w16cid:durableId="1359701550">
    <w:abstractNumId w:val="2"/>
  </w:num>
  <w:num w:numId="9" w16cid:durableId="1214733705">
    <w:abstractNumId w:val="15"/>
  </w:num>
  <w:num w:numId="10" w16cid:durableId="1105464331">
    <w:abstractNumId w:val="5"/>
  </w:num>
  <w:num w:numId="11" w16cid:durableId="339355011">
    <w:abstractNumId w:val="4"/>
  </w:num>
  <w:num w:numId="12" w16cid:durableId="592520097">
    <w:abstractNumId w:val="1"/>
  </w:num>
  <w:num w:numId="13" w16cid:durableId="850528648">
    <w:abstractNumId w:val="0"/>
  </w:num>
  <w:num w:numId="14" w16cid:durableId="1383867799">
    <w:abstractNumId w:val="10"/>
  </w:num>
  <w:num w:numId="15" w16cid:durableId="812136683">
    <w:abstractNumId w:val="13"/>
  </w:num>
  <w:num w:numId="16" w16cid:durableId="16485139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39"/>
    <w:rsid w:val="000001EF"/>
    <w:rsid w:val="00007322"/>
    <w:rsid w:val="00007728"/>
    <w:rsid w:val="00022EB2"/>
    <w:rsid w:val="00024584"/>
    <w:rsid w:val="00024730"/>
    <w:rsid w:val="00025823"/>
    <w:rsid w:val="00055E95"/>
    <w:rsid w:val="0007021F"/>
    <w:rsid w:val="00072A1F"/>
    <w:rsid w:val="000A7A03"/>
    <w:rsid w:val="000B2BA5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513E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319E0"/>
    <w:rsid w:val="00437E8C"/>
    <w:rsid w:val="00440225"/>
    <w:rsid w:val="004726BC"/>
    <w:rsid w:val="00474105"/>
    <w:rsid w:val="00480E6E"/>
    <w:rsid w:val="00486277"/>
    <w:rsid w:val="00494CF6"/>
    <w:rsid w:val="00495F8D"/>
    <w:rsid w:val="00497DD3"/>
    <w:rsid w:val="004A1FAE"/>
    <w:rsid w:val="004A32FF"/>
    <w:rsid w:val="004B06EB"/>
    <w:rsid w:val="004B6AD0"/>
    <w:rsid w:val="004C2D5D"/>
    <w:rsid w:val="004C33E1"/>
    <w:rsid w:val="004C6B88"/>
    <w:rsid w:val="004E01EB"/>
    <w:rsid w:val="004E2794"/>
    <w:rsid w:val="00510392"/>
    <w:rsid w:val="00513E2A"/>
    <w:rsid w:val="00566A35"/>
    <w:rsid w:val="0056701E"/>
    <w:rsid w:val="005740D7"/>
    <w:rsid w:val="005975BB"/>
    <w:rsid w:val="005A0F26"/>
    <w:rsid w:val="005A1B10"/>
    <w:rsid w:val="005A6850"/>
    <w:rsid w:val="005B1B1B"/>
    <w:rsid w:val="005C5932"/>
    <w:rsid w:val="005D3CA7"/>
    <w:rsid w:val="005D4CC1"/>
    <w:rsid w:val="005E1855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D65FA"/>
    <w:rsid w:val="006E1507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C0566"/>
    <w:rsid w:val="007C606B"/>
    <w:rsid w:val="007C781F"/>
    <w:rsid w:val="007E6A61"/>
    <w:rsid w:val="00801140"/>
    <w:rsid w:val="00803404"/>
    <w:rsid w:val="00834955"/>
    <w:rsid w:val="00855B59"/>
    <w:rsid w:val="00860461"/>
    <w:rsid w:val="0086487C"/>
    <w:rsid w:val="00870B20"/>
    <w:rsid w:val="0087113F"/>
    <w:rsid w:val="008829F8"/>
    <w:rsid w:val="008837E4"/>
    <w:rsid w:val="00885897"/>
    <w:rsid w:val="008A0157"/>
    <w:rsid w:val="008A6538"/>
    <w:rsid w:val="008C7056"/>
    <w:rsid w:val="008F3B14"/>
    <w:rsid w:val="00901899"/>
    <w:rsid w:val="0090344B"/>
    <w:rsid w:val="00905715"/>
    <w:rsid w:val="00907A21"/>
    <w:rsid w:val="0091321E"/>
    <w:rsid w:val="00913946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F220C"/>
    <w:rsid w:val="009F3B05"/>
    <w:rsid w:val="009F4931"/>
    <w:rsid w:val="00A14534"/>
    <w:rsid w:val="00A16DAA"/>
    <w:rsid w:val="00A24162"/>
    <w:rsid w:val="00A25023"/>
    <w:rsid w:val="00A270EA"/>
    <w:rsid w:val="00A3121D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0D22"/>
    <w:rsid w:val="00BA1546"/>
    <w:rsid w:val="00BB4E51"/>
    <w:rsid w:val="00BD431F"/>
    <w:rsid w:val="00BE423E"/>
    <w:rsid w:val="00BF61AC"/>
    <w:rsid w:val="00C47FA6"/>
    <w:rsid w:val="00C57FC6"/>
    <w:rsid w:val="00C66A7D"/>
    <w:rsid w:val="00C779DA"/>
    <w:rsid w:val="00C814F7"/>
    <w:rsid w:val="00C93213"/>
    <w:rsid w:val="00CA4B4D"/>
    <w:rsid w:val="00CB35C3"/>
    <w:rsid w:val="00CD323D"/>
    <w:rsid w:val="00CE4030"/>
    <w:rsid w:val="00CE64B3"/>
    <w:rsid w:val="00CF1A49"/>
    <w:rsid w:val="00D0630C"/>
    <w:rsid w:val="00D16F60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574A8"/>
    <w:rsid w:val="00E70240"/>
    <w:rsid w:val="00E71E6B"/>
    <w:rsid w:val="00E767A8"/>
    <w:rsid w:val="00E81CC5"/>
    <w:rsid w:val="00E85A87"/>
    <w:rsid w:val="00E85B4A"/>
    <w:rsid w:val="00E9528E"/>
    <w:rsid w:val="00EA5099"/>
    <w:rsid w:val="00EB1C88"/>
    <w:rsid w:val="00EC1351"/>
    <w:rsid w:val="00EC4CBF"/>
    <w:rsid w:val="00ED4B69"/>
    <w:rsid w:val="00EE2CA8"/>
    <w:rsid w:val="00EF004C"/>
    <w:rsid w:val="00EF17E8"/>
    <w:rsid w:val="00EF51D9"/>
    <w:rsid w:val="00F0192A"/>
    <w:rsid w:val="00F130DD"/>
    <w:rsid w:val="00F24884"/>
    <w:rsid w:val="00F476C4"/>
    <w:rsid w:val="00F61DF9"/>
    <w:rsid w:val="00F81960"/>
    <w:rsid w:val="00F82424"/>
    <w:rsid w:val="00F8769D"/>
    <w:rsid w:val="00F9350C"/>
    <w:rsid w:val="00F94EB5"/>
    <w:rsid w:val="00F9624D"/>
    <w:rsid w:val="00FA63D8"/>
    <w:rsid w:val="00FB31C1"/>
    <w:rsid w:val="00FB58F2"/>
    <w:rsid w:val="00FC6AEA"/>
    <w:rsid w:val="00FD3D13"/>
    <w:rsid w:val="00FD6439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3159E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styleId="Strong">
    <w:name w:val="Strong"/>
    <w:basedOn w:val="DefaultParagraphFont"/>
    <w:uiPriority w:val="22"/>
    <w:qFormat/>
    <w:rsid w:val="00907A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778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xayaz\AppData\Local\Microsoft\Office\16.0\DTS\en-US%7b9AF9A09F-79B2-4000-B7F0-C2F3F0638450%7d\%7b913E0B60-C7BC-4E3C-BC81-FDD8C6AAB8CE%7dtf16402488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07D94A143554C4C8418EC9D43AED0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A21DAF-3559-4335-8A5B-33FF21CCE82F}"/>
      </w:docPartPr>
      <w:docPartBody>
        <w:p w:rsidR="00013576" w:rsidRDefault="00C17761">
          <w:pPr>
            <w:pStyle w:val="007D94A143554C4C8418EC9D43AED0A2"/>
          </w:pPr>
          <w:r w:rsidRPr="00CF1A49">
            <w:t>·</w:t>
          </w:r>
        </w:p>
      </w:docPartBody>
    </w:docPart>
    <w:docPart>
      <w:docPartPr>
        <w:name w:val="ADB6628353614D31BAC367DD0A096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EA45F-88FD-416D-8CBB-A2C73DBCA436}"/>
      </w:docPartPr>
      <w:docPartBody>
        <w:p w:rsidR="00013576" w:rsidRDefault="00C17761">
          <w:pPr>
            <w:pStyle w:val="ADB6628353614D31BAC367DD0A096E0C"/>
          </w:pPr>
          <w:r w:rsidRPr="00CF1A49">
            <w:t>Experience</w:t>
          </w:r>
        </w:p>
      </w:docPartBody>
    </w:docPart>
    <w:docPart>
      <w:docPartPr>
        <w:name w:val="B4CCA6D288344B00A6F76E9FC70526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E3E138-257D-4C72-A5DC-42247BE62FD7}"/>
      </w:docPartPr>
      <w:docPartBody>
        <w:p w:rsidR="00013576" w:rsidRDefault="00C17761">
          <w:pPr>
            <w:pStyle w:val="B4CCA6D288344B00A6F76E9FC7052699"/>
          </w:pPr>
          <w:r w:rsidRPr="00CF1A49">
            <w:t>Education</w:t>
          </w:r>
        </w:p>
      </w:docPartBody>
    </w:docPart>
    <w:docPart>
      <w:docPartPr>
        <w:name w:val="1E8E9172A1B94C938AE2872853A790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054681-B5CC-4062-BC49-D2A9AABF8348}"/>
      </w:docPartPr>
      <w:docPartBody>
        <w:p w:rsidR="00013576" w:rsidRDefault="00C17761">
          <w:pPr>
            <w:pStyle w:val="1E8E9172A1B94C938AE2872853A790C8"/>
          </w:pPr>
          <w:r w:rsidRPr="00CF1A49">
            <w:t>Skills</w:t>
          </w:r>
        </w:p>
      </w:docPartBody>
    </w:docPart>
    <w:docPart>
      <w:docPartPr>
        <w:name w:val="11B810A8C6014762951C333A07E92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61F4A0-D5F3-43E8-BF8F-53F55541E419}"/>
      </w:docPartPr>
      <w:docPartBody>
        <w:p w:rsidR="00013576" w:rsidRDefault="00C17761">
          <w:pPr>
            <w:pStyle w:val="11B810A8C6014762951C333A07E922D8"/>
          </w:pPr>
          <w:r w:rsidRPr="00CF1A49">
            <w:t>Activities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761"/>
    <w:rsid w:val="00013576"/>
    <w:rsid w:val="00753302"/>
    <w:rsid w:val="0082365F"/>
    <w:rsid w:val="008354C2"/>
    <w:rsid w:val="00C17761"/>
    <w:rsid w:val="00D8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007D94A143554C4C8418EC9D43AED0A2">
    <w:name w:val="007D94A143554C4C8418EC9D43AED0A2"/>
  </w:style>
  <w:style w:type="paragraph" w:customStyle="1" w:styleId="ADB6628353614D31BAC367DD0A096E0C">
    <w:name w:val="ADB6628353614D31BAC367DD0A096E0C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B4CCA6D288344B00A6F76E9FC7052699">
    <w:name w:val="B4CCA6D288344B00A6F76E9FC7052699"/>
  </w:style>
  <w:style w:type="paragraph" w:customStyle="1" w:styleId="1E8E9172A1B94C938AE2872853A790C8">
    <w:name w:val="1E8E9172A1B94C938AE2872853A790C8"/>
  </w:style>
  <w:style w:type="paragraph" w:customStyle="1" w:styleId="11B810A8C6014762951C333A07E922D8">
    <w:name w:val="11B810A8C6014762951C333A07E922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DBFD7D-1978-4C75-9B4E-79B558054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{913E0B60-C7BC-4E3C-BC81-FDD8C6AAB8CE}tf16402488_win32</Template>
  <TotalTime>0</TotalTime>
  <Pages>3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2021-12-16T16:26:00Z</dcterms:created>
  <dcterms:modified xsi:type="dcterms:W3CDTF">2023-08-22T14:08:00Z</dcterms:modified>
  <cp:category/>
</cp:coreProperties>
</file>