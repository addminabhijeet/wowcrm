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0C46" w14:textId="26FE087D" w:rsidR="003A7C40" w:rsidRPr="003A7C40" w:rsidRDefault="003A7C40" w:rsidP="003A7C40">
      <w:pPr>
        <w:rPr>
          <w:sz w:val="10"/>
          <w:szCs w:val="12"/>
        </w:rPr>
      </w:pPr>
      <w:r>
        <w:rPr>
          <w:noProof/>
          <w14:ligatures w14:val="standardContextual"/>
        </w:rPr>
        <mc:AlternateContent>
          <mc:Choice Requires="wpg">
            <w:drawing>
              <wp:anchor distT="0" distB="0" distL="114300" distR="114300" simplePos="0" relativeHeight="251659264" behindDoc="1" locked="1" layoutInCell="1" allowOverlap="1" wp14:anchorId="0D6735CE" wp14:editId="72107CD3">
                <wp:simplePos x="0" y="0"/>
                <wp:positionH relativeFrom="column">
                  <wp:posOffset>1203960</wp:posOffset>
                </wp:positionH>
                <wp:positionV relativeFrom="paragraph">
                  <wp:posOffset>1082040</wp:posOffset>
                </wp:positionV>
                <wp:extent cx="4752975" cy="8328660"/>
                <wp:effectExtent l="0" t="0" r="28575" b="15240"/>
                <wp:wrapNone/>
                <wp:docPr id="7" name="Group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752975" cy="8328660"/>
                          <a:chOff x="38100" y="-15250"/>
                          <a:chExt cx="4753610" cy="6512047"/>
                        </a:xfrm>
                      </wpg:grpSpPr>
                      <wps:wsp>
                        <wps:cNvPr id="1" name="Straight Connector 1"/>
                        <wps:cNvCnPr/>
                        <wps:spPr>
                          <a:xfrm>
                            <a:off x="1021215" y="-15250"/>
                            <a:ext cx="3766973" cy="7625"/>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s:wsp>
                        <wps:cNvPr id="2" name="Straight Connector 2"/>
                        <wps:cNvCnPr/>
                        <wps:spPr>
                          <a:xfrm>
                            <a:off x="38100" y="962295"/>
                            <a:ext cx="4740968" cy="0"/>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38100" y="6496797"/>
                            <a:ext cx="4753610" cy="0"/>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7563BF8" id="Group 7" o:spid="_x0000_s1026" alt="&quot;&quot;" style="position:absolute;margin-left:94.8pt;margin-top:85.2pt;width:374.25pt;height:655.8pt;z-index:-251657216;mso-width-relative:margin;mso-height-relative:margin" coordorigin="381,-152" coordsize="47536,6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">
                <v:line id="Straight Connector 1" o:spid="_x0000_s1027" style="position:absolute;visibility:visible;mso-wrap-style:square" from="10212,-152" to="4788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" strokecolor="#538135 [2409]" strokeweight="1pt">
                  <v:stroke joinstyle="miter"/>
                </v:line>
                <v:line id="Straight Connector 2" o:spid="_x0000_s1028" style="position:absolute;visibility:visible;mso-wrap-style:square" from="381,9622" to="47790,9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" strokecolor="#538135 [2409]" strokeweight="1pt">
                  <v:stroke joinstyle="miter"/>
                </v:line>
                <v:line id="Straight Connector 6" o:spid="_x0000_s1029" style="position:absolute;visibility:visible;mso-wrap-style:square" from="381,64967" to="47917,6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" strokecolor="#538135 [2409]" strokeweight="1pt">
                  <v:stroke joinstyle="miter"/>
                </v:line>
                <w10:anchorlock/>
              </v:group>
            </w:pict>
          </mc:Fallback>
        </mc:AlternateContent>
      </w:r>
    </w:p>
    <w:p w14:paraId="6DBBAD32" w14:textId="7E2C8C61" w:rsidR="003A7C40" w:rsidRPr="00103499" w:rsidRDefault="00956EBF" w:rsidP="005F60DF">
      <w:pPr>
        <w:pStyle w:val="Title"/>
        <w:jc w:val="center"/>
      </w:pPr>
      <w:r>
        <w:t>Jonathan Humphrey</w:t>
      </w:r>
    </w:p>
    <w:p w14:paraId="53F05A36" w14:textId="62749C82" w:rsidR="003A7C40" w:rsidRPr="00103499" w:rsidRDefault="00956EBF" w:rsidP="003A7C40">
      <w:pPr>
        <w:pStyle w:val="Contact"/>
        <w:rPr>
          <w:rFonts w:cs="Calibri (Body)"/>
          <w:szCs w:val="20"/>
        </w:rPr>
      </w:pPr>
      <w:r>
        <w:t>12242 Armstrong Dr</w:t>
      </w:r>
      <w:r w:rsidR="003A7C40">
        <w:t xml:space="preserve"> </w:t>
      </w:r>
      <w:r w:rsidR="003A7C40" w:rsidRPr="000E5F0C">
        <w:t xml:space="preserve">| </w:t>
      </w:r>
      <w:r>
        <w:t>Baton Rouge, LA 70816</w:t>
      </w:r>
      <w:r w:rsidR="003A7C40" w:rsidRPr="000E5F0C">
        <w:t xml:space="preserve"> </w:t>
      </w:r>
      <w:r w:rsidR="003A7C40">
        <w:t>|</w:t>
      </w:r>
      <w:r w:rsidR="003A7C40" w:rsidRPr="000E5F0C">
        <w:t xml:space="preserve"> </w:t>
      </w:r>
      <w:r>
        <w:t>225.239.6909</w:t>
      </w:r>
      <w:r w:rsidR="003A7C40" w:rsidRPr="000E5F0C">
        <w:t xml:space="preserve"> </w:t>
      </w:r>
      <w:r w:rsidR="003A7C40">
        <w:t>|</w:t>
      </w:r>
      <w:r w:rsidR="003A7C40" w:rsidRPr="000E5F0C">
        <w:t xml:space="preserve"> </w:t>
      </w:r>
      <w:r>
        <w:t>jdhump86@yahoo.com</w:t>
      </w:r>
      <w:r w:rsidR="003A7C40" w:rsidRPr="000E5F0C">
        <w:t xml:space="preserve"> </w:t>
      </w:r>
    </w:p>
    <w:p w14:paraId="46C1BDFB" w14:textId="13CEAD09" w:rsidR="003A7C40" w:rsidRDefault="00956EBF" w:rsidP="005F60DF">
      <w:pPr>
        <w:pStyle w:val="Heading1"/>
      </w:pPr>
      <w:r>
        <w:t>Professional Summary</w:t>
      </w:r>
      <w:r w:rsidR="003A7C40">
        <w:t xml:space="preserve"> </w:t>
      </w:r>
    </w:p>
    <w:p w14:paraId="11A22366" w14:textId="148F01AE" w:rsidR="003A7C40" w:rsidRDefault="00956EBF" w:rsidP="00956EBF">
      <w:pPr>
        <w:tabs>
          <w:tab w:val="center" w:pos="5040"/>
        </w:tabs>
        <w:spacing w:after="0"/>
        <w:ind w:right="0"/>
        <w:rPr>
          <w:rFonts w:cs="Calibri (Body)"/>
          <w:szCs w:val="20"/>
        </w:rPr>
      </w:pPr>
      <w:r w:rsidRPr="00956EBF">
        <w:rPr>
          <w:rFonts w:cs="Calibri (Body)"/>
          <w:szCs w:val="20"/>
        </w:rPr>
        <w:t>Accomplished Journeyman with over 20 years of experience in the refinery sector. NCCER certified Safety Technician with a strong commitment to staying current with safety protocols and OSHA standards. Recognized for being conscientious and detail-oriented, with a solid reputation for reliability, integrity, and professionalism. Possesses comprehensive knowledge of techniques, materials, and equipment pertinent to the repair and maintenance of refinery facilities.</w:t>
      </w:r>
    </w:p>
    <w:p w14:paraId="1434B209" w14:textId="77777777" w:rsidR="003A7C40" w:rsidRPr="00103499" w:rsidRDefault="005C4678" w:rsidP="005F60DF">
      <w:pPr>
        <w:pStyle w:val="Heading1"/>
      </w:pPr>
      <w:sdt>
        <w:sdtPr>
          <w:id w:val="-654756723"/>
          <w:placeholder>
            <w:docPart w:val="188F4DD042704E12A88FB64CC3B213EA"/>
          </w:placeholder>
          <w:temporary/>
          <w:showingPlcHdr/>
          <w15:appearance w15:val="hidden"/>
        </w:sdtPr>
        <w:sdtEndPr/>
        <w:sdtContent>
          <w:r w:rsidR="003A7C40" w:rsidRPr="00103499">
            <w:t>EXPERIENCE</w:t>
          </w:r>
        </w:sdtContent>
      </w:sdt>
      <w:r w:rsidR="003A7C40" w:rsidRPr="00103499">
        <w:t xml:space="preserve"> </w:t>
      </w:r>
    </w:p>
    <w:p w14:paraId="449EBCAA" w14:textId="0A99B122" w:rsidR="003A7C40" w:rsidRDefault="001E30B4" w:rsidP="00103499">
      <w:pPr>
        <w:pStyle w:val="Heading2"/>
      </w:pPr>
      <w:r>
        <w:t>Turnaround Pipefitter Journeyman – Mosaic Uncle Sam Site</w:t>
      </w:r>
    </w:p>
    <w:p w14:paraId="18B8A4D8" w14:textId="05E0E159" w:rsidR="003A7C40" w:rsidRDefault="001E30B4" w:rsidP="003A7C40">
      <w:pPr>
        <w:pStyle w:val="Heading3"/>
      </w:pPr>
      <w:r>
        <w:t xml:space="preserve">Great River Industries | </w:t>
      </w:r>
      <w:r w:rsidR="00804253">
        <w:t>Convent</w:t>
      </w:r>
      <w:r>
        <w:t>, LA</w:t>
      </w:r>
      <w:r w:rsidR="003A7C40">
        <w:tab/>
      </w:r>
      <w:r w:rsidR="00804253">
        <w:t>Nov 2024 – Dec 2024</w:t>
      </w:r>
    </w:p>
    <w:p w14:paraId="7E98B933" w14:textId="187EF792" w:rsidR="003A7C40" w:rsidRDefault="001E30B4" w:rsidP="001E30B4">
      <w:pPr>
        <w:ind w:right="0"/>
        <w:rPr>
          <w:rFonts w:cs="Calibri (Body)"/>
          <w:szCs w:val="20"/>
        </w:rPr>
      </w:pPr>
      <w:r w:rsidRPr="001E30B4">
        <w:rPr>
          <w:rFonts w:cs="Calibri (Body)"/>
          <w:szCs w:val="20"/>
        </w:rPr>
        <w:t>Proficient in interpreting building blueprints and efficiently securing piping to structures. Accurately measured and marked piping for cutting, threading, and welding. Developed and installed piping system layouts per project specifications. Modified and maintained piping systems and equipment using proper tools. Executed valve installations and removals precisely, adhering to OSHA requirements.</w:t>
      </w:r>
    </w:p>
    <w:p w14:paraId="4405C559" w14:textId="77777777" w:rsidR="003A7C40" w:rsidRDefault="003A7C40" w:rsidP="005F60DF">
      <w:pPr>
        <w:rPr>
          <w:rFonts w:cs="Calibri (Body)"/>
          <w:szCs w:val="20"/>
        </w:rPr>
      </w:pPr>
    </w:p>
    <w:p w14:paraId="2C70CFDC" w14:textId="1D6E85D2" w:rsidR="003A7C40" w:rsidRDefault="00804253" w:rsidP="0061718A">
      <w:pPr>
        <w:pStyle w:val="Heading2"/>
      </w:pPr>
      <w:r>
        <w:t>Turnaround Pipefitter Journeyman</w:t>
      </w:r>
      <w:r>
        <w:t xml:space="preserve"> – CF Industries</w:t>
      </w:r>
    </w:p>
    <w:p w14:paraId="7EE2ED4E" w14:textId="14D97442" w:rsidR="003A7C40" w:rsidRPr="003A7C40" w:rsidRDefault="00804253" w:rsidP="003A7C40">
      <w:pPr>
        <w:pStyle w:val="Heading3"/>
      </w:pPr>
      <w:r>
        <w:t>Brown &amp; Root | Donaldsonville, LA</w:t>
      </w:r>
      <w:r w:rsidR="003A7C40" w:rsidRPr="003A7C40">
        <w:tab/>
      </w:r>
      <w:r>
        <w:t>Mar 2024 – Nov 2024</w:t>
      </w:r>
    </w:p>
    <w:p w14:paraId="4CE4FA93" w14:textId="5C1914B0" w:rsidR="00804253" w:rsidRDefault="00804253" w:rsidP="00804253">
      <w:pPr>
        <w:ind w:right="0"/>
        <w:rPr>
          <w:rFonts w:cs="Calibri (Body)"/>
          <w:szCs w:val="20"/>
        </w:rPr>
      </w:pPr>
      <w:r w:rsidRPr="001E30B4">
        <w:rPr>
          <w:rFonts w:cs="Calibri (Body)"/>
          <w:szCs w:val="20"/>
        </w:rPr>
        <w:t>Proficient in interpreting building blueprints and efficiently securing piping to structures. Accurately measured and marked piping for cutting, threading, and welding. Developed and installed piping system layouts per project specifications. Modified and maintained piping systems and equipment using proper tools. Executed valve installations and removals precisely, adhering to OSHA requirements.</w:t>
      </w:r>
    </w:p>
    <w:p w14:paraId="7CF14741" w14:textId="77777777" w:rsidR="00804253" w:rsidRDefault="00804253" w:rsidP="00804253">
      <w:pPr>
        <w:pStyle w:val="Heading2"/>
      </w:pPr>
    </w:p>
    <w:p w14:paraId="6EBB3501" w14:textId="5A9744EB" w:rsidR="00804253" w:rsidRDefault="00804253" w:rsidP="00804253">
      <w:pPr>
        <w:pStyle w:val="Heading2"/>
      </w:pPr>
      <w:r>
        <w:t xml:space="preserve">Turnaround Pipefitter Journeyman – </w:t>
      </w:r>
      <w:r>
        <w:t>Exxon Mobile</w:t>
      </w:r>
    </w:p>
    <w:p w14:paraId="1EED4DB8" w14:textId="0D75326A" w:rsidR="00804253" w:rsidRPr="003A7C40" w:rsidRDefault="00804253" w:rsidP="00804253">
      <w:pPr>
        <w:pStyle w:val="Heading3"/>
      </w:pPr>
      <w:r>
        <w:t>Turner Industries</w:t>
      </w:r>
      <w:r>
        <w:t xml:space="preserve"> | </w:t>
      </w:r>
      <w:r>
        <w:t>Baton Rouge</w:t>
      </w:r>
      <w:r>
        <w:t>, LA</w:t>
      </w:r>
      <w:r w:rsidRPr="003A7C40">
        <w:tab/>
      </w:r>
      <w:r>
        <w:t>June</w:t>
      </w:r>
      <w:r>
        <w:t xml:space="preserve"> 202</w:t>
      </w:r>
      <w:r>
        <w:t>3</w:t>
      </w:r>
      <w:r>
        <w:t xml:space="preserve"> </w:t>
      </w:r>
      <w:r>
        <w:t xml:space="preserve">– Feb </w:t>
      </w:r>
      <w:r>
        <w:t>2024</w:t>
      </w:r>
    </w:p>
    <w:p w14:paraId="10CB441E" w14:textId="77777777" w:rsidR="00804253" w:rsidRDefault="00804253" w:rsidP="00804253">
      <w:pPr>
        <w:ind w:right="0"/>
        <w:rPr>
          <w:rFonts w:cs="Calibri (Body)"/>
          <w:szCs w:val="20"/>
        </w:rPr>
      </w:pPr>
      <w:r w:rsidRPr="001E30B4">
        <w:rPr>
          <w:rFonts w:cs="Calibri (Body)"/>
          <w:szCs w:val="20"/>
        </w:rPr>
        <w:t>Proficient in interpreting building blueprints and efficiently securing piping to structures. Accurately measured and marked piping for cutting, threading, and welding. Developed and installed piping system layouts per project specifications. Modified and maintained piping systems and equipment using proper tools. Executed valve installations and removals precisely, adhering to OSHA requirements.</w:t>
      </w:r>
    </w:p>
    <w:p w14:paraId="41B242D8" w14:textId="77777777" w:rsidR="00804253" w:rsidRDefault="00804253" w:rsidP="00804253">
      <w:pPr>
        <w:ind w:right="0"/>
        <w:rPr>
          <w:rFonts w:cs="Calibri (Body)"/>
          <w:szCs w:val="20"/>
        </w:rPr>
      </w:pPr>
    </w:p>
    <w:p w14:paraId="4D307176" w14:textId="0822D5B5" w:rsidR="00804253" w:rsidRDefault="00171932" w:rsidP="00804253">
      <w:pPr>
        <w:pStyle w:val="Heading2"/>
      </w:pPr>
      <w:r>
        <w:t>Maintenance</w:t>
      </w:r>
      <w:r w:rsidR="00804253">
        <w:t xml:space="preserve"> Pipefitter Journeyman – </w:t>
      </w:r>
      <w:r w:rsidR="00804253">
        <w:t>Nalco Water</w:t>
      </w:r>
    </w:p>
    <w:p w14:paraId="567D9CD3" w14:textId="05250649" w:rsidR="00804253" w:rsidRPr="003A7C40" w:rsidRDefault="00804253" w:rsidP="00804253">
      <w:pPr>
        <w:pStyle w:val="Heading3"/>
      </w:pPr>
      <w:r>
        <w:t>Worley</w:t>
      </w:r>
      <w:r>
        <w:t xml:space="preserve"> | </w:t>
      </w:r>
      <w:r>
        <w:t>Garyville</w:t>
      </w:r>
      <w:r>
        <w:t>, LA</w:t>
      </w:r>
      <w:r w:rsidRPr="003A7C40">
        <w:tab/>
      </w:r>
      <w:r>
        <w:t>J</w:t>
      </w:r>
      <w:r w:rsidR="00171932">
        <w:t>an</w:t>
      </w:r>
      <w:r>
        <w:t xml:space="preserve"> 202</w:t>
      </w:r>
      <w:r w:rsidR="00171932">
        <w:t>0</w:t>
      </w:r>
      <w:r>
        <w:t xml:space="preserve"> – </w:t>
      </w:r>
      <w:r w:rsidR="00171932">
        <w:t>May</w:t>
      </w:r>
      <w:r>
        <w:t xml:space="preserve"> 202</w:t>
      </w:r>
      <w:r w:rsidR="00171932">
        <w:t>3</w:t>
      </w:r>
    </w:p>
    <w:p w14:paraId="2BF62624" w14:textId="77777777" w:rsidR="00804253" w:rsidRDefault="00804253" w:rsidP="00804253">
      <w:pPr>
        <w:ind w:right="0"/>
        <w:rPr>
          <w:rFonts w:cs="Calibri (Body)"/>
          <w:szCs w:val="20"/>
        </w:rPr>
      </w:pPr>
      <w:r w:rsidRPr="001E30B4">
        <w:rPr>
          <w:rFonts w:cs="Calibri (Body)"/>
          <w:szCs w:val="20"/>
        </w:rPr>
        <w:t>Proficient in interpreting building blueprints and efficiently securing piping to structures. Accurately measured and marked piping for cutting, threading, and welding. Developed and installed piping system layouts per project specifications. Modified and maintained piping systems and equipment using proper tools. Executed valve installations and removals precisely, adhering to OSHA requirements.</w:t>
      </w:r>
    </w:p>
    <w:p w14:paraId="65BEE105" w14:textId="3548E545" w:rsidR="00171932" w:rsidRDefault="005C4678" w:rsidP="00804253">
      <w:pPr>
        <w:ind w:right="0"/>
        <w:rPr>
          <w:rFonts w:cs="Calibri (Body)"/>
          <w:szCs w:val="20"/>
        </w:rPr>
      </w:pPr>
      <w:r>
        <w:rPr>
          <w:noProof/>
          <w:lang w:val="en-AU" w:eastAsia="en-AU"/>
        </w:rPr>
        <mc:AlternateContent>
          <mc:Choice Requires="wpg">
            <w:drawing>
              <wp:anchor distT="0" distB="0" distL="114300" distR="114300" simplePos="0" relativeHeight="251665408" behindDoc="1" locked="1" layoutInCell="1" allowOverlap="1" wp14:anchorId="48905C23" wp14:editId="093615D0">
                <wp:simplePos x="0" y="0"/>
                <wp:positionH relativeFrom="margin">
                  <wp:align>center</wp:align>
                </wp:positionH>
                <wp:positionV relativeFrom="page">
                  <wp:align>top</wp:align>
                </wp:positionV>
                <wp:extent cx="6985635" cy="10058400"/>
                <wp:effectExtent l="0" t="0" r="5715" b="0"/>
                <wp:wrapNone/>
                <wp:docPr id="1958648201" name="Group 1958648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1994179721" name="Freeform 6"/>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02141" name="Freeform 8"/>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7646019" name="Freeform 9"/>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750043" name="Freeform 11"/>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79DBE3" id="Group 1958648201" o:spid="_x0000_s1026" alt="&quot;&quot;" style="position:absolute;margin-left:0;margin-top:0;width:550.05pt;height:11in;z-index:-251651072;mso-position-horizontal:center;mso-position-horizontal-relative:margin;mso-position-vertical:top;mso-position-vertical-relative:page;mso-width-relative:margin;mso-height-relative:margin" coordsize="4762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">
                <o:lock v:ext="edit" aspectratio="t"/>
                <v:shape id="Freeform 6" o:spid="_x0000_s1027" style="position:absolute;width:62;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" path="m,l6235,r,6858000l,6858000,,xe" fillcolor="#669748" stroked="f" strokeweight=".24036mm">
                  <v:stroke joinstyle="miter"/>
                  <v:path arrowok="t" o:connecttype="custom" o:connectlocs="0,0;6235,0;6235,6858000;0,6858000" o:connectangles="0,0,0,0"/>
                </v:shape>
                <v:shape id="Freeform 8" o:spid="_x0000_s1028" style="position:absolute;left:283;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" path="m,l12469,r,6858000l,6858000,,xe" fillcolor="#669748" stroked="f" strokeweight=".24036mm">
                  <v:stroke joinstyle="miter"/>
                  <v:path arrowok="t" o:connecttype="custom" o:connectlocs="0,0;12469,0;12469,6858000;0,6858000" o:connectangles="0,0,0,0"/>
                </v:shape>
                <v:shape id="Freeform 9" o:spid="_x0000_s1029" style="position:absolute;left:47562;width:63;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" path="m,l6234,r,6858000l,6858000,,xe" fillcolor="#669748" stroked="f" strokeweight=".24036mm">
                  <v:stroke joinstyle="miter"/>
                  <v:path arrowok="t" o:connecttype="custom" o:connectlocs="0,0;6234,0;6234,6858000;0,6858000" o:connectangles="0,0,0,0"/>
                </v:shape>
                <v:shape id="Freeform 11" o:spid="_x0000_s1030" style="position:absolute;left:47208;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" path="m,l12469,r,6858000l,6858000,,xe" fillcolor="#669748" stroked="f" strokeweight=".24036mm">
                  <v:stroke joinstyle="miter"/>
                  <v:path arrowok="t" o:connecttype="custom" o:connectlocs="0,0;12469,0;12469,6858000;0,6858000" o:connectangles="0,0,0,0"/>
                </v:shape>
                <w10:wrap anchorx="margin" anchory="page"/>
                <w10:anchorlock/>
              </v:group>
            </w:pict>
          </mc:Fallback>
        </mc:AlternateContent>
      </w:r>
    </w:p>
    <w:p w14:paraId="176B3422" w14:textId="77777777" w:rsidR="00171932" w:rsidRDefault="00171932" w:rsidP="00171932">
      <w:pPr>
        <w:pStyle w:val="Heading2"/>
      </w:pPr>
    </w:p>
    <w:p w14:paraId="449E210A" w14:textId="4701324F" w:rsidR="00171932" w:rsidRDefault="00171932" w:rsidP="00171932">
      <w:pPr>
        <w:pStyle w:val="Heading2"/>
      </w:pPr>
      <w:r>
        <w:t>Maintenance</w:t>
      </w:r>
      <w:r>
        <w:t xml:space="preserve"> Pipefitter Journeyman – Exxon Mobile</w:t>
      </w:r>
      <w:r>
        <w:rPr>
          <w:noProof/>
          <w14:ligatures w14:val="standardContextual"/>
        </w:rPr>
        <mc:AlternateContent>
          <mc:Choice Requires="wpg">
            <w:drawing>
              <wp:anchor distT="0" distB="0" distL="114300" distR="114300" simplePos="0" relativeHeight="251661312" behindDoc="1" locked="1" layoutInCell="1" allowOverlap="1" wp14:anchorId="13F3E688" wp14:editId="1ED1C2C8">
                <wp:simplePos x="0" y="0"/>
                <wp:positionH relativeFrom="column">
                  <wp:posOffset>998220</wp:posOffset>
                </wp:positionH>
                <wp:positionV relativeFrom="paragraph">
                  <wp:posOffset>1565910</wp:posOffset>
                </wp:positionV>
                <wp:extent cx="4976495" cy="2087880"/>
                <wp:effectExtent l="0" t="0" r="33655" b="26670"/>
                <wp:wrapNone/>
                <wp:docPr id="290325270" name="Group 29032527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976495" cy="2087880"/>
                          <a:chOff x="-114320" y="4610594"/>
                          <a:chExt cx="4901586" cy="1416639"/>
                        </a:xfrm>
                      </wpg:grpSpPr>
                      <wps:wsp>
                        <wps:cNvPr id="1282163599" name="Straight Connector 1282163599"/>
                        <wps:cNvCnPr/>
                        <wps:spPr>
                          <a:xfrm flipV="1">
                            <a:off x="-30489" y="4610594"/>
                            <a:ext cx="4816484" cy="5169"/>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s:wsp>
                        <wps:cNvPr id="1522777383" name="Straight Connector 1522777383"/>
                        <wps:cNvCnPr/>
                        <wps:spPr>
                          <a:xfrm>
                            <a:off x="-114320" y="6027233"/>
                            <a:ext cx="4901586" cy="0"/>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F7F241D" id="Group 290325270" o:spid="_x0000_s1026" alt="&quot;&quot;" style="position:absolute;margin-left:78.6pt;margin-top:123.3pt;width:391.85pt;height:164.4pt;z-index:-251655168;mso-width-relative:margin;mso-height-relative:margin" coordorigin="-1143,46105" coordsize="49015,14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">
                <v:line id="Straight Connector 1282163599" o:spid="_x0000_s1027" style="position:absolute;flip:y;visibility:visible;mso-wrap-style:square" from="-304,46105" to="47859,46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" strokecolor="#538135 [2409]" strokeweight="1pt">
                  <v:stroke joinstyle="miter"/>
                </v:line>
                <v:line id="Straight Connector 1522777383" o:spid="_x0000_s1028" style="position:absolute;visibility:visible;mso-wrap-style:square" from="-1143,60272" to="47872,60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" strokecolor="#538135 [2409]" strokeweight="1pt">
                  <v:stroke joinstyle="miter"/>
                </v:line>
                <w10:anchorlock/>
              </v:group>
            </w:pict>
          </mc:Fallback>
        </mc:AlternateContent>
      </w:r>
    </w:p>
    <w:p w14:paraId="0166640A" w14:textId="0DAF51FC" w:rsidR="00171932" w:rsidRPr="003A7C40" w:rsidRDefault="00171932" w:rsidP="00171932">
      <w:pPr>
        <w:pStyle w:val="Heading3"/>
      </w:pPr>
      <w:r>
        <w:t>Turner Industries | Baton Rouge, LA</w:t>
      </w:r>
      <w:r w:rsidRPr="003A7C40">
        <w:tab/>
      </w:r>
      <w:r>
        <w:t>Sep</w:t>
      </w:r>
      <w:r>
        <w:t xml:space="preserve"> 20</w:t>
      </w:r>
      <w:r>
        <w:t>16</w:t>
      </w:r>
      <w:r>
        <w:t xml:space="preserve"> – </w:t>
      </w:r>
      <w:r>
        <w:t>Dec</w:t>
      </w:r>
      <w:r>
        <w:t xml:space="preserve"> 20</w:t>
      </w:r>
      <w:r>
        <w:t>20</w:t>
      </w:r>
    </w:p>
    <w:p w14:paraId="50187A38" w14:textId="77777777" w:rsidR="00171932" w:rsidRDefault="00171932" w:rsidP="00171932">
      <w:pPr>
        <w:ind w:right="0"/>
        <w:rPr>
          <w:rFonts w:cs="Calibri (Body)"/>
          <w:szCs w:val="20"/>
        </w:rPr>
      </w:pPr>
      <w:r w:rsidRPr="001E30B4">
        <w:rPr>
          <w:rFonts w:cs="Calibri (Body)"/>
          <w:szCs w:val="20"/>
        </w:rPr>
        <w:t>Proficient in interpreting building blueprints and efficiently securing piping to structures. Accurately measured and marked piping for cutting, threading, and welding. Developed and installed piping system layouts per project specifications. Modified and maintained piping systems and equipment using proper tools. Executed valve installations and removals precisely, adhering to OSHA requirements.</w:t>
      </w:r>
    </w:p>
    <w:p w14:paraId="24D61987" w14:textId="77777777" w:rsidR="00171932" w:rsidRDefault="00171932" w:rsidP="00804253">
      <w:pPr>
        <w:ind w:right="0"/>
        <w:rPr>
          <w:rFonts w:cs="Calibri (Body)"/>
          <w:szCs w:val="20"/>
        </w:rPr>
      </w:pPr>
    </w:p>
    <w:p w14:paraId="18FCC948" w14:textId="77777777" w:rsidR="003A7C40" w:rsidRDefault="005C4678" w:rsidP="005F60DF">
      <w:pPr>
        <w:pStyle w:val="Heading1"/>
      </w:pPr>
      <w:sdt>
        <w:sdtPr>
          <w:id w:val="1735817217"/>
          <w:placeholder>
            <w:docPart w:val="F47286AEDBD741CAAF3EDC58F06F9E0B"/>
          </w:placeholder>
          <w:temporary/>
          <w:showingPlcHdr/>
          <w15:appearance w15:val="hidden"/>
        </w:sdtPr>
        <w:sdtEndPr/>
        <w:sdtContent>
          <w:r w:rsidR="003A7C40" w:rsidRPr="004C4C0E">
            <w:t>EDUCATION</w:t>
          </w:r>
        </w:sdtContent>
      </w:sdt>
    </w:p>
    <w:p w14:paraId="34C27BD1" w14:textId="60033969" w:rsidR="003A7C40" w:rsidRPr="009D24D8" w:rsidRDefault="00171932" w:rsidP="0061718A">
      <w:pPr>
        <w:pStyle w:val="Heading2"/>
        <w:rPr>
          <w:rFonts w:eastAsiaTheme="minorEastAsia"/>
        </w:rPr>
      </w:pPr>
      <w:r>
        <w:t>NCCER Pipefitting</w:t>
      </w:r>
      <w:r w:rsidR="003A7C40">
        <w:t xml:space="preserve"> </w:t>
      </w:r>
      <w:r w:rsidR="002016AE">
        <w:t xml:space="preserve">| Crane Operating | CSST </w:t>
      </w:r>
    </w:p>
    <w:p w14:paraId="2414BE4B" w14:textId="2CB41032" w:rsidR="003A7C40" w:rsidRDefault="00171932" w:rsidP="003A7C40">
      <w:pPr>
        <w:pStyle w:val="Heading3"/>
      </w:pPr>
      <w:r>
        <w:t>ABC Pelican Chapter | Baton Rouge, LA</w:t>
      </w:r>
      <w:r w:rsidR="003A7C40">
        <w:tab/>
      </w:r>
      <w:r w:rsidR="002016AE">
        <w:t>May 2018</w:t>
      </w:r>
    </w:p>
    <w:p w14:paraId="21BAFC1F" w14:textId="0A996204" w:rsidR="00171932" w:rsidRPr="009D24D8" w:rsidRDefault="00171932" w:rsidP="00171932">
      <w:pPr>
        <w:pStyle w:val="Heading2"/>
        <w:rPr>
          <w:rFonts w:eastAsiaTheme="minorEastAsia"/>
        </w:rPr>
      </w:pPr>
      <w:r>
        <w:t>Certificate fo</w:t>
      </w:r>
      <w:r w:rsidR="002016AE">
        <w:t>r</w:t>
      </w:r>
      <w:r>
        <w:t xml:space="preserve"> Occupational Safety Managers</w:t>
      </w:r>
    </w:p>
    <w:p w14:paraId="1D670376" w14:textId="7936F337" w:rsidR="00171932" w:rsidRDefault="00171932" w:rsidP="00171932">
      <w:pPr>
        <w:pStyle w:val="Heading3"/>
      </w:pPr>
      <w:r>
        <w:t>LSU</w:t>
      </w:r>
      <w:r>
        <w:t xml:space="preserve"> | Baton Rouge, LA</w:t>
      </w:r>
      <w:r>
        <w:tab/>
      </w:r>
      <w:r w:rsidR="002016AE">
        <w:t>Dec 2023</w:t>
      </w:r>
    </w:p>
    <w:p w14:paraId="2EBC16C4" w14:textId="17ADCF68" w:rsidR="002016AE" w:rsidRPr="009D24D8" w:rsidRDefault="002016AE" w:rsidP="002016AE">
      <w:pPr>
        <w:pStyle w:val="Heading2"/>
        <w:rPr>
          <w:rFonts w:eastAsiaTheme="minorEastAsia"/>
        </w:rPr>
      </w:pPr>
      <w:r>
        <w:t>Bachelor of Science in Business with Project Manager Certificate</w:t>
      </w:r>
      <w:r>
        <w:t xml:space="preserve"> </w:t>
      </w:r>
    </w:p>
    <w:p w14:paraId="00C22F54" w14:textId="7EA53491" w:rsidR="002016AE" w:rsidRDefault="002016AE" w:rsidP="002016AE">
      <w:pPr>
        <w:pStyle w:val="Heading3"/>
      </w:pPr>
      <w:r>
        <w:t>ABC Pelican Chapter | Baton Rouge, LA</w:t>
      </w:r>
      <w:r>
        <w:tab/>
      </w:r>
      <w:r>
        <w:t>May 2026</w:t>
      </w:r>
    </w:p>
    <w:p w14:paraId="00AF47D5" w14:textId="1F21E8FC" w:rsidR="00171932" w:rsidRDefault="002016AE" w:rsidP="0061718A">
      <w:pPr>
        <w:rPr>
          <w:rFonts w:cs="Calibri (Body)"/>
          <w:szCs w:val="20"/>
        </w:rPr>
      </w:pPr>
      <w:r>
        <w:rPr>
          <w:rFonts w:cs="Calibri (Body)"/>
          <w:szCs w:val="20"/>
        </w:rPr>
        <w:t>Honors Society member with 3.9 GPA</w:t>
      </w:r>
    </w:p>
    <w:p w14:paraId="0EC87A44" w14:textId="77777777" w:rsidR="002016AE" w:rsidRDefault="002016AE" w:rsidP="005F60DF">
      <w:pPr>
        <w:pStyle w:val="Heading1"/>
      </w:pPr>
    </w:p>
    <w:p w14:paraId="6B6DD64F" w14:textId="72F3D1E7" w:rsidR="003A7C40" w:rsidRDefault="002016AE" w:rsidP="005F60DF">
      <w:pPr>
        <w:pStyle w:val="Heading1"/>
      </w:pPr>
      <w:r>
        <w:t>Key Skills</w:t>
      </w:r>
    </w:p>
    <w:p w14:paraId="20722687" w14:textId="77777777" w:rsidR="002016AE" w:rsidRDefault="002016AE" w:rsidP="002016AE">
      <w:pPr>
        <w:pStyle w:val="Text"/>
        <w:rPr>
          <w:szCs w:val="20"/>
        </w:rPr>
        <w:sectPr w:rsidR="002016AE" w:rsidSect="00675DE5">
          <w:pgSz w:w="12240" w:h="15840"/>
          <w:pgMar w:top="1440" w:right="1440" w:bottom="1440" w:left="1440" w:header="720" w:footer="720" w:gutter="0"/>
          <w:cols w:space="720"/>
          <w:docGrid w:linePitch="360"/>
        </w:sectPr>
      </w:pPr>
    </w:p>
    <w:p w14:paraId="2ACE2764" w14:textId="617E3428" w:rsidR="002016AE" w:rsidRPr="00EB097D" w:rsidRDefault="002016AE" w:rsidP="002016AE">
      <w:pPr>
        <w:pStyle w:val="Text"/>
        <w:numPr>
          <w:ilvl w:val="0"/>
          <w:numId w:val="1"/>
        </w:numPr>
        <w:rPr>
          <w:szCs w:val="20"/>
        </w:rPr>
      </w:pPr>
      <w:r>
        <w:rPr>
          <w:szCs w:val="20"/>
        </w:rPr>
        <w:t xml:space="preserve">NCCER </w:t>
      </w:r>
      <w:r w:rsidRPr="00EB097D">
        <w:rPr>
          <w:szCs w:val="20"/>
        </w:rPr>
        <w:t>Pipefitting</w:t>
      </w:r>
    </w:p>
    <w:p w14:paraId="41C9F5EE" w14:textId="77777777" w:rsidR="002016AE" w:rsidRPr="002016AE" w:rsidRDefault="002016AE" w:rsidP="002016AE">
      <w:pPr>
        <w:pStyle w:val="ListParagraph"/>
        <w:numPr>
          <w:ilvl w:val="0"/>
          <w:numId w:val="1"/>
        </w:numPr>
        <w:rPr>
          <w:szCs w:val="20"/>
        </w:rPr>
      </w:pPr>
      <w:r w:rsidRPr="002016AE">
        <w:rPr>
          <w:szCs w:val="20"/>
        </w:rPr>
        <w:t>NCCER Boilermaking</w:t>
      </w:r>
    </w:p>
    <w:p w14:paraId="7BEC73B0" w14:textId="77777777" w:rsidR="002016AE" w:rsidRPr="002016AE" w:rsidRDefault="002016AE" w:rsidP="002016AE">
      <w:pPr>
        <w:pStyle w:val="ListParagraph"/>
        <w:numPr>
          <w:ilvl w:val="0"/>
          <w:numId w:val="1"/>
        </w:numPr>
        <w:rPr>
          <w:szCs w:val="20"/>
        </w:rPr>
      </w:pPr>
      <w:r w:rsidRPr="002016AE">
        <w:rPr>
          <w:szCs w:val="20"/>
        </w:rPr>
        <w:t>NCCER Safety</w:t>
      </w:r>
    </w:p>
    <w:p w14:paraId="391F2B09" w14:textId="77777777" w:rsidR="002016AE" w:rsidRPr="002016AE" w:rsidRDefault="002016AE" w:rsidP="002016AE">
      <w:pPr>
        <w:pStyle w:val="ListParagraph"/>
        <w:numPr>
          <w:ilvl w:val="0"/>
          <w:numId w:val="1"/>
        </w:numPr>
        <w:rPr>
          <w:szCs w:val="20"/>
        </w:rPr>
      </w:pPr>
      <w:r w:rsidRPr="002016AE">
        <w:rPr>
          <w:szCs w:val="20"/>
        </w:rPr>
        <w:t xml:space="preserve">NCCER Painter </w:t>
      </w:r>
    </w:p>
    <w:p w14:paraId="7BC2DB19" w14:textId="77777777" w:rsidR="002016AE" w:rsidRPr="002016AE" w:rsidRDefault="002016AE" w:rsidP="002016AE">
      <w:pPr>
        <w:pStyle w:val="ListParagraph"/>
        <w:numPr>
          <w:ilvl w:val="0"/>
          <w:numId w:val="1"/>
        </w:numPr>
        <w:rPr>
          <w:szCs w:val="20"/>
        </w:rPr>
      </w:pPr>
      <w:r w:rsidRPr="002016AE">
        <w:rPr>
          <w:szCs w:val="20"/>
        </w:rPr>
        <w:t>Hazard Recognition</w:t>
      </w:r>
    </w:p>
    <w:p w14:paraId="7D5C3E52" w14:textId="77777777" w:rsidR="002016AE" w:rsidRPr="002016AE" w:rsidRDefault="002016AE" w:rsidP="002016AE">
      <w:pPr>
        <w:pStyle w:val="ListParagraph"/>
        <w:numPr>
          <w:ilvl w:val="0"/>
          <w:numId w:val="1"/>
        </w:numPr>
        <w:rPr>
          <w:szCs w:val="20"/>
        </w:rPr>
      </w:pPr>
      <w:r w:rsidRPr="002016AE">
        <w:rPr>
          <w:szCs w:val="20"/>
        </w:rPr>
        <w:t xml:space="preserve">OSHA Recordkeeping and Reporting </w:t>
      </w:r>
    </w:p>
    <w:p w14:paraId="56CFD3E3" w14:textId="77777777" w:rsidR="002016AE" w:rsidRPr="002016AE" w:rsidRDefault="002016AE" w:rsidP="002016AE">
      <w:pPr>
        <w:pStyle w:val="ListParagraph"/>
        <w:numPr>
          <w:ilvl w:val="0"/>
          <w:numId w:val="1"/>
        </w:numPr>
        <w:rPr>
          <w:szCs w:val="20"/>
        </w:rPr>
      </w:pPr>
      <w:r w:rsidRPr="002016AE">
        <w:rPr>
          <w:szCs w:val="20"/>
        </w:rPr>
        <w:t>Leadership</w:t>
      </w:r>
    </w:p>
    <w:p w14:paraId="7E008E4B" w14:textId="77777777" w:rsidR="002016AE" w:rsidRPr="002016AE" w:rsidRDefault="002016AE" w:rsidP="002016AE">
      <w:pPr>
        <w:pStyle w:val="ListParagraph"/>
        <w:numPr>
          <w:ilvl w:val="0"/>
          <w:numId w:val="1"/>
        </w:numPr>
        <w:rPr>
          <w:szCs w:val="20"/>
        </w:rPr>
      </w:pPr>
      <w:r w:rsidRPr="002016AE">
        <w:rPr>
          <w:szCs w:val="20"/>
        </w:rPr>
        <w:t>Punctual</w:t>
      </w:r>
    </w:p>
    <w:p w14:paraId="765FC37C" w14:textId="77777777" w:rsidR="002016AE" w:rsidRPr="002016AE" w:rsidRDefault="002016AE" w:rsidP="002016AE">
      <w:pPr>
        <w:pStyle w:val="ListParagraph"/>
        <w:numPr>
          <w:ilvl w:val="0"/>
          <w:numId w:val="1"/>
        </w:numPr>
        <w:rPr>
          <w:szCs w:val="20"/>
        </w:rPr>
      </w:pPr>
      <w:r w:rsidRPr="002016AE">
        <w:rPr>
          <w:szCs w:val="20"/>
        </w:rPr>
        <w:t>Type &gt; 50 WPM</w:t>
      </w:r>
    </w:p>
    <w:p w14:paraId="52DB7025" w14:textId="77777777" w:rsidR="002016AE" w:rsidRPr="002016AE" w:rsidRDefault="002016AE" w:rsidP="002016AE">
      <w:pPr>
        <w:pStyle w:val="ListParagraph"/>
        <w:numPr>
          <w:ilvl w:val="0"/>
          <w:numId w:val="1"/>
        </w:numPr>
        <w:rPr>
          <w:szCs w:val="20"/>
        </w:rPr>
      </w:pPr>
      <w:r w:rsidRPr="002016AE">
        <w:rPr>
          <w:szCs w:val="20"/>
        </w:rPr>
        <w:t>Schedule Flexibility</w:t>
      </w:r>
    </w:p>
    <w:p w14:paraId="476A1E46" w14:textId="53C6B642" w:rsidR="002016AE" w:rsidRPr="002016AE" w:rsidRDefault="002016AE" w:rsidP="002016AE">
      <w:pPr>
        <w:pStyle w:val="ListParagraph"/>
        <w:numPr>
          <w:ilvl w:val="0"/>
          <w:numId w:val="1"/>
        </w:numPr>
        <w:rPr>
          <w:szCs w:val="20"/>
        </w:rPr>
      </w:pPr>
      <w:r w:rsidRPr="002016AE">
        <w:rPr>
          <w:szCs w:val="20"/>
        </w:rPr>
        <w:t xml:space="preserve">Lift &gt; </w:t>
      </w:r>
      <w:r>
        <w:rPr>
          <w:szCs w:val="20"/>
        </w:rPr>
        <w:t>100</w:t>
      </w:r>
      <w:r w:rsidRPr="002016AE">
        <w:rPr>
          <w:szCs w:val="20"/>
        </w:rPr>
        <w:t xml:space="preserve"> lbs.</w:t>
      </w:r>
    </w:p>
    <w:p w14:paraId="4D182D4F" w14:textId="77777777" w:rsidR="002016AE" w:rsidRPr="002016AE" w:rsidRDefault="002016AE" w:rsidP="002016AE">
      <w:pPr>
        <w:pStyle w:val="ListParagraph"/>
        <w:numPr>
          <w:ilvl w:val="0"/>
          <w:numId w:val="1"/>
        </w:numPr>
        <w:rPr>
          <w:szCs w:val="20"/>
        </w:rPr>
      </w:pPr>
      <w:r w:rsidRPr="002016AE">
        <w:rPr>
          <w:szCs w:val="20"/>
        </w:rPr>
        <w:t>Excellent Communication</w:t>
      </w:r>
    </w:p>
    <w:p w14:paraId="338F0D49" w14:textId="77777777" w:rsidR="002016AE" w:rsidRPr="002016AE" w:rsidRDefault="002016AE" w:rsidP="002016AE">
      <w:pPr>
        <w:pStyle w:val="ListParagraph"/>
        <w:numPr>
          <w:ilvl w:val="0"/>
          <w:numId w:val="1"/>
        </w:numPr>
        <w:rPr>
          <w:szCs w:val="20"/>
        </w:rPr>
      </w:pPr>
      <w:r w:rsidRPr="002016AE">
        <w:rPr>
          <w:szCs w:val="20"/>
        </w:rPr>
        <w:t>Problem Solving</w:t>
      </w:r>
    </w:p>
    <w:p w14:paraId="11FD7E57" w14:textId="77777777" w:rsidR="002016AE" w:rsidRPr="002016AE" w:rsidRDefault="002016AE" w:rsidP="002016AE">
      <w:pPr>
        <w:pStyle w:val="ListParagraph"/>
        <w:numPr>
          <w:ilvl w:val="0"/>
          <w:numId w:val="1"/>
        </w:numPr>
        <w:rPr>
          <w:szCs w:val="20"/>
        </w:rPr>
      </w:pPr>
      <w:r w:rsidRPr="002016AE">
        <w:rPr>
          <w:szCs w:val="20"/>
        </w:rPr>
        <w:t>Microsoft Office</w:t>
      </w:r>
    </w:p>
    <w:p w14:paraId="563CC582" w14:textId="77777777" w:rsidR="002016AE" w:rsidRDefault="002016AE" w:rsidP="0061718A">
      <w:pPr>
        <w:rPr>
          <w:rFonts w:cstheme="minorHAnsi"/>
          <w:spacing w:val="-2"/>
        </w:rPr>
        <w:sectPr w:rsidR="002016AE" w:rsidSect="002016AE">
          <w:type w:val="continuous"/>
          <w:pgSz w:w="12240" w:h="15840"/>
          <w:pgMar w:top="1440" w:right="1440" w:bottom="1440" w:left="1440" w:header="720" w:footer="720" w:gutter="0"/>
          <w:cols w:num="2" w:space="720"/>
          <w:docGrid w:linePitch="360"/>
        </w:sectPr>
      </w:pPr>
    </w:p>
    <w:p w14:paraId="6FC39460" w14:textId="405394BF" w:rsidR="003A7C40" w:rsidRDefault="003A7C40" w:rsidP="0061718A">
      <w:pPr>
        <w:rPr>
          <w:rFonts w:cstheme="minorHAnsi"/>
          <w:spacing w:val="-2"/>
        </w:rPr>
      </w:pPr>
    </w:p>
    <w:p w14:paraId="082A5699" w14:textId="3EE6A28C" w:rsidR="003A7C40" w:rsidRDefault="005C4678" w:rsidP="00A64A06">
      <w:pPr>
        <w:pStyle w:val="Heading1"/>
      </w:pPr>
      <w:r>
        <w:rPr>
          <w:noProof/>
          <w:lang w:val="en-AU" w:eastAsia="en-AU"/>
        </w:rPr>
        <mc:AlternateContent>
          <mc:Choice Requires="wpg">
            <w:drawing>
              <wp:anchor distT="0" distB="0" distL="114300" distR="114300" simplePos="0" relativeHeight="251663360" behindDoc="1" locked="1" layoutInCell="1" allowOverlap="1" wp14:anchorId="30F6A449" wp14:editId="2CCC50EA">
                <wp:simplePos x="0" y="0"/>
                <wp:positionH relativeFrom="margin">
                  <wp:posOffset>-523875</wp:posOffset>
                </wp:positionH>
                <wp:positionV relativeFrom="margin">
                  <wp:posOffset>-891540</wp:posOffset>
                </wp:positionV>
                <wp:extent cx="6985635" cy="10058400"/>
                <wp:effectExtent l="0" t="0" r="5715" b="0"/>
                <wp:wrapNone/>
                <wp:docPr id="681758286" name="Group 681758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2031259328" name="Freeform 6"/>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749660" name="Freeform 8"/>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2643705" name="Freeform 9"/>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6377819" name="Freeform 11"/>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AA5D1F" id="Group 681758286" o:spid="_x0000_s1026" alt="&quot;&quot;" style="position:absolute;margin-left:-41.25pt;margin-top:-70.2pt;width:550.05pt;height:11in;z-index:-251653120;mso-position-horizontal-relative:margin;mso-position-vertical-relative:margin;mso-width-relative:margin;mso-height-relative:margin" coordsize="4762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">
                <o:lock v:ext="edit" aspectratio="t"/>
                <v:shape id="Freeform 6" o:spid="_x0000_s1027" style="position:absolute;width:62;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" path="m,l6235,r,6858000l,6858000,,xe" fillcolor="#669748" stroked="f" strokeweight=".24036mm">
                  <v:stroke joinstyle="miter"/>
                  <v:path arrowok="t" o:connecttype="custom" o:connectlocs="0,0;6235,0;6235,6858000;0,6858000" o:connectangles="0,0,0,0"/>
                </v:shape>
                <v:shape id="Freeform 8" o:spid="_x0000_s1028" style="position:absolute;left:283;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" path="m,l12469,r,6858000l,6858000,,xe" fillcolor="#669748" stroked="f" strokeweight=".24036mm">
                  <v:stroke joinstyle="miter"/>
                  <v:path arrowok="t" o:connecttype="custom" o:connectlocs="0,0;12469,0;12469,6858000;0,6858000" o:connectangles="0,0,0,0"/>
                </v:shape>
                <v:shape id="Freeform 9" o:spid="_x0000_s1029" style="position:absolute;left:47562;width:63;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" path="m,l6234,r,6858000l,6858000,,xe" fillcolor="#669748" stroked="f" strokeweight=".24036mm">
                  <v:stroke joinstyle="miter"/>
                  <v:path arrowok="t" o:connecttype="custom" o:connectlocs="0,0;6234,0;6234,6858000;0,6858000" o:connectangles="0,0,0,0"/>
                </v:shape>
                <v:shape id="Freeform 11" o:spid="_x0000_s1030" style="position:absolute;left:47208;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" path="m,l12469,r,6858000l,6858000,,xe" fillcolor="#669748" stroked="f" strokeweight=".24036mm">
                  <v:stroke joinstyle="miter"/>
                  <v:path arrowok="t" o:connecttype="custom" o:connectlocs="0,0;12469,0;12469,6858000;0,6858000" o:connectangles="0,0,0,0"/>
                </v:shape>
                <w10:wrap anchorx="margin" anchory="margin"/>
                <w10:anchorlock/>
              </v:group>
            </w:pict>
          </mc:Fallback>
        </mc:AlternateContent>
      </w:r>
    </w:p>
    <w:p w14:paraId="5B48EEB7" w14:textId="1C9D0F6E" w:rsidR="003A7C40" w:rsidRDefault="003A7C40" w:rsidP="000E1FF7">
      <w:pPr>
        <w:tabs>
          <w:tab w:val="center" w:pos="5040"/>
        </w:tabs>
        <w:spacing w:after="0" w:line="240" w:lineRule="auto"/>
        <w:rPr>
          <w:rFonts w:cs="Calibri (Body)"/>
          <w:szCs w:val="20"/>
        </w:rPr>
      </w:pPr>
      <w:r>
        <w:rPr>
          <w:rFonts w:cs="Calibri (Body)"/>
          <w:szCs w:val="20"/>
        </w:rPr>
        <w:t xml:space="preserve"> </w:t>
      </w:r>
    </w:p>
    <w:p w14:paraId="17FAD918" w14:textId="77777777" w:rsidR="00B8662E" w:rsidRPr="00A13526" w:rsidRDefault="00B8662E">
      <w:pPr>
        <w:tabs>
          <w:tab w:val="center" w:pos="5040"/>
        </w:tabs>
        <w:rPr>
          <w:rFonts w:cstheme="minorHAnsi"/>
          <w:szCs w:val="20"/>
        </w:rPr>
      </w:pPr>
    </w:p>
    <w:sectPr w:rsidR="00B8662E" w:rsidRPr="00A13526" w:rsidSect="002016A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165D" w14:textId="77777777" w:rsidR="00956EBF" w:rsidRDefault="00956EBF" w:rsidP="00CE6F6F">
      <w:pPr>
        <w:spacing w:after="0" w:line="240" w:lineRule="auto"/>
      </w:pPr>
      <w:r>
        <w:separator/>
      </w:r>
    </w:p>
  </w:endnote>
  <w:endnote w:type="continuationSeparator" w:id="0">
    <w:p w14:paraId="6EF1E0D3" w14:textId="77777777" w:rsidR="00956EBF" w:rsidRDefault="00956EBF" w:rsidP="00CE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01956" w14:textId="77777777" w:rsidR="00956EBF" w:rsidRDefault="00956EBF" w:rsidP="00CE6F6F">
      <w:pPr>
        <w:spacing w:after="0" w:line="240" w:lineRule="auto"/>
      </w:pPr>
      <w:r>
        <w:separator/>
      </w:r>
    </w:p>
  </w:footnote>
  <w:footnote w:type="continuationSeparator" w:id="0">
    <w:p w14:paraId="0A0C4792" w14:textId="77777777" w:rsidR="00956EBF" w:rsidRDefault="00956EBF" w:rsidP="00CE6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5E4A"/>
    <w:multiLevelType w:val="hybridMultilevel"/>
    <w:tmpl w:val="27462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58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BF"/>
    <w:rsid w:val="0000077C"/>
    <w:rsid w:val="00000898"/>
    <w:rsid w:val="000C6A40"/>
    <w:rsid w:val="000E1FF7"/>
    <w:rsid w:val="000E5F0C"/>
    <w:rsid w:val="000F688A"/>
    <w:rsid w:val="00102F66"/>
    <w:rsid w:val="00103499"/>
    <w:rsid w:val="00171932"/>
    <w:rsid w:val="001751B4"/>
    <w:rsid w:val="0018378C"/>
    <w:rsid w:val="001E30B4"/>
    <w:rsid w:val="002016AE"/>
    <w:rsid w:val="00267A26"/>
    <w:rsid w:val="00292A40"/>
    <w:rsid w:val="003A7C40"/>
    <w:rsid w:val="00422B01"/>
    <w:rsid w:val="00465B9E"/>
    <w:rsid w:val="00484AA7"/>
    <w:rsid w:val="004C4C0E"/>
    <w:rsid w:val="004C59B8"/>
    <w:rsid w:val="004E4B08"/>
    <w:rsid w:val="004F2D41"/>
    <w:rsid w:val="00530CE5"/>
    <w:rsid w:val="00570F02"/>
    <w:rsid w:val="00596FCF"/>
    <w:rsid w:val="005A4222"/>
    <w:rsid w:val="005B4219"/>
    <w:rsid w:val="005C4678"/>
    <w:rsid w:val="005D34BA"/>
    <w:rsid w:val="005D6666"/>
    <w:rsid w:val="005F60DF"/>
    <w:rsid w:val="005F68BD"/>
    <w:rsid w:val="00601DB4"/>
    <w:rsid w:val="0061718A"/>
    <w:rsid w:val="00675DE5"/>
    <w:rsid w:val="0069504D"/>
    <w:rsid w:val="006A5D9A"/>
    <w:rsid w:val="006B48F5"/>
    <w:rsid w:val="00703713"/>
    <w:rsid w:val="00710C03"/>
    <w:rsid w:val="00724622"/>
    <w:rsid w:val="00753A11"/>
    <w:rsid w:val="0077318A"/>
    <w:rsid w:val="007823C6"/>
    <w:rsid w:val="00802339"/>
    <w:rsid w:val="00802B08"/>
    <w:rsid w:val="00804253"/>
    <w:rsid w:val="0081066F"/>
    <w:rsid w:val="0082628B"/>
    <w:rsid w:val="00837DC0"/>
    <w:rsid w:val="008517B9"/>
    <w:rsid w:val="008815FF"/>
    <w:rsid w:val="00921415"/>
    <w:rsid w:val="009369F4"/>
    <w:rsid w:val="00956EBF"/>
    <w:rsid w:val="009649FD"/>
    <w:rsid w:val="00982753"/>
    <w:rsid w:val="009C6DF4"/>
    <w:rsid w:val="009D24D8"/>
    <w:rsid w:val="009E0E86"/>
    <w:rsid w:val="009F0F86"/>
    <w:rsid w:val="00A006E5"/>
    <w:rsid w:val="00A032A2"/>
    <w:rsid w:val="00A13526"/>
    <w:rsid w:val="00A43D4C"/>
    <w:rsid w:val="00A51153"/>
    <w:rsid w:val="00A64A06"/>
    <w:rsid w:val="00A872FF"/>
    <w:rsid w:val="00A913E9"/>
    <w:rsid w:val="00AD7273"/>
    <w:rsid w:val="00B22086"/>
    <w:rsid w:val="00B8662E"/>
    <w:rsid w:val="00B96D8D"/>
    <w:rsid w:val="00BA7812"/>
    <w:rsid w:val="00C506E0"/>
    <w:rsid w:val="00C8719E"/>
    <w:rsid w:val="00CE6F6F"/>
    <w:rsid w:val="00CF543E"/>
    <w:rsid w:val="00D74BEC"/>
    <w:rsid w:val="00D80E89"/>
    <w:rsid w:val="00DA0E61"/>
    <w:rsid w:val="00DF69E1"/>
    <w:rsid w:val="00E0522A"/>
    <w:rsid w:val="00E10F93"/>
    <w:rsid w:val="00E11CDF"/>
    <w:rsid w:val="00E301DF"/>
    <w:rsid w:val="00E966AA"/>
    <w:rsid w:val="00F02BD2"/>
    <w:rsid w:val="00F2612E"/>
    <w:rsid w:val="00F65859"/>
    <w:rsid w:val="00F8023F"/>
    <w:rsid w:val="00F85EC3"/>
    <w:rsid w:val="00FE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C538A"/>
  <w15:chartTrackingRefBased/>
  <w15:docId w15:val="{18ACB798-1630-4B28-A8EC-8C7E2705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C40"/>
    <w:pPr>
      <w:spacing w:after="80"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link w:val="Heading1Char"/>
    <w:uiPriority w:val="9"/>
    <w:qFormat/>
    <w:rsid w:val="003A7C40"/>
    <w:pPr>
      <w:spacing w:before="240"/>
      <w:outlineLvl w:val="0"/>
    </w:pPr>
    <w:rPr>
      <w:rFonts w:asciiTheme="majorHAnsi" w:hAnsiTheme="majorHAnsi"/>
      <w:caps/>
      <w:spacing w:val="30"/>
      <w:sz w:val="22"/>
    </w:rPr>
  </w:style>
  <w:style w:type="paragraph" w:styleId="Heading2">
    <w:name w:val="heading 2"/>
    <w:basedOn w:val="Normal"/>
    <w:next w:val="Normal"/>
    <w:link w:val="Heading2Char"/>
    <w:uiPriority w:val="9"/>
    <w:qFormat/>
    <w:rsid w:val="0010349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3A7C40"/>
    <w:pPr>
      <w:tabs>
        <w:tab w:val="right" w:pos="936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7C40"/>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3A7C40"/>
    <w:pPr>
      <w:shd w:val="clear" w:color="auto" w:fill="FFFFFF" w:themeFill="background1"/>
      <w:tabs>
        <w:tab w:val="center" w:pos="4680"/>
      </w:tabs>
      <w:spacing w:after="120"/>
      <w:ind w:right="0"/>
      <w:contextualSpacing/>
    </w:pPr>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rPr>
  </w:style>
  <w:style w:type="character" w:customStyle="1" w:styleId="TitleChar">
    <w:name w:val="Title Char"/>
    <w:basedOn w:val="DefaultParagraphFont"/>
    <w:link w:val="Title"/>
    <w:uiPriority w:val="1"/>
    <w:rsid w:val="003A7C40"/>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lang w:eastAsia="ja-JP"/>
      <w14:ligatures w14:val="none"/>
    </w:rPr>
  </w:style>
  <w:style w:type="character" w:customStyle="1" w:styleId="Heading1Char">
    <w:name w:val="Heading 1 Char"/>
    <w:basedOn w:val="DefaultParagraphFont"/>
    <w:link w:val="Heading1"/>
    <w:uiPriority w:val="9"/>
    <w:rsid w:val="003A7C40"/>
    <w:rPr>
      <w:rFonts w:asciiTheme="majorHAnsi" w:eastAsiaTheme="minorEastAsia" w:hAnsiTheme="majorHAnsi"/>
      <w:caps/>
      <w:color w:val="000000" w:themeColor="text1"/>
      <w:spacing w:val="3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10C03"/>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710C03"/>
    <w:rPr>
      <w:rFonts w:eastAsiaTheme="minorEastAsia"/>
      <w:i/>
      <w:color w:val="000000" w:themeColor="text1"/>
      <w:kern w:val="0"/>
      <w:sz w:val="20"/>
      <w:szCs w:val="22"/>
      <w:lang w:eastAsia="ja-JP"/>
      <w14:ligatures w14:val="none"/>
    </w:rPr>
  </w:style>
  <w:style w:type="character" w:styleId="PlaceholderText">
    <w:name w:val="Placeholder Text"/>
    <w:basedOn w:val="DefaultParagraphFont"/>
    <w:uiPriority w:val="99"/>
    <w:semiHidden/>
    <w:rsid w:val="005F60DF"/>
    <w:rPr>
      <w:color w:val="808080"/>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paragraph" w:styleId="Header">
    <w:name w:val="header"/>
    <w:basedOn w:val="Normal"/>
    <w:link w:val="HeaderChar"/>
    <w:uiPriority w:val="99"/>
    <w:semiHidden/>
    <w:rsid w:val="00CE6F6F"/>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710C03"/>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CE6F6F"/>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710C03"/>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103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pace">
    <w:name w:val="Table Space"/>
    <w:basedOn w:val="Normal"/>
    <w:semiHidden/>
    <w:qFormat/>
    <w:rsid w:val="00103499"/>
    <w:rPr>
      <w:sz w:val="10"/>
    </w:rPr>
  </w:style>
  <w:style w:type="paragraph" w:customStyle="1" w:styleId="Contact">
    <w:name w:val="Contact"/>
    <w:basedOn w:val="Normal"/>
    <w:qFormat/>
    <w:rsid w:val="003A7C40"/>
    <w:pPr>
      <w:tabs>
        <w:tab w:val="center" w:pos="4680"/>
      </w:tabs>
      <w:ind w:right="0"/>
      <w:jc w:val="center"/>
    </w:pPr>
    <w:rPr>
      <w:color w:val="auto"/>
    </w:rPr>
  </w:style>
  <w:style w:type="paragraph" w:customStyle="1" w:styleId="Text">
    <w:name w:val="Text"/>
    <w:basedOn w:val="Normal"/>
    <w:next w:val="Normal"/>
    <w:uiPriority w:val="3"/>
    <w:qFormat/>
    <w:rsid w:val="002016AE"/>
    <w:pPr>
      <w:spacing w:after="0"/>
      <w:ind w:right="0"/>
    </w:pPr>
    <w:rPr>
      <w:rFonts w:eastAsiaTheme="minorHAnsi"/>
      <w:color w:val="404040" w:themeColor="text1" w:themeTint="BF"/>
      <w:szCs w:val="24"/>
      <w:lang w:eastAsia="en-US"/>
    </w:rPr>
  </w:style>
  <w:style w:type="paragraph" w:styleId="ListParagraph">
    <w:name w:val="List Paragraph"/>
    <w:basedOn w:val="Normal"/>
    <w:uiPriority w:val="34"/>
    <w:semiHidden/>
    <w:qFormat/>
    <w:rsid w:val="00201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li\AppData\Roaming\Microsoft\Templates\ATS%20basic%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8F4DD042704E12A88FB64CC3B213EA"/>
        <w:category>
          <w:name w:val="General"/>
          <w:gallery w:val="placeholder"/>
        </w:category>
        <w:types>
          <w:type w:val="bbPlcHdr"/>
        </w:types>
        <w:behaviors>
          <w:behavior w:val="content"/>
        </w:behaviors>
        <w:guid w:val="{287D3E5B-D8A1-49B7-82B7-6848434BC23B}"/>
      </w:docPartPr>
      <w:docPartBody>
        <w:p w:rsidR="00890CB1" w:rsidRDefault="00890CB1">
          <w:pPr>
            <w:pStyle w:val="188F4DD042704E12A88FB64CC3B213EA"/>
          </w:pPr>
          <w:r w:rsidRPr="00103499">
            <w:t>EXPERIENCE</w:t>
          </w:r>
        </w:p>
      </w:docPartBody>
    </w:docPart>
    <w:docPart>
      <w:docPartPr>
        <w:name w:val="F47286AEDBD741CAAF3EDC58F06F9E0B"/>
        <w:category>
          <w:name w:val="General"/>
          <w:gallery w:val="placeholder"/>
        </w:category>
        <w:types>
          <w:type w:val="bbPlcHdr"/>
        </w:types>
        <w:behaviors>
          <w:behavior w:val="content"/>
        </w:behaviors>
        <w:guid w:val="{44F2CF62-09C1-40A2-8DEC-B27724A71F00}"/>
      </w:docPartPr>
      <w:docPartBody>
        <w:p w:rsidR="00890CB1" w:rsidRDefault="00890CB1">
          <w:pPr>
            <w:pStyle w:val="F47286AEDBD741CAAF3EDC58F06F9E0B"/>
          </w:pPr>
          <w:r w:rsidRPr="004C4C0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B1"/>
    <w:rsid w:val="00465B9E"/>
    <w:rsid w:val="0089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38565299BF4D3D997C9E067C011D86">
    <w:name w:val="B138565299BF4D3D997C9E067C011D86"/>
  </w:style>
  <w:style w:type="paragraph" w:customStyle="1" w:styleId="238A2AB13234403C958CF3A65A11355E">
    <w:name w:val="238A2AB13234403C958CF3A65A11355E"/>
  </w:style>
  <w:style w:type="paragraph" w:customStyle="1" w:styleId="F2B008799A3E4AA1A42A7D4854FCEC8A">
    <w:name w:val="F2B008799A3E4AA1A42A7D4854FCEC8A"/>
  </w:style>
  <w:style w:type="paragraph" w:customStyle="1" w:styleId="9F117405DDBB49CCA2C94F7D3B0F3FAE">
    <w:name w:val="9F117405DDBB49CCA2C94F7D3B0F3FAE"/>
  </w:style>
  <w:style w:type="paragraph" w:customStyle="1" w:styleId="B0BA4FB647964EB18DDCED5E54253082">
    <w:name w:val="B0BA4FB647964EB18DDCED5E54253082"/>
  </w:style>
  <w:style w:type="paragraph" w:customStyle="1" w:styleId="00A1CF1AF6584697A0AB05505178E09C">
    <w:name w:val="00A1CF1AF6584697A0AB05505178E09C"/>
  </w:style>
  <w:style w:type="paragraph" w:customStyle="1" w:styleId="79E3C14EBDED4877B67566DC33AAD5DD">
    <w:name w:val="79E3C14EBDED4877B67566DC33AAD5DD"/>
  </w:style>
  <w:style w:type="paragraph" w:customStyle="1" w:styleId="188F4DD042704E12A88FB64CC3B213EA">
    <w:name w:val="188F4DD042704E12A88FB64CC3B213EA"/>
  </w:style>
  <w:style w:type="paragraph" w:customStyle="1" w:styleId="96A67D69E9414F6BB0C1F4DBBE9FF4C1">
    <w:name w:val="96A67D69E9414F6BB0C1F4DBBE9FF4C1"/>
  </w:style>
  <w:style w:type="paragraph" w:customStyle="1" w:styleId="B6AB64F06BA04F3CB87517BDB9277FDE">
    <w:name w:val="B6AB64F06BA04F3CB87517BDB9277FDE"/>
  </w:style>
  <w:style w:type="paragraph" w:customStyle="1" w:styleId="A35223C4BB1C4713A501FCCCC58FFBC5">
    <w:name w:val="A35223C4BB1C4713A501FCCCC58FFBC5"/>
  </w:style>
  <w:style w:type="paragraph" w:customStyle="1" w:styleId="313499D218FE4CF390E01EAA20BCF2F8">
    <w:name w:val="313499D218FE4CF390E01EAA20BCF2F8"/>
  </w:style>
  <w:style w:type="paragraph" w:customStyle="1" w:styleId="671EBB818F384E94BBC5FC71873B2EF6">
    <w:name w:val="671EBB818F384E94BBC5FC71873B2EF6"/>
  </w:style>
  <w:style w:type="paragraph" w:customStyle="1" w:styleId="5C26ADBA3A964788A33765C3D347DFF8">
    <w:name w:val="5C26ADBA3A964788A33765C3D347DFF8"/>
  </w:style>
  <w:style w:type="paragraph" w:customStyle="1" w:styleId="D8DB3339EB304D49BB694E71660966D5">
    <w:name w:val="D8DB3339EB304D49BB694E71660966D5"/>
  </w:style>
  <w:style w:type="paragraph" w:customStyle="1" w:styleId="3B01BB175783478392ECC2ADCD1FF9C3">
    <w:name w:val="3B01BB175783478392ECC2ADCD1FF9C3"/>
  </w:style>
  <w:style w:type="paragraph" w:customStyle="1" w:styleId="F47286AEDBD741CAAF3EDC58F06F9E0B">
    <w:name w:val="F47286AEDBD741CAAF3EDC58F06F9E0B"/>
  </w:style>
  <w:style w:type="paragraph" w:customStyle="1" w:styleId="AF43265FC5554254AC0AA83546758F11">
    <w:name w:val="AF43265FC5554254AC0AA83546758F11"/>
  </w:style>
  <w:style w:type="paragraph" w:customStyle="1" w:styleId="C88F4BE8308643F5B8A8B5FEA2657651">
    <w:name w:val="C88F4BE8308643F5B8A8B5FEA2657651"/>
  </w:style>
  <w:style w:type="paragraph" w:customStyle="1" w:styleId="6A55FBEC298C4BCBA70A98EC2B8C69D5">
    <w:name w:val="6A55FBEC298C4BCBA70A98EC2B8C69D5"/>
  </w:style>
  <w:style w:type="paragraph" w:customStyle="1" w:styleId="AB56DE4843014169858589F63F8BC0E0">
    <w:name w:val="AB56DE4843014169858589F63F8BC0E0"/>
  </w:style>
  <w:style w:type="paragraph" w:customStyle="1" w:styleId="7191C004C970453FBB14E0161F43C8E1">
    <w:name w:val="7191C004C970453FBB14E0161F43C8E1"/>
  </w:style>
  <w:style w:type="paragraph" w:customStyle="1" w:styleId="132713DAF3D74E12B3C30E2208D7CA3D">
    <w:name w:val="132713DAF3D74E12B3C30E2208D7CA3D"/>
  </w:style>
  <w:style w:type="paragraph" w:customStyle="1" w:styleId="736D6AF0398F4565A8711E7BA21B2A45">
    <w:name w:val="736D6AF0398F4565A8711E7BA21B2A45"/>
  </w:style>
  <w:style w:type="paragraph" w:customStyle="1" w:styleId="F0403D591399441C96EE5F31B2FFB8EE">
    <w:name w:val="F0403D591399441C96EE5F31B2FFB8EE"/>
  </w:style>
  <w:style w:type="paragraph" w:customStyle="1" w:styleId="A4B932D8170F47BF90B9D1C9234F5D69">
    <w:name w:val="A4B932D8170F47BF90B9D1C9234F5D69"/>
  </w:style>
  <w:style w:type="paragraph" w:customStyle="1" w:styleId="651795C95DDA423B9B3554939469DFA0">
    <w:name w:val="651795C95DDA423B9B3554939469DFA0"/>
  </w:style>
  <w:style w:type="paragraph" w:customStyle="1" w:styleId="4C253E04D19E44D3B9789A699ADD0BA3">
    <w:name w:val="4C253E04D19E44D3B9789A699ADD0BA3"/>
  </w:style>
  <w:style w:type="paragraph" w:customStyle="1" w:styleId="9B1B20B4145647DFB1DBD446825A5EDA">
    <w:name w:val="9B1B20B4145647DFB1DBD446825A5EDA"/>
    <w:rsid w:val="00890CB1"/>
  </w:style>
  <w:style w:type="paragraph" w:customStyle="1" w:styleId="197BCF21D9924C32AC4C6EEB6DB77446">
    <w:name w:val="197BCF21D9924C32AC4C6EEB6DB77446"/>
    <w:rsid w:val="00890CB1"/>
  </w:style>
  <w:style w:type="paragraph" w:customStyle="1" w:styleId="07EA7C622D7E47CD884D9FA43382074B">
    <w:name w:val="07EA7C622D7E47CD884D9FA43382074B"/>
    <w:rsid w:val="00890CB1"/>
  </w:style>
  <w:style w:type="paragraph" w:customStyle="1" w:styleId="C31FED7FA6604BD3AB2D543271FADFAE">
    <w:name w:val="C31FED7FA6604BD3AB2D543271FADFAE"/>
    <w:rsid w:val="00890C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83">
      <a:majorFont>
        <a:latin typeface="Gill Sans MT"/>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3C7D4B-996E-4EFF-821D-18531563D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66F14D-557D-424E-9636-D42330ECA8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A746FB5-EEF2-4EB7-81F3-9E92166DF16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basic HR resume</Template>
  <TotalTime>55</TotalTime>
  <Pages>2</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jerlisa hurt</dc:creator>
  <cp:keywords/>
  <dc:description/>
  <cp:lastModifiedBy>jerlisa hurt</cp:lastModifiedBy>
  <cp:revision>2</cp:revision>
  <cp:lastPrinted>2025-02-04T12:08:00Z</cp:lastPrinted>
  <dcterms:created xsi:type="dcterms:W3CDTF">2025-02-04T11:16:00Z</dcterms:created>
  <dcterms:modified xsi:type="dcterms:W3CDTF">2025-02-04T12:20:00Z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