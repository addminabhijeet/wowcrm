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E84E4" w14:textId="77777777" w:rsidR="00FD31F3" w:rsidRDefault="00FD31F3" w:rsidP="00FD31F3">
      <w:pPr>
        <w:pStyle w:val="NoSpacing"/>
        <w:spacing w:after="120"/>
        <w:ind w:left="3600" w:right="-270" w:firstLine="720"/>
        <w:rPr>
          <w:rFonts w:ascii="Arial" w:hAnsi="Arial" w:cs="Arial"/>
          <w:sz w:val="20"/>
          <w:szCs w:val="20"/>
        </w:rPr>
      </w:pPr>
      <w:bookmarkStart w:id="0" w:name="_Hlk158714529"/>
      <w:r>
        <w:rPr>
          <w:rFonts w:ascii="Arial" w:hAnsi="Arial" w:cs="Arial"/>
          <w:sz w:val="20"/>
          <w:szCs w:val="20"/>
        </w:rPr>
        <w:t xml:space="preserve">      </w:t>
      </w:r>
    </w:p>
    <w:p w14:paraId="2D132884" w14:textId="0DA9B342" w:rsidR="000A1B07" w:rsidRDefault="0023008F" w:rsidP="00EB220F">
      <w:pPr>
        <w:pStyle w:val="NoSpacing"/>
        <w:jc w:val="center"/>
        <w:rPr>
          <w:rFonts w:ascii="Arial" w:eastAsia="Times New Roman" w:hAnsi="Arial" w:cs="Arial"/>
          <w:b/>
          <w:sz w:val="28"/>
        </w:rPr>
      </w:pPr>
      <w:r>
        <w:rPr>
          <w:rFonts w:ascii="Arial" w:eastAsia="Times New Roman" w:hAnsi="Arial" w:cs="Arial"/>
          <w:b/>
          <w:sz w:val="28"/>
        </w:rPr>
        <w:t xml:space="preserve">Greeshma </w:t>
      </w:r>
      <w:r w:rsidR="00CF3F45">
        <w:rPr>
          <w:rFonts w:ascii="Arial" w:eastAsia="Times New Roman" w:hAnsi="Arial" w:cs="Arial"/>
          <w:b/>
          <w:sz w:val="28"/>
        </w:rPr>
        <w:t xml:space="preserve">Sai Priya </w:t>
      </w:r>
      <w:r>
        <w:rPr>
          <w:rFonts w:ascii="Arial" w:eastAsia="Times New Roman" w:hAnsi="Arial" w:cs="Arial"/>
          <w:b/>
          <w:sz w:val="28"/>
        </w:rPr>
        <w:t>Lekkala</w:t>
      </w:r>
    </w:p>
    <w:p w14:paraId="2758D0F6" w14:textId="27C010D4" w:rsidR="005F0328" w:rsidRPr="005F0328" w:rsidRDefault="005F0328" w:rsidP="00EB220F">
      <w:pPr>
        <w:pStyle w:val="NoSpacing"/>
        <w:jc w:val="center"/>
        <w:rPr>
          <w:rFonts w:ascii="Cambria" w:eastAsia="Times New Roman" w:hAnsi="Cambria" w:cs="Arial"/>
          <w:b/>
          <w:sz w:val="23"/>
          <w:szCs w:val="23"/>
        </w:rPr>
      </w:pPr>
    </w:p>
    <w:p w14:paraId="51DEFBF2" w14:textId="07345527" w:rsidR="004D4547" w:rsidRPr="005F0328" w:rsidRDefault="005F0328" w:rsidP="00EB220F">
      <w:pPr>
        <w:pStyle w:val="NoSpacing"/>
        <w:pBdr>
          <w:bottom w:val="single" w:sz="4" w:space="1" w:color="auto"/>
        </w:pBdr>
        <w:rPr>
          <w:rFonts w:ascii="Cambria" w:eastAsia="Times New Roman" w:hAnsi="Cambria" w:cs="Arial"/>
          <w:b/>
          <w:sz w:val="23"/>
          <w:szCs w:val="23"/>
        </w:rPr>
      </w:pPr>
      <w:r w:rsidRPr="005F0328">
        <w:rPr>
          <w:rFonts w:ascii="Cambria" w:hAnsi="Cambria" w:cs="Segoe UI"/>
          <w:b/>
          <w:bCs/>
          <w:sz w:val="23"/>
          <w:szCs w:val="23"/>
          <w:shd w:val="clear" w:color="auto" w:fill="FFFFFF"/>
        </w:rPr>
        <w:t>Email</w:t>
      </w:r>
      <w:r w:rsidRPr="005F0328">
        <w:rPr>
          <w:rFonts w:ascii="Cambria" w:hAnsi="Cambria" w:cs="Segoe UI"/>
          <w:sz w:val="23"/>
          <w:szCs w:val="23"/>
          <w:shd w:val="clear" w:color="auto" w:fill="FFFFFF"/>
        </w:rPr>
        <w:t xml:space="preserve">: </w:t>
      </w:r>
      <w:hyperlink r:id="rId6" w:history="1">
        <w:r w:rsidR="008960EA" w:rsidRPr="00EE0EFD">
          <w:rPr>
            <w:rStyle w:val="Hyperlink"/>
          </w:rPr>
          <w:t>greeshma3875@gmail.com</w:t>
        </w:r>
      </w:hyperlink>
      <w:r w:rsidR="00CE1723">
        <w:t xml:space="preserve"> </w:t>
      </w:r>
      <w:r w:rsidRPr="005F0328">
        <w:rPr>
          <w:rFonts w:ascii="Cambria" w:hAnsi="Cambria"/>
          <w:sz w:val="23"/>
          <w:szCs w:val="23"/>
        </w:rPr>
        <w:tab/>
      </w:r>
      <w:r w:rsidRPr="005F0328">
        <w:rPr>
          <w:rFonts w:ascii="Cambria" w:hAnsi="Cambria"/>
          <w:sz w:val="23"/>
          <w:szCs w:val="23"/>
        </w:rPr>
        <w:tab/>
      </w:r>
      <w:r w:rsidRPr="005F0328">
        <w:rPr>
          <w:rFonts w:ascii="Cambria" w:hAnsi="Cambria"/>
          <w:sz w:val="23"/>
          <w:szCs w:val="23"/>
        </w:rPr>
        <w:tab/>
      </w:r>
      <w:r w:rsidRPr="005F0328">
        <w:rPr>
          <w:rFonts w:ascii="Cambria" w:hAnsi="Cambria"/>
          <w:sz w:val="23"/>
          <w:szCs w:val="23"/>
        </w:rPr>
        <w:tab/>
      </w:r>
      <w:r w:rsidRPr="005F0328">
        <w:rPr>
          <w:rFonts w:ascii="Cambria" w:hAnsi="Cambria"/>
          <w:sz w:val="23"/>
          <w:szCs w:val="23"/>
        </w:rPr>
        <w:tab/>
      </w:r>
      <w:r w:rsidRPr="005F0328">
        <w:rPr>
          <w:rFonts w:ascii="Cambria" w:hAnsi="Cambria"/>
          <w:sz w:val="23"/>
          <w:szCs w:val="23"/>
        </w:rPr>
        <w:tab/>
      </w:r>
      <w:r w:rsidR="008960EA">
        <w:rPr>
          <w:rFonts w:ascii="Cambria" w:hAnsi="Cambria"/>
          <w:sz w:val="23"/>
          <w:szCs w:val="23"/>
        </w:rPr>
        <w:t xml:space="preserve">                  </w:t>
      </w:r>
      <w:r w:rsidRPr="005F0328">
        <w:rPr>
          <w:rFonts w:ascii="Cambria" w:hAnsi="Cambria"/>
          <w:b/>
          <w:bCs/>
          <w:sz w:val="23"/>
          <w:szCs w:val="23"/>
        </w:rPr>
        <w:t>Phone:</w:t>
      </w:r>
      <w:r w:rsidRPr="005F0328">
        <w:rPr>
          <w:rFonts w:ascii="Cambria" w:hAnsi="Cambria" w:cs="Segoe UI"/>
          <w:sz w:val="23"/>
          <w:szCs w:val="23"/>
          <w:shd w:val="clear" w:color="auto" w:fill="FFFFFF"/>
        </w:rPr>
        <w:t xml:space="preserve"> </w:t>
      </w:r>
      <w:r w:rsidR="003E3697" w:rsidRPr="003E3697">
        <w:rPr>
          <w:rFonts w:ascii="Cambria" w:hAnsi="Cambria" w:cs="Segoe UI"/>
          <w:sz w:val="23"/>
          <w:szCs w:val="23"/>
          <w:shd w:val="clear" w:color="auto" w:fill="FFFFFF"/>
        </w:rPr>
        <w:t>475</w:t>
      </w:r>
      <w:r w:rsidR="003E3697">
        <w:rPr>
          <w:rFonts w:ascii="Cambria" w:hAnsi="Cambria" w:cs="Segoe UI"/>
          <w:sz w:val="23"/>
          <w:szCs w:val="23"/>
          <w:shd w:val="clear" w:color="auto" w:fill="FFFFFF"/>
        </w:rPr>
        <w:t>-</w:t>
      </w:r>
      <w:r w:rsidR="009116FE">
        <w:rPr>
          <w:rFonts w:ascii="Cambria" w:hAnsi="Cambria" w:cs="Segoe UI"/>
          <w:sz w:val="23"/>
          <w:szCs w:val="23"/>
          <w:shd w:val="clear" w:color="auto" w:fill="FFFFFF"/>
        </w:rPr>
        <w:t>655-8903</w:t>
      </w:r>
    </w:p>
    <w:p w14:paraId="7274622E" w14:textId="5C2EBF3A" w:rsidR="004D4547" w:rsidRPr="005F0328" w:rsidRDefault="00D80EBB" w:rsidP="005F0328">
      <w:p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Arial"/>
          <w:b/>
          <w:color w:val="000000"/>
          <w:sz w:val="23"/>
          <w:szCs w:val="23"/>
          <w:u w:val="single"/>
        </w:rPr>
      </w:pPr>
      <w:r w:rsidRPr="005F0328">
        <w:rPr>
          <w:rFonts w:ascii="Cambria" w:eastAsia="Cambria" w:hAnsi="Cambria" w:cs="Arial"/>
          <w:b/>
          <w:color w:val="000000"/>
          <w:sz w:val="23"/>
          <w:szCs w:val="23"/>
          <w:u w:val="single"/>
        </w:rPr>
        <w:t>PROFESSIONAL SUMMARY</w:t>
      </w:r>
      <w:r w:rsidR="005F0328" w:rsidRPr="005F0328">
        <w:rPr>
          <w:rFonts w:ascii="Cambria" w:eastAsia="Cambria" w:hAnsi="Cambria" w:cs="Arial"/>
          <w:b/>
          <w:color w:val="000000"/>
          <w:sz w:val="23"/>
          <w:szCs w:val="23"/>
          <w:u w:val="single"/>
        </w:rPr>
        <w:t>:</w:t>
      </w:r>
    </w:p>
    <w:p w14:paraId="3C20DEEB" w14:textId="18C17402" w:rsidR="009F3EDC" w:rsidRPr="008960EA" w:rsidRDefault="008960EA" w:rsidP="008960EA">
      <w:pPr>
        <w:pStyle w:val="NoSpacing"/>
        <w:ind w:left="360"/>
        <w:rPr>
          <w:rFonts w:ascii="Cambria" w:hAnsi="Cambria"/>
          <w:sz w:val="24"/>
          <w:szCs w:val="24"/>
        </w:rPr>
      </w:pPr>
      <w:r w:rsidRPr="008960EA">
        <w:rPr>
          <w:rFonts w:ascii="Cambria" w:hAnsi="Cambria"/>
          <w:sz w:val="24"/>
          <w:szCs w:val="24"/>
        </w:rPr>
        <w:t>Network Engineer with hands-on experience supporting large-scale data center and cloud network deployments, including greenfield builds, brownfield scaling, and regional expansions. Strong foundation in routing and switching, data center leaf-spine architectures, and scenario-based network troubleshooting across production environments. Experienced in supporting OCI network deployments, executing high-volume Jira-driven infrastructure tasks, and operating in 24x7 follow-the-sun models. Adept at collaborating with cross-functional teams, validating automated deployments via CI/CD pipelines, and contributing to Python-based automation to reduce manual effort</w:t>
      </w:r>
      <w:r w:rsidRPr="008960EA">
        <w:rPr>
          <w:sz w:val="24"/>
          <w:szCs w:val="24"/>
        </w:rPr>
        <w:t>.</w:t>
      </w:r>
    </w:p>
    <w:p w14:paraId="65FABC54" w14:textId="26C0AFF3" w:rsidR="00EB220F" w:rsidRDefault="00D80EB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eastAsia="Cambria" w:hAnsi="Cambria" w:cs="Arial"/>
          <w:b/>
          <w:color w:val="000000"/>
          <w:sz w:val="23"/>
          <w:szCs w:val="23"/>
          <w:u w:val="single"/>
        </w:rPr>
      </w:pPr>
      <w:r w:rsidRPr="005F0328">
        <w:rPr>
          <w:rFonts w:ascii="Cambria" w:eastAsia="Cambria" w:hAnsi="Cambria" w:cs="Arial"/>
          <w:b/>
          <w:color w:val="000000"/>
          <w:sz w:val="23"/>
          <w:szCs w:val="23"/>
          <w:u w:val="single"/>
        </w:rPr>
        <w:t>TECHNICAL SKILLS</w:t>
      </w:r>
      <w:r w:rsidR="005F0328" w:rsidRPr="005F0328">
        <w:rPr>
          <w:rFonts w:ascii="Cambria" w:eastAsia="Cambria" w:hAnsi="Cambria" w:cs="Arial"/>
          <w:b/>
          <w:color w:val="000000"/>
          <w:sz w:val="23"/>
          <w:szCs w:val="23"/>
          <w:u w:val="single"/>
        </w:rPr>
        <w:t>:</w:t>
      </w:r>
    </w:p>
    <w:p w14:paraId="20087C28" w14:textId="77777777" w:rsidR="009F4702" w:rsidRPr="005F0328" w:rsidRDefault="009F470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eastAsia="Cambria" w:hAnsi="Cambria" w:cs="Arial"/>
          <w:b/>
          <w:color w:val="000000"/>
          <w:sz w:val="23"/>
          <w:szCs w:val="23"/>
          <w:u w:val="single"/>
        </w:rPr>
      </w:pPr>
    </w:p>
    <w:p w14:paraId="54FDA927" w14:textId="22364FD7" w:rsidR="009F3EDC" w:rsidRPr="009F3EDC" w:rsidRDefault="008960EA" w:rsidP="009F3EDC">
      <w:pPr>
        <w:rPr>
          <w:rFonts w:ascii="Cambria" w:eastAsia="Cambria" w:hAnsi="Cambria" w:cs="Arial"/>
          <w:b/>
          <w:bCs/>
          <w:sz w:val="23"/>
          <w:szCs w:val="23"/>
        </w:rPr>
      </w:pPr>
      <w:r>
        <w:rPr>
          <w:rFonts w:ascii="Cambria" w:eastAsia="Cambria" w:hAnsi="Cambria" w:cs="Arial"/>
          <w:b/>
          <w:bCs/>
          <w:sz w:val="23"/>
          <w:szCs w:val="23"/>
        </w:rPr>
        <w:t>Routing &amp; Switching</w:t>
      </w:r>
      <w:r w:rsidR="009F3EDC" w:rsidRPr="009F3EDC">
        <w:rPr>
          <w:rFonts w:ascii="Cambria" w:eastAsia="Cambria" w:hAnsi="Cambria" w:cs="Arial"/>
          <w:b/>
          <w:bCs/>
          <w:sz w:val="23"/>
          <w:szCs w:val="23"/>
        </w:rPr>
        <w:t>:</w:t>
      </w:r>
      <w:r w:rsidR="009F3EDC">
        <w:rPr>
          <w:rFonts w:ascii="Cambria" w:eastAsia="Cambria" w:hAnsi="Cambria" w:cs="Arial"/>
          <w:b/>
          <w:bCs/>
          <w:sz w:val="23"/>
          <w:szCs w:val="23"/>
        </w:rPr>
        <w:t xml:space="preserve"> </w:t>
      </w:r>
      <w:r>
        <w:t>BGP, OSPF, VXLAN, ECMP</w:t>
      </w:r>
      <w:r w:rsidR="009F3EDC" w:rsidRPr="009F3EDC">
        <w:rPr>
          <w:rFonts w:ascii="Cambria" w:eastAsia="Cambria" w:hAnsi="Cambria" w:cs="Arial"/>
          <w:sz w:val="23"/>
          <w:szCs w:val="23"/>
        </w:rPr>
        <w:t>.</w:t>
      </w:r>
    </w:p>
    <w:p w14:paraId="224F23E6" w14:textId="07959887" w:rsidR="009F3EDC" w:rsidRPr="009F3EDC" w:rsidRDefault="009F3EDC" w:rsidP="009F3EDC">
      <w:pPr>
        <w:rPr>
          <w:rFonts w:ascii="Cambria" w:eastAsia="Cambria" w:hAnsi="Cambria" w:cs="Arial"/>
          <w:sz w:val="23"/>
          <w:szCs w:val="23"/>
        </w:rPr>
      </w:pPr>
      <w:r w:rsidRPr="009F3EDC">
        <w:rPr>
          <w:rFonts w:ascii="Cambria" w:eastAsia="Cambria" w:hAnsi="Cambria" w:cs="Arial"/>
          <w:b/>
          <w:bCs/>
          <w:sz w:val="23"/>
          <w:szCs w:val="23"/>
        </w:rPr>
        <w:t xml:space="preserve">Datacenter </w:t>
      </w:r>
      <w:r w:rsidR="008960EA">
        <w:rPr>
          <w:rFonts w:ascii="Cambria" w:eastAsia="Cambria" w:hAnsi="Cambria" w:cs="Arial"/>
          <w:b/>
          <w:bCs/>
          <w:sz w:val="23"/>
          <w:szCs w:val="23"/>
        </w:rPr>
        <w:t>Networking</w:t>
      </w:r>
      <w:r w:rsidRPr="009F3EDC">
        <w:rPr>
          <w:rFonts w:ascii="Cambria" w:eastAsia="Cambria" w:hAnsi="Cambria" w:cs="Arial"/>
          <w:b/>
          <w:bCs/>
          <w:sz w:val="23"/>
          <w:szCs w:val="23"/>
        </w:rPr>
        <w:t>:</w:t>
      </w:r>
      <w:r>
        <w:rPr>
          <w:rFonts w:ascii="Cambria" w:eastAsia="Cambria" w:hAnsi="Cambria" w:cs="Arial"/>
          <w:b/>
          <w:bCs/>
          <w:sz w:val="23"/>
          <w:szCs w:val="23"/>
        </w:rPr>
        <w:t xml:space="preserve"> </w:t>
      </w:r>
      <w:r w:rsidR="008960EA">
        <w:t>Leaf-Spine, Fabric, Edge, Backbone</w:t>
      </w:r>
    </w:p>
    <w:p w14:paraId="5120E327" w14:textId="032EB67C" w:rsidR="009F3EDC" w:rsidRPr="009F3EDC" w:rsidRDefault="008960EA" w:rsidP="009F3EDC">
      <w:pPr>
        <w:rPr>
          <w:rFonts w:ascii="Cambria" w:eastAsia="Cambria" w:hAnsi="Cambria" w:cs="Arial"/>
          <w:b/>
          <w:bCs/>
          <w:sz w:val="23"/>
          <w:szCs w:val="23"/>
        </w:rPr>
      </w:pPr>
      <w:r>
        <w:rPr>
          <w:rFonts w:ascii="Cambria" w:eastAsia="Cambria" w:hAnsi="Cambria" w:cs="Arial"/>
          <w:b/>
          <w:bCs/>
          <w:sz w:val="23"/>
          <w:szCs w:val="23"/>
        </w:rPr>
        <w:t>Protocol</w:t>
      </w:r>
      <w:r w:rsidR="009F3EDC" w:rsidRPr="009F3EDC">
        <w:rPr>
          <w:rFonts w:ascii="Cambria" w:eastAsia="Cambria" w:hAnsi="Cambria" w:cs="Arial"/>
          <w:b/>
          <w:bCs/>
          <w:sz w:val="23"/>
          <w:szCs w:val="23"/>
        </w:rPr>
        <w:t>s:</w:t>
      </w:r>
      <w:r w:rsidR="009F3EDC">
        <w:rPr>
          <w:rFonts w:ascii="Cambria" w:eastAsia="Cambria" w:hAnsi="Cambria" w:cs="Arial"/>
          <w:b/>
          <w:bCs/>
          <w:sz w:val="23"/>
          <w:szCs w:val="23"/>
        </w:rPr>
        <w:t xml:space="preserve"> </w:t>
      </w:r>
      <w:r>
        <w:t>TCP/IP, IPv4, IPv6, DNS, DHCP</w:t>
      </w:r>
      <w:r w:rsidR="009F3EDC" w:rsidRPr="009F3EDC">
        <w:rPr>
          <w:rFonts w:ascii="Cambria" w:eastAsia="Cambria" w:hAnsi="Cambria" w:cs="Arial"/>
          <w:sz w:val="23"/>
          <w:szCs w:val="23"/>
        </w:rPr>
        <w:t>.</w:t>
      </w:r>
    </w:p>
    <w:p w14:paraId="75B73CA3" w14:textId="2C40C47F" w:rsidR="009F3EDC" w:rsidRDefault="009F3EDC" w:rsidP="009F3EDC">
      <w:r w:rsidRPr="009F3EDC">
        <w:rPr>
          <w:rFonts w:ascii="Cambria" w:eastAsia="Cambria" w:hAnsi="Cambria" w:cs="Arial"/>
          <w:b/>
          <w:bCs/>
          <w:sz w:val="23"/>
          <w:szCs w:val="23"/>
        </w:rPr>
        <w:t>S</w:t>
      </w:r>
      <w:r w:rsidR="008960EA">
        <w:rPr>
          <w:rFonts w:ascii="Cambria" w:eastAsia="Cambria" w:hAnsi="Cambria" w:cs="Arial"/>
          <w:b/>
          <w:bCs/>
          <w:sz w:val="23"/>
          <w:szCs w:val="23"/>
        </w:rPr>
        <w:t>ecurity</w:t>
      </w:r>
      <w:r w:rsidRPr="009F3EDC">
        <w:rPr>
          <w:rFonts w:ascii="Cambria" w:eastAsia="Cambria" w:hAnsi="Cambria" w:cs="Arial"/>
          <w:b/>
          <w:bCs/>
          <w:sz w:val="23"/>
          <w:szCs w:val="23"/>
        </w:rPr>
        <w:t>:</w:t>
      </w:r>
      <w:r>
        <w:rPr>
          <w:rFonts w:ascii="Cambria" w:eastAsia="Cambria" w:hAnsi="Cambria" w:cs="Arial"/>
          <w:b/>
          <w:bCs/>
          <w:sz w:val="23"/>
          <w:szCs w:val="23"/>
        </w:rPr>
        <w:t xml:space="preserve"> </w:t>
      </w:r>
      <w:r w:rsidR="008960EA">
        <w:t>IPSEC, VPN, SSL</w:t>
      </w:r>
    </w:p>
    <w:p w14:paraId="5366FE4A" w14:textId="77777777" w:rsidR="008960EA" w:rsidRDefault="008960EA" w:rsidP="008960EA">
      <w:r>
        <w:rPr>
          <w:rFonts w:ascii="Cambria" w:eastAsia="Cambria" w:hAnsi="Cambria" w:cs="Arial"/>
          <w:b/>
          <w:bCs/>
          <w:sz w:val="23"/>
          <w:szCs w:val="23"/>
        </w:rPr>
        <w:t>Cloud</w:t>
      </w:r>
      <w:r w:rsidRPr="009F3EDC">
        <w:rPr>
          <w:rFonts w:ascii="Cambria" w:eastAsia="Cambria" w:hAnsi="Cambria" w:cs="Arial"/>
          <w:b/>
          <w:bCs/>
          <w:sz w:val="23"/>
          <w:szCs w:val="23"/>
        </w:rPr>
        <w:t>:</w:t>
      </w:r>
      <w:r>
        <w:rPr>
          <w:rFonts w:ascii="Cambria" w:eastAsia="Cambria" w:hAnsi="Cambria" w:cs="Arial"/>
          <w:b/>
          <w:bCs/>
          <w:sz w:val="23"/>
          <w:szCs w:val="23"/>
        </w:rPr>
        <w:t xml:space="preserve"> </w:t>
      </w:r>
      <w:r w:rsidRPr="008960EA">
        <w:rPr>
          <w:rStyle w:val="Strong"/>
          <w:b w:val="0"/>
          <w:bCs w:val="0"/>
        </w:rPr>
        <w:t>Oracle Cloud Infrastructure (OCI)</w:t>
      </w:r>
      <w:r w:rsidRPr="008960EA">
        <w:t xml:space="preserve"> – Networking, VCNs, connectivity validation</w:t>
      </w:r>
    </w:p>
    <w:p w14:paraId="2500F658" w14:textId="13E5B434" w:rsidR="008960EA" w:rsidRDefault="008960EA" w:rsidP="008960EA">
      <w:r>
        <w:rPr>
          <w:rFonts w:ascii="Cambria" w:eastAsia="Cambria" w:hAnsi="Cambria" w:cs="Arial"/>
          <w:b/>
          <w:bCs/>
          <w:sz w:val="23"/>
          <w:szCs w:val="23"/>
        </w:rPr>
        <w:t>Automa</w:t>
      </w:r>
      <w:r w:rsidR="009F3EDC" w:rsidRPr="009F3EDC">
        <w:rPr>
          <w:rFonts w:ascii="Cambria" w:eastAsia="Cambria" w:hAnsi="Cambria" w:cs="Arial"/>
          <w:b/>
          <w:bCs/>
          <w:sz w:val="23"/>
          <w:szCs w:val="23"/>
        </w:rPr>
        <w:t>tion:</w:t>
      </w:r>
      <w:r w:rsidR="009F3EDC">
        <w:rPr>
          <w:rFonts w:ascii="Cambria" w:eastAsia="Cambria" w:hAnsi="Cambria" w:cs="Arial"/>
          <w:b/>
          <w:bCs/>
          <w:sz w:val="23"/>
          <w:szCs w:val="23"/>
        </w:rPr>
        <w:t xml:space="preserve"> </w:t>
      </w:r>
      <w:r w:rsidRPr="008960EA">
        <w:rPr>
          <w:rStyle w:val="Strong"/>
          <w:b w:val="0"/>
          <w:bCs w:val="0"/>
        </w:rPr>
        <w:t>Python (network automation, validation scripts)</w:t>
      </w:r>
      <w:r w:rsidRPr="008960EA">
        <w:rPr>
          <w:rStyle w:val="Strong"/>
          <w:b w:val="0"/>
          <w:bCs w:val="0"/>
        </w:rPr>
        <w:t xml:space="preserve">, </w:t>
      </w:r>
      <w:r w:rsidRPr="008960EA">
        <w:rPr>
          <w:rStyle w:val="Strong"/>
          <w:b w:val="0"/>
          <w:bCs w:val="0"/>
        </w:rPr>
        <w:t>GitHub, CI/CD pipelines</w:t>
      </w:r>
      <w:r>
        <w:rPr>
          <w:rStyle w:val="Strong"/>
        </w:rPr>
        <w:t xml:space="preserve">, </w:t>
      </w:r>
      <w:r>
        <w:t>Jira, change &amp; incident workflows</w:t>
      </w:r>
    </w:p>
    <w:p w14:paraId="29B1F3C6" w14:textId="30F76065" w:rsidR="009F4702" w:rsidRPr="009F3EDC" w:rsidRDefault="009F4702" w:rsidP="009F3EDC">
      <w:pPr>
        <w:rPr>
          <w:rFonts w:ascii="Cambria" w:eastAsia="Cambria" w:hAnsi="Cambria" w:cs="Arial"/>
          <w:sz w:val="23"/>
          <w:szCs w:val="23"/>
        </w:rPr>
      </w:pPr>
    </w:p>
    <w:p w14:paraId="2C1B6879" w14:textId="0B1D4196" w:rsidR="005E3761" w:rsidRPr="00CF3F45" w:rsidRDefault="00D80EBB" w:rsidP="00CF3F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eastAsia="Cambria" w:hAnsi="Cambria" w:cs="Arial"/>
          <w:b/>
          <w:color w:val="000000"/>
          <w:sz w:val="23"/>
          <w:szCs w:val="23"/>
          <w:u w:val="single"/>
        </w:rPr>
      </w:pPr>
      <w:r w:rsidRPr="005F0328">
        <w:rPr>
          <w:rFonts w:ascii="Cambria" w:eastAsia="Cambria" w:hAnsi="Cambria" w:cs="Arial"/>
          <w:b/>
          <w:color w:val="000000"/>
          <w:sz w:val="23"/>
          <w:szCs w:val="23"/>
          <w:u w:val="single"/>
        </w:rPr>
        <w:t>PROFESSIONAL EXPERIENCE</w:t>
      </w:r>
      <w:r w:rsidR="005F0328" w:rsidRPr="005F0328">
        <w:rPr>
          <w:rFonts w:ascii="Cambria" w:eastAsia="Cambria" w:hAnsi="Cambria" w:cs="Arial"/>
          <w:b/>
          <w:color w:val="000000"/>
          <w:sz w:val="23"/>
          <w:szCs w:val="23"/>
          <w:u w:val="single"/>
        </w:rPr>
        <w:t>:</w:t>
      </w:r>
      <w:r w:rsidR="005F0328" w:rsidRPr="005F0328">
        <w:rPr>
          <w:rFonts w:ascii="Cambria" w:eastAsia="Cambria" w:hAnsi="Cambria" w:cs="Arial"/>
          <w:b/>
          <w:bCs/>
          <w:color w:val="000000"/>
          <w:sz w:val="23"/>
          <w:szCs w:val="23"/>
        </w:rPr>
        <w:tab/>
      </w:r>
      <w:r w:rsidR="005F0328" w:rsidRPr="005F0328">
        <w:rPr>
          <w:rFonts w:ascii="Cambria" w:eastAsia="Cambria" w:hAnsi="Cambria" w:cs="Arial"/>
          <w:b/>
          <w:bCs/>
          <w:color w:val="000000"/>
          <w:sz w:val="23"/>
          <w:szCs w:val="23"/>
        </w:rPr>
        <w:tab/>
      </w:r>
      <w:r w:rsidR="005F0328" w:rsidRPr="005F0328">
        <w:rPr>
          <w:rFonts w:ascii="Cambria" w:eastAsia="Cambria" w:hAnsi="Cambria" w:cs="Arial"/>
          <w:b/>
          <w:bCs/>
          <w:color w:val="000000"/>
          <w:sz w:val="23"/>
          <w:szCs w:val="23"/>
        </w:rPr>
        <w:tab/>
      </w:r>
    </w:p>
    <w:p w14:paraId="3283C37F" w14:textId="390CC64A" w:rsidR="004D4547" w:rsidRPr="00EB220F" w:rsidRDefault="00AA1190" w:rsidP="00106193">
      <w:pPr>
        <w:rPr>
          <w:rFonts w:ascii="Cambria" w:eastAsia="Cambria" w:hAnsi="Cambria" w:cs="Arial"/>
          <w:sz w:val="23"/>
          <w:szCs w:val="23"/>
        </w:rPr>
      </w:pPr>
      <w:r>
        <w:rPr>
          <w:rFonts w:ascii="Cambria" w:eastAsia="Cambria" w:hAnsi="Cambria" w:cs="Arial"/>
          <w:b/>
          <w:bCs/>
          <w:sz w:val="23"/>
          <w:szCs w:val="23"/>
        </w:rPr>
        <w:t>Verizon</w:t>
      </w:r>
      <w:r w:rsidR="00EB220F" w:rsidRPr="00EB220F">
        <w:rPr>
          <w:rFonts w:ascii="Cambria" w:eastAsia="Cambria" w:hAnsi="Cambria" w:cs="Arial"/>
          <w:sz w:val="23"/>
          <w:szCs w:val="23"/>
        </w:rPr>
        <w:t xml:space="preserve">, </w:t>
      </w:r>
      <w:r w:rsidR="00EB220F" w:rsidRPr="00EB220F">
        <w:rPr>
          <w:rFonts w:ascii="Cambria" w:eastAsia="Cambria" w:hAnsi="Cambria" w:cs="Arial"/>
          <w:b/>
          <w:bCs/>
          <w:sz w:val="23"/>
          <w:szCs w:val="23"/>
        </w:rPr>
        <w:t xml:space="preserve">Dallas, Tx </w:t>
      </w:r>
      <w:r w:rsidR="00EB220F" w:rsidRPr="00EB220F">
        <w:rPr>
          <w:rFonts w:ascii="Cambria" w:eastAsia="Cambria" w:hAnsi="Cambria" w:cs="Arial"/>
          <w:b/>
          <w:bCs/>
          <w:sz w:val="23"/>
          <w:szCs w:val="23"/>
        </w:rPr>
        <w:tab/>
      </w:r>
      <w:r w:rsidR="00EB220F" w:rsidRPr="00EB220F">
        <w:rPr>
          <w:rFonts w:ascii="Cambria" w:eastAsia="Cambria" w:hAnsi="Cambria" w:cs="Arial"/>
          <w:b/>
          <w:bCs/>
          <w:sz w:val="23"/>
          <w:szCs w:val="23"/>
        </w:rPr>
        <w:tab/>
      </w:r>
      <w:r w:rsidR="00EB220F" w:rsidRPr="00EB220F">
        <w:rPr>
          <w:rFonts w:ascii="Cambria" w:eastAsia="Cambria" w:hAnsi="Cambria" w:cs="Arial"/>
          <w:b/>
          <w:bCs/>
          <w:sz w:val="23"/>
          <w:szCs w:val="23"/>
        </w:rPr>
        <w:tab/>
      </w:r>
      <w:r w:rsidR="00EB220F" w:rsidRPr="00EB220F">
        <w:rPr>
          <w:rFonts w:ascii="Cambria" w:eastAsia="Cambria" w:hAnsi="Cambria" w:cs="Arial"/>
          <w:b/>
          <w:bCs/>
          <w:sz w:val="23"/>
          <w:szCs w:val="23"/>
        </w:rPr>
        <w:tab/>
      </w:r>
      <w:r w:rsidR="00EB220F" w:rsidRPr="00EB220F">
        <w:rPr>
          <w:rFonts w:ascii="Cambria" w:eastAsia="Cambria" w:hAnsi="Cambria" w:cs="Arial"/>
          <w:b/>
          <w:bCs/>
          <w:sz w:val="23"/>
          <w:szCs w:val="23"/>
        </w:rPr>
        <w:tab/>
      </w:r>
      <w:r w:rsidR="00EB220F" w:rsidRPr="00EB220F">
        <w:rPr>
          <w:rFonts w:ascii="Cambria" w:eastAsia="Cambria" w:hAnsi="Cambria" w:cs="Arial"/>
          <w:b/>
          <w:bCs/>
          <w:sz w:val="23"/>
          <w:szCs w:val="23"/>
        </w:rPr>
        <w:tab/>
      </w:r>
      <w:r w:rsidR="00EB220F" w:rsidRPr="00EB220F">
        <w:rPr>
          <w:rFonts w:ascii="Cambria" w:eastAsia="Cambria" w:hAnsi="Cambria" w:cs="Arial"/>
          <w:b/>
          <w:bCs/>
          <w:sz w:val="23"/>
          <w:szCs w:val="23"/>
        </w:rPr>
        <w:tab/>
      </w:r>
      <w:r w:rsidR="00EB220F" w:rsidRPr="00EB220F">
        <w:rPr>
          <w:rFonts w:ascii="Cambria" w:eastAsia="Cambria" w:hAnsi="Cambria" w:cs="Arial"/>
          <w:b/>
          <w:bCs/>
          <w:sz w:val="23"/>
          <w:szCs w:val="23"/>
        </w:rPr>
        <w:tab/>
      </w:r>
      <w:r w:rsidR="00EB220F" w:rsidRPr="00EB220F">
        <w:rPr>
          <w:rFonts w:ascii="Cambria" w:eastAsia="Cambria" w:hAnsi="Cambria" w:cs="Arial"/>
          <w:b/>
          <w:bCs/>
          <w:sz w:val="23"/>
          <w:szCs w:val="23"/>
        </w:rPr>
        <w:tab/>
      </w:r>
      <w:r w:rsidR="00EB220F" w:rsidRPr="00EB220F">
        <w:rPr>
          <w:rFonts w:ascii="Cambria" w:eastAsia="Cambria" w:hAnsi="Cambria" w:cs="Arial"/>
          <w:b/>
          <w:bCs/>
          <w:sz w:val="23"/>
          <w:szCs w:val="23"/>
        </w:rPr>
        <w:tab/>
      </w:r>
      <w:r w:rsidR="00CF3F45">
        <w:rPr>
          <w:rFonts w:ascii="Cambria" w:eastAsia="Cambria" w:hAnsi="Cambria" w:cs="Arial"/>
          <w:b/>
          <w:bCs/>
          <w:sz w:val="23"/>
          <w:szCs w:val="23"/>
        </w:rPr>
        <w:t>June</w:t>
      </w:r>
      <w:r w:rsidR="00EB220F" w:rsidRPr="00EB220F">
        <w:rPr>
          <w:rFonts w:ascii="Cambria" w:eastAsia="Cambria" w:hAnsi="Cambria" w:cs="Arial"/>
          <w:b/>
          <w:bCs/>
          <w:sz w:val="23"/>
          <w:szCs w:val="23"/>
        </w:rPr>
        <w:t xml:space="preserve"> 202</w:t>
      </w:r>
      <w:r w:rsidR="00CF3F45">
        <w:rPr>
          <w:rFonts w:ascii="Cambria" w:eastAsia="Cambria" w:hAnsi="Cambria" w:cs="Arial"/>
          <w:b/>
          <w:bCs/>
          <w:sz w:val="23"/>
          <w:szCs w:val="23"/>
        </w:rPr>
        <w:t>4</w:t>
      </w:r>
      <w:r w:rsidR="00EB220F" w:rsidRPr="00EB220F">
        <w:rPr>
          <w:rFonts w:ascii="Cambria" w:eastAsia="Cambria" w:hAnsi="Cambria" w:cs="Arial"/>
          <w:b/>
          <w:bCs/>
          <w:sz w:val="23"/>
          <w:szCs w:val="23"/>
        </w:rPr>
        <w:t xml:space="preserve"> - </w:t>
      </w:r>
      <w:r w:rsidR="00CF3F45">
        <w:rPr>
          <w:rFonts w:ascii="Cambria" w:eastAsia="Cambria" w:hAnsi="Cambria" w:cs="Arial"/>
          <w:b/>
          <w:bCs/>
          <w:sz w:val="23"/>
          <w:szCs w:val="23"/>
        </w:rPr>
        <w:t>present</w:t>
      </w:r>
      <w:r w:rsidR="00EB220F" w:rsidRPr="00EB220F">
        <w:rPr>
          <w:rFonts w:ascii="Cambria" w:eastAsia="Cambria" w:hAnsi="Cambria" w:cs="Arial"/>
          <w:b/>
          <w:bCs/>
          <w:sz w:val="23"/>
          <w:szCs w:val="23"/>
        </w:rPr>
        <w:tab/>
      </w:r>
      <w:r w:rsidR="00697746" w:rsidRPr="00EB220F">
        <w:rPr>
          <w:rFonts w:ascii="Cambria" w:eastAsia="Cambria" w:hAnsi="Cambria" w:cs="Arial"/>
          <w:sz w:val="23"/>
          <w:szCs w:val="23"/>
        </w:rPr>
        <w:t xml:space="preserve">                </w:t>
      </w:r>
    </w:p>
    <w:p w14:paraId="03EFBB4D" w14:textId="292658E3" w:rsidR="005E3761" w:rsidRPr="00EB220F" w:rsidRDefault="00CF3F45" w:rsidP="005E3761">
      <w:pPr>
        <w:rPr>
          <w:rFonts w:ascii="Cambria" w:eastAsia="Cambria" w:hAnsi="Cambria" w:cs="Arial"/>
          <w:b/>
          <w:bCs/>
          <w:sz w:val="23"/>
          <w:szCs w:val="23"/>
        </w:rPr>
      </w:pPr>
      <w:r>
        <w:rPr>
          <w:rFonts w:ascii="Cambria" w:eastAsia="Cambria" w:hAnsi="Cambria" w:cs="Arial"/>
          <w:b/>
          <w:bCs/>
          <w:sz w:val="23"/>
          <w:szCs w:val="23"/>
        </w:rPr>
        <w:t>Network Engineer</w:t>
      </w:r>
      <w:r w:rsidR="005E3761" w:rsidRPr="00EB220F">
        <w:rPr>
          <w:rFonts w:ascii="Cambria" w:eastAsia="Cambria" w:hAnsi="Cambria" w:cs="Arial"/>
          <w:b/>
          <w:bCs/>
          <w:sz w:val="23"/>
          <w:szCs w:val="23"/>
        </w:rPr>
        <w:tab/>
      </w:r>
      <w:r w:rsidR="005E3761" w:rsidRPr="00EB220F">
        <w:rPr>
          <w:rFonts w:ascii="Cambria" w:eastAsia="Cambria" w:hAnsi="Cambria" w:cs="Arial"/>
          <w:b/>
          <w:bCs/>
          <w:sz w:val="23"/>
          <w:szCs w:val="23"/>
        </w:rPr>
        <w:tab/>
      </w:r>
      <w:r w:rsidR="005E3761" w:rsidRPr="00EB220F">
        <w:rPr>
          <w:rFonts w:ascii="Cambria" w:eastAsia="Cambria" w:hAnsi="Cambria" w:cs="Arial"/>
          <w:b/>
          <w:bCs/>
          <w:sz w:val="23"/>
          <w:szCs w:val="23"/>
        </w:rPr>
        <w:tab/>
      </w:r>
      <w:r w:rsidR="005E3761" w:rsidRPr="00EB220F">
        <w:rPr>
          <w:rFonts w:ascii="Cambria" w:eastAsia="Cambria" w:hAnsi="Cambria" w:cs="Arial"/>
          <w:b/>
          <w:bCs/>
          <w:sz w:val="23"/>
          <w:szCs w:val="23"/>
        </w:rPr>
        <w:tab/>
      </w:r>
      <w:r w:rsidR="005E3761" w:rsidRPr="00EB220F">
        <w:rPr>
          <w:rFonts w:ascii="Cambria" w:eastAsia="Cambria" w:hAnsi="Cambria" w:cs="Arial"/>
          <w:b/>
          <w:bCs/>
          <w:sz w:val="23"/>
          <w:szCs w:val="23"/>
        </w:rPr>
        <w:tab/>
      </w:r>
      <w:r w:rsidR="005E3761" w:rsidRPr="00EB220F">
        <w:rPr>
          <w:rFonts w:ascii="Cambria" w:eastAsia="Cambria" w:hAnsi="Cambria" w:cs="Arial"/>
          <w:b/>
          <w:bCs/>
          <w:sz w:val="23"/>
          <w:szCs w:val="23"/>
        </w:rPr>
        <w:tab/>
      </w:r>
      <w:r w:rsidR="005E3761" w:rsidRPr="00EB220F">
        <w:rPr>
          <w:rFonts w:ascii="Cambria" w:eastAsia="Cambria" w:hAnsi="Cambria" w:cs="Arial"/>
          <w:b/>
          <w:bCs/>
          <w:sz w:val="23"/>
          <w:szCs w:val="23"/>
        </w:rPr>
        <w:tab/>
      </w:r>
      <w:r w:rsidR="005E3761" w:rsidRPr="00EB220F">
        <w:rPr>
          <w:rFonts w:ascii="Cambria" w:eastAsia="Cambria" w:hAnsi="Cambria" w:cs="Arial"/>
          <w:b/>
          <w:bCs/>
          <w:sz w:val="23"/>
          <w:szCs w:val="23"/>
        </w:rPr>
        <w:tab/>
        <w:t xml:space="preserve">   </w:t>
      </w:r>
      <w:r w:rsidR="005E3761" w:rsidRPr="00EB220F">
        <w:rPr>
          <w:rFonts w:ascii="Cambria" w:eastAsia="Cambria" w:hAnsi="Cambria" w:cs="Arial"/>
          <w:b/>
          <w:bCs/>
          <w:sz w:val="23"/>
          <w:szCs w:val="23"/>
        </w:rPr>
        <w:tab/>
        <w:t xml:space="preserve">   </w:t>
      </w:r>
    </w:p>
    <w:p w14:paraId="7E742734" w14:textId="3FD11B62" w:rsidR="00CF3F45" w:rsidRPr="009F3EDC" w:rsidRDefault="00EB220F" w:rsidP="009F3ED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eastAsia="Cambria" w:hAnsi="Cambria" w:cs="Arial"/>
          <w:b/>
          <w:bCs/>
          <w:color w:val="000000"/>
          <w:sz w:val="23"/>
          <w:szCs w:val="23"/>
        </w:rPr>
      </w:pPr>
      <w:r w:rsidRPr="00EB220F">
        <w:rPr>
          <w:rFonts w:ascii="Cambria" w:eastAsia="Cambria" w:hAnsi="Cambria" w:cs="Arial"/>
          <w:b/>
          <w:bCs/>
          <w:color w:val="000000"/>
          <w:sz w:val="23"/>
          <w:szCs w:val="23"/>
          <w:u w:val="single"/>
        </w:rPr>
        <w:t xml:space="preserve">Responsibilities:    </w:t>
      </w:r>
      <w:r w:rsidRPr="00EB220F">
        <w:rPr>
          <w:rFonts w:ascii="Cambria" w:eastAsia="Cambria" w:hAnsi="Cambria" w:cs="Arial"/>
          <w:b/>
          <w:bCs/>
          <w:color w:val="000000"/>
          <w:sz w:val="23"/>
          <w:szCs w:val="23"/>
        </w:rPr>
        <w:t xml:space="preserve">                                </w:t>
      </w:r>
    </w:p>
    <w:p w14:paraId="47B199FD" w14:textId="77777777" w:rsidR="008960EA" w:rsidRPr="008960EA" w:rsidRDefault="008960EA" w:rsidP="008960E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t xml:space="preserve">Supported </w:t>
      </w:r>
      <w:r w:rsidRPr="008960EA">
        <w:t>large-scale data center network operations involving leaf–spine architectures, performing VLAN validation, trunk configuration checks, MTU alignment, port-channel verification, and physical-to-logical connectivity validation during rack adds, server expansions, and decom activities.</w:t>
      </w:r>
    </w:p>
    <w:p w14:paraId="036D6664" w14:textId="77777777" w:rsidR="008960EA" w:rsidRPr="008960EA" w:rsidRDefault="008960EA" w:rsidP="008960E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 w:rsidRPr="008960EA">
        <w:t>Participated in routing and switching troubleshooting scenarios, identifying and resolving issues related to packet drops, link flaps, misconfigured VLANs, incorrect routing advertisements, and asymmetric traffic flows using TCP/IP fundamentals and CLI-based diagnostics.</w:t>
      </w:r>
    </w:p>
    <w:p w14:paraId="16FDB7E3" w14:textId="77777777" w:rsidR="008960EA" w:rsidRPr="008960EA" w:rsidRDefault="008960EA" w:rsidP="008960E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 w:rsidRPr="008960EA">
        <w:t>Assisted with OCI regional network deployment and scaling activities, validating network readiness for new compute and infrastructure builds, including VCN connectivity checks, route table verification, gateway reachability testing, and post-deployment validation.</w:t>
      </w:r>
    </w:p>
    <w:p w14:paraId="1E8443BA" w14:textId="77777777" w:rsidR="008960EA" w:rsidRPr="008960EA" w:rsidRDefault="008960EA" w:rsidP="008960E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 w:rsidRPr="008960EA">
        <w:t>Supported brownfield scaling initiatives such as CFAB rack adds, server rack expansions, and decommissions by coordinating network turn-ups, validating port configurations, ensuring proper labeling, and confirming end-to-end connectivity prior to production handoff.</w:t>
      </w:r>
    </w:p>
    <w:p w14:paraId="5326FC41" w14:textId="77777777" w:rsidR="008960EA" w:rsidRPr="008960EA" w:rsidRDefault="008960EA" w:rsidP="008960E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 w:rsidRPr="008960EA">
        <w:t>Operated within a 24x7 follow-the-sun support model, executing Jira ticket assignments related to network infrastructure deployments, server adds, rack decoms, and incident remediation while meeting aggressive SLA and throughput requirements.</w:t>
      </w:r>
    </w:p>
    <w:p w14:paraId="19A8209C" w14:textId="77777777" w:rsidR="008960EA" w:rsidRPr="008960EA" w:rsidRDefault="008960EA" w:rsidP="008960E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 w:rsidRPr="008960EA">
        <w:t>Worked in a CI/CD-driven deployment environment, validating automated network configuration artifacts, reviewing deployment outputs, and assisting with rollback verification using GitHub and internal automation tools.</w:t>
      </w:r>
    </w:p>
    <w:p w14:paraId="017D5E03" w14:textId="43CCB37A" w:rsidR="009F3EDC" w:rsidRPr="008960EA" w:rsidRDefault="008960EA" w:rsidP="008960E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 w:rsidRPr="008960EA">
        <w:t>Created and maintained detailed runbooks and operational documentation for net</w:t>
      </w:r>
      <w:r>
        <w:t>work builds, scaling events, and incident scenarios, supporting knowledge transfer sessions and ensuring consistent execution across global operations teams.</w:t>
      </w:r>
    </w:p>
    <w:p w14:paraId="5579CF03" w14:textId="7D91B26B" w:rsidR="00C92D3D" w:rsidRPr="009F4702" w:rsidRDefault="00AA1190" w:rsidP="00EB220F">
      <w:pPr>
        <w:rPr>
          <w:rFonts w:ascii="Cambria" w:eastAsia="Cambria" w:hAnsi="Cambria" w:cs="Arial"/>
          <w:sz w:val="22"/>
          <w:szCs w:val="22"/>
        </w:rPr>
      </w:pPr>
      <w:r>
        <w:rPr>
          <w:rFonts w:ascii="Cambria" w:eastAsia="Cambria" w:hAnsi="Cambria" w:cs="Arial"/>
          <w:b/>
          <w:bCs/>
          <w:sz w:val="22"/>
          <w:szCs w:val="22"/>
        </w:rPr>
        <w:t>Gain</w:t>
      </w:r>
      <w:r w:rsidR="004812B6" w:rsidRPr="009F4702">
        <w:rPr>
          <w:rFonts w:ascii="Cambria" w:eastAsia="Cambria" w:hAnsi="Cambria" w:cs="Arial"/>
          <w:b/>
          <w:bCs/>
          <w:sz w:val="22"/>
          <w:szCs w:val="22"/>
        </w:rPr>
        <w:t>well</w:t>
      </w:r>
      <w:r w:rsidR="00EB220F" w:rsidRPr="009F4702">
        <w:rPr>
          <w:rFonts w:ascii="Cambria" w:eastAsia="Cambria" w:hAnsi="Cambria" w:cs="Arial"/>
          <w:sz w:val="22"/>
          <w:szCs w:val="22"/>
        </w:rPr>
        <w:t xml:space="preserve">, </w:t>
      </w:r>
      <w:r>
        <w:rPr>
          <w:rFonts w:ascii="Cambria" w:eastAsia="Cambria" w:hAnsi="Cambria" w:cs="Arial"/>
          <w:b/>
          <w:bCs/>
          <w:sz w:val="22"/>
          <w:szCs w:val="22"/>
        </w:rPr>
        <w:t>Irving</w:t>
      </w:r>
      <w:r w:rsidR="00EB220F" w:rsidRPr="009F4702">
        <w:rPr>
          <w:rFonts w:ascii="Cambria" w:eastAsia="Cambria" w:hAnsi="Cambria" w:cs="Arial"/>
          <w:b/>
          <w:bCs/>
          <w:sz w:val="22"/>
          <w:szCs w:val="22"/>
        </w:rPr>
        <w:t xml:space="preserve">, </w:t>
      </w:r>
      <w:r>
        <w:rPr>
          <w:rFonts w:ascii="Cambria" w:eastAsia="Cambria" w:hAnsi="Cambria" w:cs="Arial"/>
          <w:b/>
          <w:bCs/>
          <w:sz w:val="22"/>
          <w:szCs w:val="22"/>
        </w:rPr>
        <w:t>TX</w:t>
      </w:r>
      <w:r w:rsidR="00EB220F" w:rsidRPr="009F4702">
        <w:rPr>
          <w:rFonts w:ascii="Cambria" w:hAnsi="Cambria"/>
          <w:sz w:val="22"/>
          <w:szCs w:val="22"/>
        </w:rPr>
        <w:t xml:space="preserve"> </w:t>
      </w:r>
      <w:r w:rsidR="00EB220F" w:rsidRPr="009F4702">
        <w:rPr>
          <w:rFonts w:ascii="Cambria" w:hAnsi="Cambria"/>
          <w:sz w:val="22"/>
          <w:szCs w:val="22"/>
        </w:rPr>
        <w:tab/>
      </w:r>
      <w:r w:rsidR="00EB220F" w:rsidRPr="009F4702">
        <w:rPr>
          <w:rFonts w:ascii="Cambria" w:hAnsi="Cambria"/>
          <w:sz w:val="22"/>
          <w:szCs w:val="22"/>
        </w:rPr>
        <w:tab/>
      </w:r>
      <w:r w:rsidR="00EB220F" w:rsidRPr="009F4702">
        <w:rPr>
          <w:rFonts w:ascii="Cambria" w:hAnsi="Cambria"/>
          <w:sz w:val="22"/>
          <w:szCs w:val="22"/>
        </w:rPr>
        <w:tab/>
      </w:r>
      <w:r w:rsidR="00EB220F" w:rsidRPr="009F4702">
        <w:rPr>
          <w:rFonts w:ascii="Cambria" w:hAnsi="Cambria"/>
          <w:sz w:val="22"/>
          <w:szCs w:val="22"/>
        </w:rPr>
        <w:tab/>
      </w:r>
      <w:r w:rsidR="00EB220F" w:rsidRPr="009F4702">
        <w:rPr>
          <w:rFonts w:ascii="Cambria" w:hAnsi="Cambria"/>
          <w:sz w:val="22"/>
          <w:szCs w:val="22"/>
        </w:rPr>
        <w:tab/>
      </w:r>
      <w:r w:rsidR="00EB220F" w:rsidRPr="009F4702">
        <w:rPr>
          <w:rFonts w:ascii="Cambria" w:hAnsi="Cambria"/>
          <w:sz w:val="22"/>
          <w:szCs w:val="22"/>
        </w:rPr>
        <w:tab/>
      </w:r>
      <w:r w:rsidR="00EB220F" w:rsidRPr="009F4702">
        <w:rPr>
          <w:rFonts w:ascii="Cambria" w:hAnsi="Cambria"/>
          <w:sz w:val="22"/>
          <w:szCs w:val="22"/>
        </w:rPr>
        <w:tab/>
      </w:r>
      <w:r w:rsidR="00EB220F" w:rsidRPr="009F4702">
        <w:rPr>
          <w:rFonts w:ascii="Cambria" w:hAnsi="Cambria"/>
          <w:sz w:val="22"/>
          <w:szCs w:val="22"/>
        </w:rPr>
        <w:tab/>
      </w:r>
      <w:r w:rsidR="00EB220F" w:rsidRPr="009F4702">
        <w:rPr>
          <w:rFonts w:ascii="Cambria" w:hAnsi="Cambria"/>
          <w:sz w:val="22"/>
          <w:szCs w:val="22"/>
        </w:rPr>
        <w:tab/>
      </w:r>
      <w:r>
        <w:rPr>
          <w:rFonts w:ascii="Cambria" w:hAnsi="Cambria"/>
          <w:sz w:val="22"/>
          <w:szCs w:val="22"/>
        </w:rPr>
        <w:t xml:space="preserve">               </w:t>
      </w:r>
      <w:r w:rsidR="00CF3F45">
        <w:rPr>
          <w:rFonts w:ascii="Cambria" w:eastAsia="Cambria" w:hAnsi="Cambria" w:cs="Arial"/>
          <w:b/>
          <w:bCs/>
          <w:sz w:val="22"/>
          <w:szCs w:val="22"/>
        </w:rPr>
        <w:t>Apr</w:t>
      </w:r>
      <w:r w:rsidR="00EB220F" w:rsidRPr="009F4702">
        <w:rPr>
          <w:rFonts w:ascii="Cambria" w:eastAsia="Cambria" w:hAnsi="Cambria" w:cs="Arial"/>
          <w:b/>
          <w:bCs/>
          <w:sz w:val="22"/>
          <w:szCs w:val="22"/>
        </w:rPr>
        <w:t xml:space="preserve"> 20</w:t>
      </w:r>
      <w:r w:rsidR="00CF3F45">
        <w:rPr>
          <w:rFonts w:ascii="Cambria" w:eastAsia="Cambria" w:hAnsi="Cambria" w:cs="Arial"/>
          <w:b/>
          <w:bCs/>
          <w:sz w:val="22"/>
          <w:szCs w:val="22"/>
        </w:rPr>
        <w:t>23</w:t>
      </w:r>
      <w:r w:rsidR="00EB220F" w:rsidRPr="009F4702">
        <w:rPr>
          <w:rFonts w:ascii="Cambria" w:eastAsia="Cambria" w:hAnsi="Cambria" w:cs="Arial"/>
          <w:b/>
          <w:bCs/>
          <w:sz w:val="22"/>
          <w:szCs w:val="22"/>
        </w:rPr>
        <w:t xml:space="preserve"> - </w:t>
      </w:r>
      <w:r w:rsidR="00CF3F45">
        <w:rPr>
          <w:rFonts w:ascii="Cambria" w:eastAsia="Cambria" w:hAnsi="Cambria" w:cs="Arial"/>
          <w:b/>
          <w:bCs/>
          <w:sz w:val="22"/>
          <w:szCs w:val="22"/>
        </w:rPr>
        <w:t>May</w:t>
      </w:r>
      <w:r w:rsidR="00EB220F" w:rsidRPr="009F4702">
        <w:rPr>
          <w:rFonts w:ascii="Cambria" w:eastAsia="Cambria" w:hAnsi="Cambria" w:cs="Arial"/>
          <w:b/>
          <w:bCs/>
          <w:sz w:val="22"/>
          <w:szCs w:val="22"/>
        </w:rPr>
        <w:t xml:space="preserve"> 20</w:t>
      </w:r>
      <w:r w:rsidR="00CF3F45">
        <w:rPr>
          <w:rFonts w:ascii="Cambria" w:eastAsia="Cambria" w:hAnsi="Cambria" w:cs="Arial"/>
          <w:b/>
          <w:bCs/>
          <w:sz w:val="22"/>
          <w:szCs w:val="22"/>
        </w:rPr>
        <w:t>24</w:t>
      </w:r>
      <w:r w:rsidR="00EB220F" w:rsidRPr="009F4702">
        <w:rPr>
          <w:rFonts w:ascii="Cambria" w:eastAsia="Cambria" w:hAnsi="Cambria" w:cs="Arial"/>
          <w:b/>
          <w:bCs/>
          <w:sz w:val="22"/>
          <w:szCs w:val="22"/>
        </w:rPr>
        <w:tab/>
      </w:r>
    </w:p>
    <w:p w14:paraId="6BFF886B" w14:textId="6899B3A6" w:rsidR="00EB220F" w:rsidRPr="009F4702" w:rsidRDefault="00CF3F45" w:rsidP="00EB220F">
      <w:pPr>
        <w:rPr>
          <w:rFonts w:ascii="Cambria" w:eastAsia="Cambria" w:hAnsi="Cambria" w:cs="Arial"/>
          <w:b/>
          <w:bCs/>
          <w:sz w:val="22"/>
          <w:szCs w:val="22"/>
        </w:rPr>
      </w:pPr>
      <w:bookmarkStart w:id="1" w:name="_Hlk171929866"/>
      <w:r>
        <w:rPr>
          <w:rFonts w:ascii="Cambria" w:eastAsia="Cambria" w:hAnsi="Cambria" w:cs="Arial"/>
          <w:b/>
          <w:bCs/>
          <w:sz w:val="22"/>
          <w:szCs w:val="22"/>
        </w:rPr>
        <w:lastRenderedPageBreak/>
        <w:t>Network Engineer</w:t>
      </w:r>
      <w:r w:rsidR="00C92D3D" w:rsidRPr="009F4702">
        <w:rPr>
          <w:rFonts w:ascii="Cambria" w:eastAsia="Cambria" w:hAnsi="Cambria" w:cs="Arial"/>
          <w:b/>
          <w:bCs/>
          <w:sz w:val="22"/>
          <w:szCs w:val="22"/>
        </w:rPr>
        <w:t xml:space="preserve"> </w:t>
      </w:r>
      <w:bookmarkEnd w:id="1"/>
    </w:p>
    <w:p w14:paraId="3D077F54" w14:textId="4B563754" w:rsidR="00CC6810" w:rsidRPr="009F4702" w:rsidRDefault="00EB220F" w:rsidP="00EB220F">
      <w:pPr>
        <w:rPr>
          <w:rFonts w:ascii="Arial" w:eastAsia="Cambria" w:hAnsi="Arial" w:cs="Arial"/>
          <w:b/>
          <w:bCs/>
          <w:sz w:val="22"/>
          <w:szCs w:val="22"/>
          <w:u w:val="single"/>
        </w:rPr>
      </w:pPr>
      <w:r w:rsidRPr="00EB220F">
        <w:rPr>
          <w:rFonts w:ascii="Cambria" w:eastAsia="Cambria" w:hAnsi="Cambria" w:cs="Arial"/>
          <w:b/>
          <w:bCs/>
          <w:sz w:val="22"/>
          <w:szCs w:val="22"/>
          <w:u w:val="single"/>
        </w:rPr>
        <w:t>Responsibilities:</w:t>
      </w:r>
      <w:r w:rsidR="00D13A8E" w:rsidRPr="009F4702">
        <w:rPr>
          <w:rFonts w:ascii="Arial" w:eastAsia="Cambria" w:hAnsi="Arial" w:cs="Arial"/>
          <w:b/>
          <w:bCs/>
          <w:sz w:val="22"/>
          <w:szCs w:val="22"/>
        </w:rPr>
        <w:tab/>
      </w:r>
      <w:r w:rsidR="00D13A8E" w:rsidRPr="009F4702">
        <w:rPr>
          <w:rFonts w:ascii="Arial" w:eastAsia="Cambria" w:hAnsi="Arial" w:cs="Arial"/>
          <w:b/>
          <w:bCs/>
          <w:sz w:val="22"/>
          <w:szCs w:val="22"/>
        </w:rPr>
        <w:tab/>
      </w:r>
      <w:r w:rsidR="00D13A8E" w:rsidRPr="009F4702">
        <w:rPr>
          <w:rFonts w:ascii="Arial" w:eastAsia="Cambria" w:hAnsi="Arial" w:cs="Arial"/>
          <w:b/>
          <w:bCs/>
          <w:sz w:val="22"/>
          <w:szCs w:val="22"/>
        </w:rPr>
        <w:tab/>
      </w:r>
      <w:r w:rsidR="00D13A8E" w:rsidRPr="009F4702">
        <w:rPr>
          <w:rFonts w:ascii="Arial" w:eastAsia="Cambria" w:hAnsi="Arial" w:cs="Arial"/>
          <w:b/>
          <w:bCs/>
          <w:sz w:val="22"/>
          <w:szCs w:val="22"/>
        </w:rPr>
        <w:tab/>
      </w:r>
      <w:r w:rsidR="00D80EBB" w:rsidRPr="009F4702">
        <w:rPr>
          <w:rFonts w:ascii="Arial" w:eastAsia="Cambria" w:hAnsi="Arial" w:cs="Arial"/>
          <w:b/>
          <w:bCs/>
          <w:sz w:val="22"/>
          <w:szCs w:val="22"/>
        </w:rPr>
        <w:tab/>
      </w:r>
      <w:r w:rsidR="00C92D3D" w:rsidRPr="009F4702">
        <w:rPr>
          <w:rFonts w:ascii="Arial" w:eastAsia="Cambria" w:hAnsi="Arial" w:cs="Arial"/>
          <w:b/>
          <w:bCs/>
          <w:sz w:val="22"/>
          <w:szCs w:val="22"/>
        </w:rPr>
        <w:tab/>
      </w:r>
      <w:r w:rsidR="00C92D3D" w:rsidRPr="009F4702">
        <w:rPr>
          <w:rFonts w:ascii="Arial" w:eastAsia="Cambria" w:hAnsi="Arial" w:cs="Arial"/>
          <w:b/>
          <w:bCs/>
          <w:sz w:val="22"/>
          <w:szCs w:val="22"/>
        </w:rPr>
        <w:tab/>
      </w:r>
      <w:r w:rsidR="00C92D3D" w:rsidRPr="009F4702">
        <w:rPr>
          <w:rFonts w:ascii="Arial" w:eastAsia="Cambria" w:hAnsi="Arial" w:cs="Arial"/>
          <w:b/>
          <w:bCs/>
          <w:sz w:val="22"/>
          <w:szCs w:val="22"/>
        </w:rPr>
        <w:tab/>
      </w:r>
      <w:r w:rsidR="00C92D3D" w:rsidRPr="009F4702">
        <w:rPr>
          <w:rFonts w:ascii="Arial" w:eastAsia="Cambria" w:hAnsi="Arial" w:cs="Arial"/>
          <w:b/>
          <w:bCs/>
          <w:sz w:val="22"/>
          <w:szCs w:val="22"/>
        </w:rPr>
        <w:tab/>
      </w:r>
      <w:r w:rsidR="00C92D3D" w:rsidRPr="009F4702">
        <w:rPr>
          <w:rFonts w:ascii="Arial" w:eastAsia="Cambria" w:hAnsi="Arial" w:cs="Arial"/>
          <w:b/>
          <w:bCs/>
          <w:sz w:val="22"/>
          <w:szCs w:val="22"/>
        </w:rPr>
        <w:tab/>
        <w:t xml:space="preserve">    </w:t>
      </w:r>
    </w:p>
    <w:p w14:paraId="54F8B0F8" w14:textId="77777777" w:rsidR="008960EA" w:rsidRPr="008960EA" w:rsidRDefault="008960EA" w:rsidP="008960E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t xml:space="preserve">Supported </w:t>
      </w:r>
      <w:r w:rsidRPr="008960EA">
        <w:t>enterprise data center network environments, performing physical and logical connectivity checks across access, aggregation, and core switching layers, including OOB access validation and port status verification.</w:t>
      </w:r>
    </w:p>
    <w:p w14:paraId="63A9F0DC" w14:textId="77777777" w:rsidR="008960EA" w:rsidRPr="008960EA" w:rsidRDefault="008960EA" w:rsidP="008960E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 w:rsidRPr="008960EA">
        <w:t>Assisted in routing and switching operations, validating IP addressing schemes (IPv4/IPv6), subnet configurations, VLAN mappings, and gateway reachability during new deployments and post-maintenance testing.</w:t>
      </w:r>
    </w:p>
    <w:p w14:paraId="098A0ECD" w14:textId="77777777" w:rsidR="008960EA" w:rsidRPr="008960EA" w:rsidRDefault="008960EA" w:rsidP="008960E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 w:rsidRPr="008960EA">
        <w:t>Participated in scenario-based network troubleshooting, assisting with diagnosis of latency, packet loss, and connectivity failures by reviewing logs, verifying routing paths, and coordinating with senior network engineers.</w:t>
      </w:r>
    </w:p>
    <w:p w14:paraId="10669103" w14:textId="77777777" w:rsidR="008960EA" w:rsidRPr="008960EA" w:rsidRDefault="008960EA" w:rsidP="008960E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 w:rsidRPr="008960EA">
        <w:t>Supported secure connectivity implementations, assisting with IPSEC and VPN tunnel validation, monitoring tunnel health, verifying routing behavior, and ensuring secure traffic flow between network segments.</w:t>
      </w:r>
    </w:p>
    <w:p w14:paraId="49D5DEF4" w14:textId="77777777" w:rsidR="008960EA" w:rsidRPr="008960EA" w:rsidRDefault="008960EA" w:rsidP="008960E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 w:rsidRPr="008960EA">
        <w:t>Contributed to brownfield infrastructure scaling projects, including server adds, rack expansions, and decom activities, ensuring network configurations were updated accurately and validated before production enablement.</w:t>
      </w:r>
    </w:p>
    <w:p w14:paraId="2CD71FB1" w14:textId="77777777" w:rsidR="008960EA" w:rsidRPr="008960EA" w:rsidRDefault="008960EA" w:rsidP="008960E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 w:rsidRPr="008960EA">
        <w:t>Executed change management and maintenance window activities, ensuring adherence to SOPs, validating pre- and post-change network states, and documenting outcomes for audit and compliance purposes.</w:t>
      </w:r>
    </w:p>
    <w:p w14:paraId="07B24099" w14:textId="2753ACF8" w:rsidR="008960EA" w:rsidRPr="008960EA" w:rsidRDefault="008960EA" w:rsidP="008960EA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 w:rsidRPr="008960EA">
        <w:t>Developed and maintained network documentation and runbooks, including build guides, connectivity diagrams, asset inventories, and troubleshooting procedures to support operational continuity and onboarding.</w:t>
      </w:r>
    </w:p>
    <w:p w14:paraId="41B06761" w14:textId="3B71AE7D" w:rsidR="00C92D3D" w:rsidRPr="009F4702" w:rsidRDefault="002C76A9" w:rsidP="00106193">
      <w:pPr>
        <w:rPr>
          <w:rFonts w:ascii="Cambria" w:eastAsia="Cambria" w:hAnsi="Cambria" w:cs="Arial"/>
          <w:sz w:val="22"/>
          <w:szCs w:val="22"/>
        </w:rPr>
      </w:pPr>
      <w:proofErr w:type="spellStart"/>
      <w:r w:rsidRPr="009F4702">
        <w:rPr>
          <w:rFonts w:ascii="Cambria" w:eastAsia="Cambria" w:hAnsi="Cambria" w:cs="Arial"/>
          <w:b/>
          <w:bCs/>
          <w:sz w:val="22"/>
          <w:szCs w:val="22"/>
        </w:rPr>
        <w:t>Spidcor</w:t>
      </w:r>
      <w:proofErr w:type="spellEnd"/>
      <w:r w:rsidRPr="009F4702">
        <w:rPr>
          <w:rFonts w:ascii="Cambria" w:eastAsia="Cambria" w:hAnsi="Cambria" w:cs="Arial"/>
          <w:b/>
          <w:bCs/>
          <w:sz w:val="22"/>
          <w:szCs w:val="22"/>
        </w:rPr>
        <w:t xml:space="preserve"> Technologie</w:t>
      </w:r>
      <w:r w:rsidR="00EB220F" w:rsidRPr="009F4702">
        <w:rPr>
          <w:rFonts w:ascii="Cambria" w:eastAsia="Cambria" w:hAnsi="Cambria" w:cs="Arial"/>
          <w:b/>
          <w:bCs/>
          <w:sz w:val="22"/>
          <w:szCs w:val="22"/>
        </w:rPr>
        <w:t xml:space="preserve">s, </w:t>
      </w:r>
      <w:r w:rsidR="00697746" w:rsidRPr="009F4702">
        <w:rPr>
          <w:rFonts w:ascii="Cambria" w:eastAsia="Cambria" w:hAnsi="Cambria" w:cs="Arial"/>
          <w:b/>
          <w:bCs/>
          <w:sz w:val="22"/>
          <w:szCs w:val="22"/>
        </w:rPr>
        <w:t>Hyderab</w:t>
      </w:r>
      <w:bookmarkStart w:id="2" w:name="_Hlk171929875"/>
      <w:r w:rsidR="00C92D3D" w:rsidRPr="009F4702">
        <w:rPr>
          <w:rFonts w:ascii="Cambria" w:eastAsia="Cambria" w:hAnsi="Cambria" w:cs="Arial"/>
          <w:b/>
          <w:bCs/>
          <w:sz w:val="22"/>
          <w:szCs w:val="22"/>
        </w:rPr>
        <w:t>ad</w:t>
      </w:r>
      <w:r w:rsidR="009261DA" w:rsidRPr="009F4702">
        <w:rPr>
          <w:rFonts w:ascii="Cambria" w:eastAsia="Cambria" w:hAnsi="Cambria" w:cs="Arial"/>
          <w:b/>
          <w:bCs/>
          <w:sz w:val="22"/>
          <w:szCs w:val="22"/>
        </w:rPr>
        <w:t>,</w:t>
      </w:r>
      <w:r w:rsidR="00902F76" w:rsidRPr="009F4702">
        <w:rPr>
          <w:rFonts w:ascii="Cambria" w:eastAsia="Cambria" w:hAnsi="Cambria" w:cs="Arial"/>
          <w:b/>
          <w:bCs/>
          <w:sz w:val="22"/>
          <w:szCs w:val="22"/>
        </w:rPr>
        <w:t xml:space="preserve"> </w:t>
      </w:r>
      <w:r w:rsidR="009261DA" w:rsidRPr="009F4702">
        <w:rPr>
          <w:rFonts w:ascii="Cambria" w:eastAsia="Cambria" w:hAnsi="Cambria" w:cs="Arial"/>
          <w:b/>
          <w:bCs/>
          <w:sz w:val="22"/>
          <w:szCs w:val="22"/>
        </w:rPr>
        <w:t>India</w:t>
      </w:r>
      <w:r w:rsidR="00EB220F" w:rsidRPr="009F4702">
        <w:rPr>
          <w:rFonts w:ascii="Cambria" w:eastAsia="Cambria" w:hAnsi="Cambria" w:cs="Arial"/>
          <w:b/>
          <w:bCs/>
          <w:sz w:val="22"/>
          <w:szCs w:val="22"/>
        </w:rPr>
        <w:t xml:space="preserve">    </w:t>
      </w:r>
      <w:r w:rsidR="00EB220F" w:rsidRPr="009F4702">
        <w:rPr>
          <w:rFonts w:ascii="Cambria" w:eastAsia="Cambria" w:hAnsi="Cambria" w:cs="Arial"/>
          <w:b/>
          <w:bCs/>
          <w:sz w:val="22"/>
          <w:szCs w:val="22"/>
        </w:rPr>
        <w:tab/>
      </w:r>
      <w:r w:rsidR="00EB220F" w:rsidRPr="009F4702">
        <w:rPr>
          <w:rFonts w:ascii="Cambria" w:eastAsia="Cambria" w:hAnsi="Cambria" w:cs="Arial"/>
          <w:b/>
          <w:bCs/>
          <w:sz w:val="22"/>
          <w:szCs w:val="22"/>
        </w:rPr>
        <w:tab/>
      </w:r>
      <w:r w:rsidR="00EB220F" w:rsidRPr="009F4702">
        <w:rPr>
          <w:rFonts w:ascii="Cambria" w:eastAsia="Cambria" w:hAnsi="Cambria" w:cs="Arial"/>
          <w:b/>
          <w:bCs/>
          <w:sz w:val="22"/>
          <w:szCs w:val="22"/>
        </w:rPr>
        <w:tab/>
      </w:r>
      <w:r w:rsidR="00EB220F" w:rsidRPr="009F4702">
        <w:rPr>
          <w:rFonts w:ascii="Cambria" w:eastAsia="Cambria" w:hAnsi="Cambria" w:cs="Arial"/>
          <w:b/>
          <w:bCs/>
          <w:sz w:val="22"/>
          <w:szCs w:val="22"/>
        </w:rPr>
        <w:tab/>
      </w:r>
      <w:r w:rsidR="00EB220F" w:rsidRPr="009F4702">
        <w:rPr>
          <w:rFonts w:ascii="Cambria" w:eastAsia="Cambria" w:hAnsi="Cambria" w:cs="Arial"/>
          <w:b/>
          <w:bCs/>
          <w:sz w:val="22"/>
          <w:szCs w:val="22"/>
        </w:rPr>
        <w:tab/>
      </w:r>
      <w:r w:rsidR="00EB220F" w:rsidRPr="009F4702">
        <w:rPr>
          <w:rFonts w:ascii="Cambria" w:eastAsia="Cambria" w:hAnsi="Cambria" w:cs="Arial"/>
          <w:b/>
          <w:bCs/>
          <w:sz w:val="22"/>
          <w:szCs w:val="22"/>
        </w:rPr>
        <w:tab/>
      </w:r>
      <w:r w:rsidR="009F4702">
        <w:rPr>
          <w:rFonts w:ascii="Cambria" w:eastAsia="Cambria" w:hAnsi="Cambria" w:cs="Arial"/>
          <w:b/>
          <w:bCs/>
          <w:sz w:val="22"/>
          <w:szCs w:val="22"/>
        </w:rPr>
        <w:tab/>
      </w:r>
      <w:r w:rsidR="00AA1190">
        <w:rPr>
          <w:rFonts w:ascii="Cambria" w:eastAsia="Cambria" w:hAnsi="Cambria" w:cs="Arial"/>
          <w:b/>
          <w:bCs/>
          <w:sz w:val="22"/>
          <w:szCs w:val="22"/>
        </w:rPr>
        <w:t xml:space="preserve">      </w:t>
      </w:r>
      <w:r w:rsidR="00EB220F" w:rsidRPr="009F4702">
        <w:rPr>
          <w:rFonts w:ascii="Cambria" w:eastAsia="Cambria" w:hAnsi="Cambria" w:cs="Arial"/>
          <w:b/>
          <w:bCs/>
          <w:sz w:val="22"/>
          <w:szCs w:val="22"/>
        </w:rPr>
        <w:t>J</w:t>
      </w:r>
      <w:r w:rsidR="008960EA">
        <w:rPr>
          <w:rFonts w:ascii="Cambria" w:eastAsia="Cambria" w:hAnsi="Cambria" w:cs="Arial"/>
          <w:b/>
          <w:bCs/>
          <w:sz w:val="22"/>
          <w:szCs w:val="22"/>
        </w:rPr>
        <w:t>an</w:t>
      </w:r>
      <w:r w:rsidR="00EB220F" w:rsidRPr="009F4702">
        <w:rPr>
          <w:rFonts w:ascii="Cambria" w:eastAsia="Cambria" w:hAnsi="Cambria" w:cs="Arial"/>
          <w:b/>
          <w:bCs/>
          <w:sz w:val="22"/>
          <w:szCs w:val="22"/>
        </w:rPr>
        <w:t xml:space="preserve"> 20</w:t>
      </w:r>
      <w:r w:rsidR="008960EA">
        <w:rPr>
          <w:rFonts w:ascii="Cambria" w:eastAsia="Cambria" w:hAnsi="Cambria" w:cs="Arial"/>
          <w:b/>
          <w:bCs/>
          <w:sz w:val="22"/>
          <w:szCs w:val="22"/>
        </w:rPr>
        <w:t>19</w:t>
      </w:r>
      <w:r w:rsidR="00EB220F" w:rsidRPr="009F4702">
        <w:rPr>
          <w:rFonts w:ascii="Cambria" w:eastAsia="Cambria" w:hAnsi="Cambria" w:cs="Arial"/>
          <w:b/>
          <w:bCs/>
          <w:sz w:val="22"/>
          <w:szCs w:val="22"/>
        </w:rPr>
        <w:t xml:space="preserve"> - </w:t>
      </w:r>
      <w:r w:rsidR="00CF3F45">
        <w:rPr>
          <w:rFonts w:ascii="Cambria" w:eastAsia="Cambria" w:hAnsi="Cambria" w:cs="Arial"/>
          <w:b/>
          <w:bCs/>
          <w:sz w:val="22"/>
          <w:szCs w:val="22"/>
        </w:rPr>
        <w:t>July</w:t>
      </w:r>
      <w:r w:rsidR="00EB220F" w:rsidRPr="009F4702">
        <w:rPr>
          <w:rFonts w:ascii="Cambria" w:eastAsia="Cambria" w:hAnsi="Cambria" w:cs="Arial"/>
          <w:b/>
          <w:bCs/>
          <w:sz w:val="22"/>
          <w:szCs w:val="22"/>
        </w:rPr>
        <w:t xml:space="preserve"> 20</w:t>
      </w:r>
      <w:r w:rsidR="00CF3F45">
        <w:rPr>
          <w:rFonts w:ascii="Cambria" w:eastAsia="Cambria" w:hAnsi="Cambria" w:cs="Arial"/>
          <w:b/>
          <w:bCs/>
          <w:sz w:val="22"/>
          <w:szCs w:val="22"/>
        </w:rPr>
        <w:t>22</w:t>
      </w:r>
    </w:p>
    <w:p w14:paraId="52A83994" w14:textId="7BAE4DA0" w:rsidR="00EB220F" w:rsidRPr="009F4702" w:rsidRDefault="00CF3F45" w:rsidP="00106193">
      <w:pPr>
        <w:rPr>
          <w:rFonts w:ascii="Cambria" w:eastAsia="Cambria" w:hAnsi="Cambria" w:cs="Arial"/>
          <w:b/>
          <w:bCs/>
          <w:sz w:val="22"/>
          <w:szCs w:val="22"/>
        </w:rPr>
      </w:pPr>
      <w:r>
        <w:rPr>
          <w:rFonts w:ascii="Cambria" w:eastAsia="Cambria" w:hAnsi="Cambria" w:cs="Arial"/>
          <w:b/>
          <w:bCs/>
          <w:sz w:val="22"/>
          <w:szCs w:val="22"/>
        </w:rPr>
        <w:t>Network</w:t>
      </w:r>
      <w:r w:rsidR="00684BAB" w:rsidRPr="009F4702">
        <w:rPr>
          <w:rFonts w:ascii="Cambria" w:eastAsia="Cambria" w:hAnsi="Cambria" w:cs="Arial"/>
          <w:b/>
          <w:bCs/>
          <w:sz w:val="22"/>
          <w:szCs w:val="22"/>
        </w:rPr>
        <w:t xml:space="preserve"> </w:t>
      </w:r>
      <w:bookmarkEnd w:id="2"/>
      <w:r>
        <w:rPr>
          <w:rFonts w:ascii="Cambria" w:eastAsia="Cambria" w:hAnsi="Cambria" w:cs="Arial"/>
          <w:b/>
          <w:bCs/>
          <w:sz w:val="22"/>
          <w:szCs w:val="22"/>
        </w:rPr>
        <w:t>Engineer</w:t>
      </w:r>
      <w:r w:rsidR="00C92D3D" w:rsidRPr="009F4702">
        <w:rPr>
          <w:rFonts w:ascii="Cambria" w:eastAsia="Cambria" w:hAnsi="Cambria" w:cs="Arial"/>
          <w:b/>
          <w:bCs/>
          <w:sz w:val="22"/>
          <w:szCs w:val="22"/>
        </w:rPr>
        <w:t xml:space="preserve"> </w:t>
      </w:r>
    </w:p>
    <w:p w14:paraId="2AE7E1F8" w14:textId="09372C51" w:rsidR="00366916" w:rsidRPr="009F4702" w:rsidRDefault="00EB220F" w:rsidP="00EB220F">
      <w:pPr>
        <w:rPr>
          <w:rFonts w:ascii="Cambria" w:eastAsia="Cambria" w:hAnsi="Cambria" w:cs="Arial"/>
          <w:b/>
          <w:bCs/>
          <w:sz w:val="22"/>
          <w:szCs w:val="22"/>
          <w:u w:val="single"/>
        </w:rPr>
      </w:pPr>
      <w:r w:rsidRPr="00EB220F">
        <w:rPr>
          <w:rFonts w:ascii="Cambria" w:eastAsia="Cambria" w:hAnsi="Cambria" w:cs="Arial"/>
          <w:b/>
          <w:bCs/>
          <w:sz w:val="22"/>
          <w:szCs w:val="22"/>
          <w:u w:val="single"/>
        </w:rPr>
        <w:t xml:space="preserve">Responsibilities:                                    </w:t>
      </w:r>
    </w:p>
    <w:p w14:paraId="618A82E3" w14:textId="77777777" w:rsidR="008960EA" w:rsidRPr="008960EA" w:rsidRDefault="008960EA" w:rsidP="008960EA">
      <w:pPr>
        <w:pStyle w:val="NormalWeb"/>
        <w:numPr>
          <w:ilvl w:val="0"/>
          <w:numId w:val="9"/>
        </w:numPr>
      </w:pPr>
      <w:r>
        <w:t xml:space="preserve">Supported </w:t>
      </w:r>
      <w:r w:rsidRPr="008960EA">
        <w:t>greenfield and lab network deployments, assisting with initial switch turn-ups, baseline configuration validation, cabling verification, and end-to-end connectivity testing across compute and network layers.</w:t>
      </w:r>
    </w:p>
    <w:p w14:paraId="19CC25DE" w14:textId="77777777" w:rsidR="008960EA" w:rsidRPr="008960EA" w:rsidRDefault="008960EA" w:rsidP="008960EA">
      <w:pPr>
        <w:pStyle w:val="NormalWeb"/>
        <w:numPr>
          <w:ilvl w:val="0"/>
          <w:numId w:val="9"/>
        </w:numPr>
      </w:pPr>
      <w:r w:rsidRPr="008960EA">
        <w:t>Worked with multi-vendor networking hardware (Cisco and similar platforms), performing configuration checks, interface validation, VLAN assignments, and basic routing verification under production and staging environments.</w:t>
      </w:r>
    </w:p>
    <w:p w14:paraId="47D5829A" w14:textId="77777777" w:rsidR="008960EA" w:rsidRPr="008960EA" w:rsidRDefault="008960EA" w:rsidP="008960EA">
      <w:pPr>
        <w:pStyle w:val="NormalWeb"/>
        <w:numPr>
          <w:ilvl w:val="0"/>
          <w:numId w:val="9"/>
        </w:numPr>
      </w:pPr>
      <w:r w:rsidRPr="008960EA">
        <w:t>Assisted in data center fabric operations, supporting access and aggregation switching layers, validating link redundancy, verifying spanning-tree behavior, and ensuring proper traffic forwarding.</w:t>
      </w:r>
    </w:p>
    <w:p w14:paraId="65001653" w14:textId="77777777" w:rsidR="008960EA" w:rsidRPr="008960EA" w:rsidRDefault="008960EA" w:rsidP="008960EA">
      <w:pPr>
        <w:pStyle w:val="NormalWeb"/>
        <w:numPr>
          <w:ilvl w:val="0"/>
          <w:numId w:val="9"/>
        </w:numPr>
      </w:pPr>
      <w:r w:rsidRPr="008960EA">
        <w:t>Participated in incident response and troubleshooting, assisting with resolution of connectivity outages, misconfigurations, and hardware-related network issues through structured troubleshooting methodologies.</w:t>
      </w:r>
    </w:p>
    <w:p w14:paraId="4F6559D3" w14:textId="77777777" w:rsidR="008960EA" w:rsidRPr="008960EA" w:rsidRDefault="008960EA" w:rsidP="008960EA">
      <w:pPr>
        <w:pStyle w:val="NormalWeb"/>
        <w:numPr>
          <w:ilvl w:val="0"/>
          <w:numId w:val="9"/>
        </w:numPr>
      </w:pPr>
      <w:r w:rsidRPr="008960EA">
        <w:t>Supported rack &amp; stack and hardware lifecycle activities, including power validation, cable tracing, labeling, and coordination with network and systems teams during new deployments and refresh cycles.</w:t>
      </w:r>
    </w:p>
    <w:p w14:paraId="7E33CE2A" w14:textId="77777777" w:rsidR="008960EA" w:rsidRPr="008960EA" w:rsidRDefault="008960EA" w:rsidP="008960EA">
      <w:pPr>
        <w:pStyle w:val="NormalWeb"/>
        <w:numPr>
          <w:ilvl w:val="0"/>
          <w:numId w:val="9"/>
        </w:numPr>
      </w:pPr>
      <w:r w:rsidRPr="008960EA">
        <w:t>Maintained accurate network and infrastructure documentation, including rack layouts, connectivity diagrams, asset inventories, and operational checklists to support ongoing datacenter operations.</w:t>
      </w:r>
    </w:p>
    <w:p w14:paraId="350DB25C" w14:textId="33E8CF9D" w:rsidR="008960EA" w:rsidRPr="008960EA" w:rsidRDefault="008960EA" w:rsidP="008960EA">
      <w:pPr>
        <w:pStyle w:val="NormalWeb"/>
        <w:numPr>
          <w:ilvl w:val="0"/>
          <w:numId w:val="9"/>
        </w:numPr>
      </w:pPr>
      <w:r w:rsidRPr="008960EA">
        <w:t>Took part in knowledge transfer and handover sessions, assisting senior engineers in documenting lessons learned and operational best practices for newly deployed network</w:t>
      </w:r>
      <w:r>
        <w:t xml:space="preserve"> environments.</w:t>
      </w:r>
    </w:p>
    <w:bookmarkEnd w:id="0"/>
    <w:p w14:paraId="32278E63" w14:textId="2B921275" w:rsidR="00AA1190" w:rsidRPr="00AA1190" w:rsidRDefault="00AA1190" w:rsidP="00AA119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 w:cs="Arial"/>
          <w:b/>
          <w:bCs/>
          <w:color w:val="000000"/>
          <w:sz w:val="23"/>
          <w:szCs w:val="23"/>
          <w:u w:val="single"/>
        </w:rPr>
      </w:pPr>
      <w:r w:rsidRPr="00AA1190">
        <w:rPr>
          <w:rFonts w:ascii="Cambria" w:hAnsi="Cambria" w:cs="Arial"/>
          <w:b/>
          <w:bCs/>
          <w:color w:val="000000"/>
          <w:sz w:val="23"/>
          <w:szCs w:val="23"/>
          <w:u w:val="single"/>
        </w:rPr>
        <w:t>EDUCATION:</w:t>
      </w:r>
      <w:r w:rsidRPr="00AA1190">
        <w:rPr>
          <w:rFonts w:ascii="Cambria" w:hAnsi="Cambria" w:cs="Arial"/>
          <w:b/>
          <w:bCs/>
          <w:color w:val="000000"/>
          <w:sz w:val="23"/>
          <w:szCs w:val="23"/>
          <w:u w:val="single"/>
        </w:rPr>
        <w:br/>
      </w:r>
      <w:proofErr w:type="spellStart"/>
      <w:r w:rsidRPr="00AA1190">
        <w:rPr>
          <w:rFonts w:ascii="Cambria" w:hAnsi="Cambria" w:cs="Arial"/>
          <w:color w:val="000000"/>
          <w:sz w:val="22"/>
          <w:szCs w:val="22"/>
        </w:rPr>
        <w:t>Vignan</w:t>
      </w:r>
      <w:proofErr w:type="spellEnd"/>
      <w:r w:rsidRPr="00AA1190">
        <w:rPr>
          <w:rFonts w:ascii="Cambria" w:hAnsi="Cambria" w:cs="Arial"/>
          <w:color w:val="000000"/>
          <w:sz w:val="22"/>
          <w:szCs w:val="22"/>
        </w:rPr>
        <w:t xml:space="preserve"> Institute of Information Technology, Electronics and Communications Engineering</w:t>
      </w:r>
      <w:r w:rsidRPr="00AA1190">
        <w:rPr>
          <w:rFonts w:ascii="Cambria" w:hAnsi="Cambria" w:cs="Arial"/>
          <w:b/>
          <w:bCs/>
          <w:color w:val="000000"/>
          <w:sz w:val="22"/>
          <w:szCs w:val="22"/>
        </w:rPr>
        <w:tab/>
        <w:t xml:space="preserve">        </w:t>
      </w:r>
      <w:r w:rsidRPr="00AA1190">
        <w:rPr>
          <w:rFonts w:ascii="Arial" w:hAnsi="Arial" w:cs="Arial"/>
          <w:b/>
          <w:bCs/>
          <w:color w:val="000000"/>
          <w:sz w:val="20"/>
          <w:szCs w:val="20"/>
        </w:rPr>
        <w:t xml:space="preserve">  </w:t>
      </w:r>
    </w:p>
    <w:p w14:paraId="4F4F96AE" w14:textId="107F65BF" w:rsidR="009116FE" w:rsidRPr="00AA1190" w:rsidRDefault="009116FE" w:rsidP="009116F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hAnsi="Cambria" w:cs="Arial"/>
          <w:b/>
          <w:bCs/>
          <w:color w:val="000000"/>
          <w:sz w:val="23"/>
          <w:szCs w:val="23"/>
          <w:u w:val="single"/>
        </w:rPr>
      </w:pPr>
      <w:r>
        <w:rPr>
          <w:rFonts w:ascii="Cambria" w:hAnsi="Cambria" w:cs="Arial"/>
          <w:color w:val="000000"/>
          <w:sz w:val="22"/>
          <w:szCs w:val="22"/>
        </w:rPr>
        <w:t xml:space="preserve">University of Bridgeport, </w:t>
      </w:r>
      <w:r w:rsidR="00E658D3">
        <w:rPr>
          <w:rFonts w:ascii="Cambria" w:hAnsi="Cambria" w:cs="Arial"/>
          <w:color w:val="000000"/>
          <w:sz w:val="22"/>
          <w:szCs w:val="22"/>
        </w:rPr>
        <w:t>Computer Science</w:t>
      </w:r>
      <w:r>
        <w:rPr>
          <w:rFonts w:ascii="Cambria" w:hAnsi="Cambria" w:cs="Arial"/>
          <w:color w:val="000000"/>
          <w:sz w:val="22"/>
          <w:szCs w:val="22"/>
        </w:rPr>
        <w:t xml:space="preserve">                                                                                             </w:t>
      </w:r>
      <w:r w:rsidRPr="00AA1190">
        <w:rPr>
          <w:rFonts w:ascii="Cambria" w:hAnsi="Cambria" w:cs="Arial"/>
          <w:b/>
          <w:bCs/>
          <w:color w:val="000000"/>
          <w:sz w:val="22"/>
          <w:szCs w:val="22"/>
        </w:rPr>
        <w:tab/>
        <w:t xml:space="preserve">        </w:t>
      </w:r>
    </w:p>
    <w:p w14:paraId="3B54764A" w14:textId="77777777" w:rsidR="009116FE" w:rsidRPr="00267527" w:rsidRDefault="009116FE" w:rsidP="009116F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p w14:paraId="50A42D82" w14:textId="3951E621" w:rsidR="006D45FE" w:rsidRDefault="008960EA" w:rsidP="00AA119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Open Sans" w:hAnsi="Open Sans" w:cs="Open Sans"/>
          <w:color w:val="2E2E2E"/>
          <w:shd w:val="clear" w:color="auto" w:fill="FFFFFF"/>
        </w:rPr>
      </w:pPr>
      <w:r>
        <w:rPr>
          <w:rFonts w:ascii="Cambria" w:hAnsi="Cambria" w:cs="Arial"/>
          <w:b/>
          <w:bCs/>
          <w:color w:val="000000"/>
          <w:sz w:val="23"/>
          <w:szCs w:val="23"/>
          <w:u w:val="single"/>
        </w:rPr>
        <w:t>CERTIFI</w:t>
      </w:r>
      <w:r w:rsidRPr="00AA1190">
        <w:rPr>
          <w:rFonts w:ascii="Cambria" w:hAnsi="Cambria" w:cs="Arial"/>
          <w:b/>
          <w:bCs/>
          <w:color w:val="000000"/>
          <w:sz w:val="23"/>
          <w:szCs w:val="23"/>
          <w:u w:val="single"/>
        </w:rPr>
        <w:t>CATION:</w:t>
      </w:r>
      <w:r w:rsidRPr="00AA1190">
        <w:rPr>
          <w:rFonts w:ascii="Cambria" w:hAnsi="Cambria" w:cs="Arial"/>
          <w:b/>
          <w:bCs/>
          <w:color w:val="000000"/>
          <w:sz w:val="23"/>
          <w:szCs w:val="23"/>
          <w:u w:val="single"/>
        </w:rPr>
        <w:br/>
      </w:r>
      <w:r w:rsidRPr="008960EA">
        <w:rPr>
          <w:rFonts w:ascii="Cambria" w:hAnsi="Cambria" w:cs="Arial"/>
          <w:b/>
          <w:bCs/>
          <w:color w:val="000000"/>
          <w:sz w:val="22"/>
          <w:szCs w:val="22"/>
        </w:rPr>
        <w:t>CCNA:</w:t>
      </w:r>
      <w:r>
        <w:rPr>
          <w:rFonts w:ascii="Cambria" w:hAnsi="Cambria" w:cs="Arial"/>
          <w:color w:val="000000"/>
          <w:sz w:val="22"/>
          <w:szCs w:val="22"/>
        </w:rPr>
        <w:t xml:space="preserve"> </w:t>
      </w:r>
      <w:r>
        <w:rPr>
          <w:rFonts w:ascii="Cambria" w:hAnsi="Cambria" w:cs="Arial"/>
          <w:color w:val="000000"/>
          <w:sz w:val="22"/>
          <w:szCs w:val="22"/>
        </w:rPr>
        <w:br/>
        <w:t xml:space="preserve">1. Credential Id: </w:t>
      </w:r>
      <w:r>
        <w:rPr>
          <w:rFonts w:ascii="Open Sans" w:hAnsi="Open Sans" w:cs="Open Sans"/>
          <w:color w:val="2E2E2E"/>
          <w:shd w:val="clear" w:color="auto" w:fill="FFFFFF"/>
        </w:rPr>
        <w:t>d575d128-3050-45bb-b4e1-70e42b0a2a72</w:t>
      </w:r>
      <w:r>
        <w:rPr>
          <w:rFonts w:ascii="Open Sans" w:hAnsi="Open Sans" w:cs="Open Sans"/>
          <w:color w:val="2E2E2E"/>
          <w:shd w:val="clear" w:color="auto" w:fill="FFFFFF"/>
        </w:rPr>
        <w:t xml:space="preserve">. </w:t>
      </w:r>
    </w:p>
    <w:p w14:paraId="0A308029" w14:textId="77777777" w:rsidR="008960EA" w:rsidRDefault="008960EA" w:rsidP="008960EA">
      <w:pPr>
        <w:textAlignment w:val="baseline"/>
        <w:rPr>
          <w:rFonts w:ascii="Open Sans" w:hAnsi="Open Sans" w:cs="Open Sans"/>
          <w:color w:val="2E2E2E"/>
        </w:rPr>
      </w:pPr>
      <w:r>
        <w:rPr>
          <w:rFonts w:ascii="Open Sans" w:hAnsi="Open Sans" w:cs="Open Sans"/>
          <w:color w:val="2E2E2E"/>
          <w:shd w:val="clear" w:color="auto" w:fill="FFFFFF"/>
        </w:rPr>
        <w:t xml:space="preserve">2. Credential Id: </w:t>
      </w:r>
      <w:r>
        <w:rPr>
          <w:rStyle w:val="typographystylescontainer-fredlysc-1jldzrm-0"/>
          <w:rFonts w:ascii="Open Sans" w:hAnsi="Open Sans" w:cs="Open Sans"/>
          <w:color w:val="2E2E2E"/>
          <w:bdr w:val="none" w:sz="0" w:space="0" w:color="auto" w:frame="1"/>
        </w:rPr>
        <w:t>b3736028-1b8a-4b61-a0d2-075c12f896b3</w:t>
      </w:r>
    </w:p>
    <w:p w14:paraId="01B153A7" w14:textId="77777777" w:rsidR="008960EA" w:rsidRDefault="008960EA" w:rsidP="008960EA"/>
    <w:p w14:paraId="25685CA2" w14:textId="0AE2EE56" w:rsidR="008960EA" w:rsidRPr="00267527" w:rsidRDefault="008960EA" w:rsidP="00AA119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sectPr w:rsidR="008960EA" w:rsidRPr="00267527" w:rsidSect="00832815">
      <w:pgSz w:w="12240" w:h="15840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39A"/>
    <w:multiLevelType w:val="multilevel"/>
    <w:tmpl w:val="E71014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9A14BD"/>
    <w:multiLevelType w:val="multilevel"/>
    <w:tmpl w:val="9950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0F156D"/>
    <w:multiLevelType w:val="hybridMultilevel"/>
    <w:tmpl w:val="77D468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B85CC7"/>
    <w:multiLevelType w:val="hybridMultilevel"/>
    <w:tmpl w:val="EB188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EC30AE"/>
    <w:multiLevelType w:val="hybridMultilevel"/>
    <w:tmpl w:val="690E9A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4D76AEF"/>
    <w:multiLevelType w:val="hybridMultilevel"/>
    <w:tmpl w:val="345C2E94"/>
    <w:lvl w:ilvl="0" w:tplc="3E548418">
      <w:numFmt w:val="bullet"/>
      <w:lvlText w:val="•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D561BC"/>
    <w:multiLevelType w:val="hybridMultilevel"/>
    <w:tmpl w:val="D338C0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en-US" w:eastAsia="en-US" w:bidi="ar-SA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AF34768"/>
    <w:multiLevelType w:val="multilevel"/>
    <w:tmpl w:val="6A745F4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E5B749D"/>
    <w:multiLevelType w:val="hybridMultilevel"/>
    <w:tmpl w:val="E996BF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290E07"/>
    <w:multiLevelType w:val="multilevel"/>
    <w:tmpl w:val="93EC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83BB3"/>
    <w:multiLevelType w:val="hybridMultilevel"/>
    <w:tmpl w:val="4350B5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3615A6"/>
    <w:multiLevelType w:val="hybridMultilevel"/>
    <w:tmpl w:val="EA461A2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EB45FB"/>
    <w:multiLevelType w:val="multilevel"/>
    <w:tmpl w:val="D85A95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8E47676"/>
    <w:multiLevelType w:val="multilevel"/>
    <w:tmpl w:val="C0F29B0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D5B191D"/>
    <w:multiLevelType w:val="multilevel"/>
    <w:tmpl w:val="53346452"/>
    <w:lvl w:ilvl="0">
      <w:start w:val="1"/>
      <w:numFmt w:val="bullet"/>
      <w:lvlText w:val="★"/>
      <w:lvlJc w:val="left"/>
      <w:pPr>
        <w:ind w:left="720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0221AAB"/>
    <w:multiLevelType w:val="hybridMultilevel"/>
    <w:tmpl w:val="A0D46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AB2351"/>
    <w:multiLevelType w:val="hybridMultilevel"/>
    <w:tmpl w:val="E42629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4B81544"/>
    <w:multiLevelType w:val="multilevel"/>
    <w:tmpl w:val="75B2C55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1835DFB"/>
    <w:multiLevelType w:val="hybridMultilevel"/>
    <w:tmpl w:val="48182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C53DBF"/>
    <w:multiLevelType w:val="multilevel"/>
    <w:tmpl w:val="2EBC56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ED304A1"/>
    <w:multiLevelType w:val="hybridMultilevel"/>
    <w:tmpl w:val="AC667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185C56"/>
    <w:multiLevelType w:val="hybridMultilevel"/>
    <w:tmpl w:val="157A62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3BE4380"/>
    <w:multiLevelType w:val="hybridMultilevel"/>
    <w:tmpl w:val="82FA20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5682512"/>
    <w:multiLevelType w:val="multilevel"/>
    <w:tmpl w:val="496ABA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660D5149"/>
    <w:multiLevelType w:val="hybridMultilevel"/>
    <w:tmpl w:val="F3A0F00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DD26A68"/>
    <w:multiLevelType w:val="multilevel"/>
    <w:tmpl w:val="E872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421C06"/>
    <w:multiLevelType w:val="hybridMultilevel"/>
    <w:tmpl w:val="96B665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F207336"/>
    <w:multiLevelType w:val="multilevel"/>
    <w:tmpl w:val="7C0C7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C92FFB"/>
    <w:multiLevelType w:val="multilevel"/>
    <w:tmpl w:val="75B2C55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1E81C66"/>
    <w:multiLevelType w:val="multilevel"/>
    <w:tmpl w:val="76BC8620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5F50F69"/>
    <w:multiLevelType w:val="multilevel"/>
    <w:tmpl w:val="BD6C9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AE237F"/>
    <w:multiLevelType w:val="multilevel"/>
    <w:tmpl w:val="EF4E3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7074EF"/>
    <w:multiLevelType w:val="hybridMultilevel"/>
    <w:tmpl w:val="8884AE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04832578">
    <w:abstractNumId w:val="14"/>
  </w:num>
  <w:num w:numId="2" w16cid:durableId="1240091638">
    <w:abstractNumId w:val="0"/>
  </w:num>
  <w:num w:numId="3" w16cid:durableId="1732803710">
    <w:abstractNumId w:val="19"/>
  </w:num>
  <w:num w:numId="4" w16cid:durableId="1274021218">
    <w:abstractNumId w:val="12"/>
  </w:num>
  <w:num w:numId="5" w16cid:durableId="748113047">
    <w:abstractNumId w:val="5"/>
  </w:num>
  <w:num w:numId="6" w16cid:durableId="140005553">
    <w:abstractNumId w:val="5"/>
  </w:num>
  <w:num w:numId="7" w16cid:durableId="1508864133">
    <w:abstractNumId w:val="20"/>
  </w:num>
  <w:num w:numId="8" w16cid:durableId="1579293390">
    <w:abstractNumId w:val="8"/>
  </w:num>
  <w:num w:numId="9" w16cid:durableId="1567761122">
    <w:abstractNumId w:val="21"/>
  </w:num>
  <w:num w:numId="10" w16cid:durableId="25907426">
    <w:abstractNumId w:val="17"/>
  </w:num>
  <w:num w:numId="11" w16cid:durableId="441607844">
    <w:abstractNumId w:val="28"/>
  </w:num>
  <w:num w:numId="12" w16cid:durableId="1711563337">
    <w:abstractNumId w:val="13"/>
  </w:num>
  <w:num w:numId="13" w16cid:durableId="1477994129">
    <w:abstractNumId w:val="23"/>
  </w:num>
  <w:num w:numId="14" w16cid:durableId="920142489">
    <w:abstractNumId w:val="29"/>
  </w:num>
  <w:num w:numId="15" w16cid:durableId="755250400">
    <w:abstractNumId w:val="7"/>
  </w:num>
  <w:num w:numId="16" w16cid:durableId="899092086">
    <w:abstractNumId w:val="24"/>
  </w:num>
  <w:num w:numId="17" w16cid:durableId="485249053">
    <w:abstractNumId w:val="15"/>
  </w:num>
  <w:num w:numId="18" w16cid:durableId="227696269">
    <w:abstractNumId w:val="6"/>
  </w:num>
  <w:num w:numId="19" w16cid:durableId="607590240">
    <w:abstractNumId w:val="9"/>
  </w:num>
  <w:num w:numId="20" w16cid:durableId="556205745">
    <w:abstractNumId w:val="18"/>
  </w:num>
  <w:num w:numId="21" w16cid:durableId="848641786">
    <w:abstractNumId w:val="16"/>
  </w:num>
  <w:num w:numId="22" w16cid:durableId="600451324">
    <w:abstractNumId w:val="11"/>
  </w:num>
  <w:num w:numId="23" w16cid:durableId="1438523099">
    <w:abstractNumId w:val="22"/>
  </w:num>
  <w:num w:numId="24" w16cid:durableId="1617909488">
    <w:abstractNumId w:val="2"/>
  </w:num>
  <w:num w:numId="25" w16cid:durableId="697974517">
    <w:abstractNumId w:val="4"/>
  </w:num>
  <w:num w:numId="26" w16cid:durableId="1970091572">
    <w:abstractNumId w:val="10"/>
  </w:num>
  <w:num w:numId="27" w16cid:durableId="1155027025">
    <w:abstractNumId w:val="26"/>
  </w:num>
  <w:num w:numId="28" w16cid:durableId="1186018689">
    <w:abstractNumId w:val="32"/>
  </w:num>
  <w:num w:numId="29" w16cid:durableId="1792240697">
    <w:abstractNumId w:val="3"/>
  </w:num>
  <w:num w:numId="30" w16cid:durableId="980116397">
    <w:abstractNumId w:val="25"/>
  </w:num>
  <w:num w:numId="31" w16cid:durableId="718087758">
    <w:abstractNumId w:val="30"/>
  </w:num>
  <w:num w:numId="32" w16cid:durableId="1960798990">
    <w:abstractNumId w:val="1"/>
  </w:num>
  <w:num w:numId="33" w16cid:durableId="527648777">
    <w:abstractNumId w:val="27"/>
  </w:num>
  <w:num w:numId="34" w16cid:durableId="49715792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66C"/>
    <w:rsid w:val="000014E9"/>
    <w:rsid w:val="000032F8"/>
    <w:rsid w:val="00004E4A"/>
    <w:rsid w:val="0001013B"/>
    <w:rsid w:val="000117BD"/>
    <w:rsid w:val="00016D03"/>
    <w:rsid w:val="000211D7"/>
    <w:rsid w:val="00022A2A"/>
    <w:rsid w:val="000239BB"/>
    <w:rsid w:val="00023A17"/>
    <w:rsid w:val="00025E07"/>
    <w:rsid w:val="000277A9"/>
    <w:rsid w:val="00031038"/>
    <w:rsid w:val="000323DC"/>
    <w:rsid w:val="00032BC2"/>
    <w:rsid w:val="00032F73"/>
    <w:rsid w:val="00042DF4"/>
    <w:rsid w:val="000563C2"/>
    <w:rsid w:val="00056437"/>
    <w:rsid w:val="00057D6C"/>
    <w:rsid w:val="0006361B"/>
    <w:rsid w:val="00064E34"/>
    <w:rsid w:val="00065F25"/>
    <w:rsid w:val="000660B1"/>
    <w:rsid w:val="000714B7"/>
    <w:rsid w:val="000716B5"/>
    <w:rsid w:val="00071E65"/>
    <w:rsid w:val="0007441D"/>
    <w:rsid w:val="000834DB"/>
    <w:rsid w:val="00084486"/>
    <w:rsid w:val="0008646B"/>
    <w:rsid w:val="00086E3C"/>
    <w:rsid w:val="000879FC"/>
    <w:rsid w:val="000908C7"/>
    <w:rsid w:val="00093262"/>
    <w:rsid w:val="00093408"/>
    <w:rsid w:val="000941A9"/>
    <w:rsid w:val="000A1B07"/>
    <w:rsid w:val="000A2AE8"/>
    <w:rsid w:val="000A5B1C"/>
    <w:rsid w:val="000B1CB6"/>
    <w:rsid w:val="000B219A"/>
    <w:rsid w:val="000B3928"/>
    <w:rsid w:val="000C65BB"/>
    <w:rsid w:val="000D248D"/>
    <w:rsid w:val="000D6965"/>
    <w:rsid w:val="000D6F7C"/>
    <w:rsid w:val="000E422F"/>
    <w:rsid w:val="000E4335"/>
    <w:rsid w:val="000E4948"/>
    <w:rsid w:val="000F2223"/>
    <w:rsid w:val="000F4AC3"/>
    <w:rsid w:val="00106193"/>
    <w:rsid w:val="001124C8"/>
    <w:rsid w:val="00113F5D"/>
    <w:rsid w:val="0012071C"/>
    <w:rsid w:val="00120B77"/>
    <w:rsid w:val="00121E64"/>
    <w:rsid w:val="00122234"/>
    <w:rsid w:val="00122254"/>
    <w:rsid w:val="00125783"/>
    <w:rsid w:val="00131522"/>
    <w:rsid w:val="00132A6F"/>
    <w:rsid w:val="001349DB"/>
    <w:rsid w:val="00141D84"/>
    <w:rsid w:val="00143550"/>
    <w:rsid w:val="0014449F"/>
    <w:rsid w:val="00145AB8"/>
    <w:rsid w:val="00150BCA"/>
    <w:rsid w:val="00151C35"/>
    <w:rsid w:val="001603DC"/>
    <w:rsid w:val="00161578"/>
    <w:rsid w:val="001634DA"/>
    <w:rsid w:val="001713DE"/>
    <w:rsid w:val="00176199"/>
    <w:rsid w:val="00182DC2"/>
    <w:rsid w:val="00182EC0"/>
    <w:rsid w:val="0018462C"/>
    <w:rsid w:val="00186091"/>
    <w:rsid w:val="00191355"/>
    <w:rsid w:val="00191A03"/>
    <w:rsid w:val="0019451D"/>
    <w:rsid w:val="001A0C63"/>
    <w:rsid w:val="001A4009"/>
    <w:rsid w:val="001A640E"/>
    <w:rsid w:val="001A7B6C"/>
    <w:rsid w:val="001B01B7"/>
    <w:rsid w:val="001B0B4E"/>
    <w:rsid w:val="001C03A3"/>
    <w:rsid w:val="001C225C"/>
    <w:rsid w:val="001C2FFD"/>
    <w:rsid w:val="001C410A"/>
    <w:rsid w:val="001C5276"/>
    <w:rsid w:val="001C73E5"/>
    <w:rsid w:val="001D3525"/>
    <w:rsid w:val="001E05E4"/>
    <w:rsid w:val="001E0A7C"/>
    <w:rsid w:val="001E1944"/>
    <w:rsid w:val="001E51E7"/>
    <w:rsid w:val="001F3501"/>
    <w:rsid w:val="001F3880"/>
    <w:rsid w:val="001F49D7"/>
    <w:rsid w:val="001F5C5D"/>
    <w:rsid w:val="00200FCD"/>
    <w:rsid w:val="002019F7"/>
    <w:rsid w:val="002038C6"/>
    <w:rsid w:val="00203C7A"/>
    <w:rsid w:val="0021071D"/>
    <w:rsid w:val="00212804"/>
    <w:rsid w:val="00216148"/>
    <w:rsid w:val="00216F6B"/>
    <w:rsid w:val="00223D34"/>
    <w:rsid w:val="002257EB"/>
    <w:rsid w:val="0022596B"/>
    <w:rsid w:val="002276F3"/>
    <w:rsid w:val="0023008F"/>
    <w:rsid w:val="00230BD3"/>
    <w:rsid w:val="00232741"/>
    <w:rsid w:val="0023281B"/>
    <w:rsid w:val="00232DE0"/>
    <w:rsid w:val="00234B17"/>
    <w:rsid w:val="002363B2"/>
    <w:rsid w:val="0023797E"/>
    <w:rsid w:val="0024060C"/>
    <w:rsid w:val="00240F0F"/>
    <w:rsid w:val="00247ECC"/>
    <w:rsid w:val="00257ED3"/>
    <w:rsid w:val="0026011B"/>
    <w:rsid w:val="002606DA"/>
    <w:rsid w:val="002640E3"/>
    <w:rsid w:val="002671D5"/>
    <w:rsid w:val="00267527"/>
    <w:rsid w:val="002711D3"/>
    <w:rsid w:val="002719F5"/>
    <w:rsid w:val="002756D8"/>
    <w:rsid w:val="002804FA"/>
    <w:rsid w:val="00283AAB"/>
    <w:rsid w:val="00286081"/>
    <w:rsid w:val="00286C62"/>
    <w:rsid w:val="002873FA"/>
    <w:rsid w:val="00287F46"/>
    <w:rsid w:val="00291701"/>
    <w:rsid w:val="00294883"/>
    <w:rsid w:val="00296182"/>
    <w:rsid w:val="00296204"/>
    <w:rsid w:val="0029720E"/>
    <w:rsid w:val="002A4329"/>
    <w:rsid w:val="002B0961"/>
    <w:rsid w:val="002B197D"/>
    <w:rsid w:val="002B1DD6"/>
    <w:rsid w:val="002B3C0C"/>
    <w:rsid w:val="002B5D4E"/>
    <w:rsid w:val="002B6848"/>
    <w:rsid w:val="002B6A7E"/>
    <w:rsid w:val="002C22B4"/>
    <w:rsid w:val="002C4939"/>
    <w:rsid w:val="002C6F81"/>
    <w:rsid w:val="002C76A9"/>
    <w:rsid w:val="002D5E93"/>
    <w:rsid w:val="002D716A"/>
    <w:rsid w:val="002D7925"/>
    <w:rsid w:val="002D7DA6"/>
    <w:rsid w:val="002E20E9"/>
    <w:rsid w:val="002E2E32"/>
    <w:rsid w:val="002E7125"/>
    <w:rsid w:val="002E73B8"/>
    <w:rsid w:val="002F5CFC"/>
    <w:rsid w:val="00301175"/>
    <w:rsid w:val="00301E66"/>
    <w:rsid w:val="00305F13"/>
    <w:rsid w:val="003107AF"/>
    <w:rsid w:val="0031306A"/>
    <w:rsid w:val="00313E8E"/>
    <w:rsid w:val="003154C9"/>
    <w:rsid w:val="003166E1"/>
    <w:rsid w:val="00322BC6"/>
    <w:rsid w:val="0032397B"/>
    <w:rsid w:val="00323A14"/>
    <w:rsid w:val="00330683"/>
    <w:rsid w:val="00333AE0"/>
    <w:rsid w:val="003373E5"/>
    <w:rsid w:val="003376A1"/>
    <w:rsid w:val="00343B00"/>
    <w:rsid w:val="00345435"/>
    <w:rsid w:val="00346E57"/>
    <w:rsid w:val="00350B75"/>
    <w:rsid w:val="00354FB3"/>
    <w:rsid w:val="0035510F"/>
    <w:rsid w:val="00362D45"/>
    <w:rsid w:val="0036553D"/>
    <w:rsid w:val="00366916"/>
    <w:rsid w:val="00367356"/>
    <w:rsid w:val="00370473"/>
    <w:rsid w:val="0037680C"/>
    <w:rsid w:val="0038429A"/>
    <w:rsid w:val="003844D1"/>
    <w:rsid w:val="00385830"/>
    <w:rsid w:val="00385B4F"/>
    <w:rsid w:val="00391B48"/>
    <w:rsid w:val="00392421"/>
    <w:rsid w:val="00394ECE"/>
    <w:rsid w:val="00396CAB"/>
    <w:rsid w:val="003A081B"/>
    <w:rsid w:val="003A2C69"/>
    <w:rsid w:val="003A3D87"/>
    <w:rsid w:val="003A5A8A"/>
    <w:rsid w:val="003A763E"/>
    <w:rsid w:val="003B4B4E"/>
    <w:rsid w:val="003B4D68"/>
    <w:rsid w:val="003C02C7"/>
    <w:rsid w:val="003C1216"/>
    <w:rsid w:val="003C1855"/>
    <w:rsid w:val="003C2260"/>
    <w:rsid w:val="003C282D"/>
    <w:rsid w:val="003C28F5"/>
    <w:rsid w:val="003D0E2E"/>
    <w:rsid w:val="003D1326"/>
    <w:rsid w:val="003D3151"/>
    <w:rsid w:val="003E1B78"/>
    <w:rsid w:val="003E2EDA"/>
    <w:rsid w:val="003E350F"/>
    <w:rsid w:val="003E3697"/>
    <w:rsid w:val="003E63F5"/>
    <w:rsid w:val="003E67FA"/>
    <w:rsid w:val="003F1AF9"/>
    <w:rsid w:val="003F4710"/>
    <w:rsid w:val="003F70CB"/>
    <w:rsid w:val="003F7CF0"/>
    <w:rsid w:val="004058AB"/>
    <w:rsid w:val="00413565"/>
    <w:rsid w:val="004154D1"/>
    <w:rsid w:val="004169E2"/>
    <w:rsid w:val="00420E06"/>
    <w:rsid w:val="00421D45"/>
    <w:rsid w:val="0043134B"/>
    <w:rsid w:val="00433215"/>
    <w:rsid w:val="00435141"/>
    <w:rsid w:val="00435CEC"/>
    <w:rsid w:val="00437A14"/>
    <w:rsid w:val="004424FB"/>
    <w:rsid w:val="004427E3"/>
    <w:rsid w:val="0044286C"/>
    <w:rsid w:val="00442F6E"/>
    <w:rsid w:val="00450DF0"/>
    <w:rsid w:val="00451F7F"/>
    <w:rsid w:val="00456D21"/>
    <w:rsid w:val="00463529"/>
    <w:rsid w:val="00467130"/>
    <w:rsid w:val="004751C4"/>
    <w:rsid w:val="0047636D"/>
    <w:rsid w:val="004806C0"/>
    <w:rsid w:val="004812B6"/>
    <w:rsid w:val="004833E4"/>
    <w:rsid w:val="00483D84"/>
    <w:rsid w:val="00484652"/>
    <w:rsid w:val="00485330"/>
    <w:rsid w:val="004915AA"/>
    <w:rsid w:val="00495D25"/>
    <w:rsid w:val="004A2E63"/>
    <w:rsid w:val="004B4447"/>
    <w:rsid w:val="004C0984"/>
    <w:rsid w:val="004C1701"/>
    <w:rsid w:val="004C3119"/>
    <w:rsid w:val="004C4200"/>
    <w:rsid w:val="004D4547"/>
    <w:rsid w:val="004E059F"/>
    <w:rsid w:val="004E497A"/>
    <w:rsid w:val="004E4CB1"/>
    <w:rsid w:val="004E7EBA"/>
    <w:rsid w:val="004F1AEC"/>
    <w:rsid w:val="00502B16"/>
    <w:rsid w:val="00504572"/>
    <w:rsid w:val="00507C61"/>
    <w:rsid w:val="00510D7D"/>
    <w:rsid w:val="00510F3E"/>
    <w:rsid w:val="005113D7"/>
    <w:rsid w:val="00511562"/>
    <w:rsid w:val="00512204"/>
    <w:rsid w:val="00520DCB"/>
    <w:rsid w:val="005253C7"/>
    <w:rsid w:val="00525A29"/>
    <w:rsid w:val="00531AA1"/>
    <w:rsid w:val="0053563A"/>
    <w:rsid w:val="0053753F"/>
    <w:rsid w:val="0054077A"/>
    <w:rsid w:val="00552E0D"/>
    <w:rsid w:val="00556042"/>
    <w:rsid w:val="00563565"/>
    <w:rsid w:val="005657DF"/>
    <w:rsid w:val="00565A8E"/>
    <w:rsid w:val="005676AC"/>
    <w:rsid w:val="00567E9D"/>
    <w:rsid w:val="0057038E"/>
    <w:rsid w:val="005705B0"/>
    <w:rsid w:val="00571B6D"/>
    <w:rsid w:val="0057399E"/>
    <w:rsid w:val="005751C7"/>
    <w:rsid w:val="00580760"/>
    <w:rsid w:val="0058430B"/>
    <w:rsid w:val="005921A6"/>
    <w:rsid w:val="005922C4"/>
    <w:rsid w:val="00594278"/>
    <w:rsid w:val="005A288A"/>
    <w:rsid w:val="005A4963"/>
    <w:rsid w:val="005A6EDB"/>
    <w:rsid w:val="005A7445"/>
    <w:rsid w:val="005B01A1"/>
    <w:rsid w:val="005B0858"/>
    <w:rsid w:val="005B1393"/>
    <w:rsid w:val="005B29CB"/>
    <w:rsid w:val="005B45E8"/>
    <w:rsid w:val="005B4E38"/>
    <w:rsid w:val="005B61F9"/>
    <w:rsid w:val="005C7ACA"/>
    <w:rsid w:val="005E0C23"/>
    <w:rsid w:val="005E149E"/>
    <w:rsid w:val="005E3761"/>
    <w:rsid w:val="005E5615"/>
    <w:rsid w:val="005F0328"/>
    <w:rsid w:val="005F0622"/>
    <w:rsid w:val="005F4355"/>
    <w:rsid w:val="005F48E2"/>
    <w:rsid w:val="005F5819"/>
    <w:rsid w:val="00605FDC"/>
    <w:rsid w:val="00607A73"/>
    <w:rsid w:val="00611FA3"/>
    <w:rsid w:val="00612369"/>
    <w:rsid w:val="00612488"/>
    <w:rsid w:val="006159A6"/>
    <w:rsid w:val="006169DC"/>
    <w:rsid w:val="006202A9"/>
    <w:rsid w:val="00621843"/>
    <w:rsid w:val="00621C1E"/>
    <w:rsid w:val="0062402D"/>
    <w:rsid w:val="0062688E"/>
    <w:rsid w:val="00630C8C"/>
    <w:rsid w:val="0063317D"/>
    <w:rsid w:val="00633245"/>
    <w:rsid w:val="00633A37"/>
    <w:rsid w:val="00636236"/>
    <w:rsid w:val="00643C0E"/>
    <w:rsid w:val="00647030"/>
    <w:rsid w:val="00647DFB"/>
    <w:rsid w:val="00656637"/>
    <w:rsid w:val="00656E1E"/>
    <w:rsid w:val="00660623"/>
    <w:rsid w:val="00662BC2"/>
    <w:rsid w:val="00663B50"/>
    <w:rsid w:val="00665F45"/>
    <w:rsid w:val="006660D4"/>
    <w:rsid w:val="00671F38"/>
    <w:rsid w:val="00672614"/>
    <w:rsid w:val="00672619"/>
    <w:rsid w:val="00676C08"/>
    <w:rsid w:val="006810E8"/>
    <w:rsid w:val="0068167F"/>
    <w:rsid w:val="00683D9A"/>
    <w:rsid w:val="00684BAB"/>
    <w:rsid w:val="00686B45"/>
    <w:rsid w:val="006939B1"/>
    <w:rsid w:val="00696143"/>
    <w:rsid w:val="006968F9"/>
    <w:rsid w:val="00696E2E"/>
    <w:rsid w:val="00697746"/>
    <w:rsid w:val="00697954"/>
    <w:rsid w:val="006B5691"/>
    <w:rsid w:val="006C24E2"/>
    <w:rsid w:val="006C5865"/>
    <w:rsid w:val="006C6A30"/>
    <w:rsid w:val="006C7115"/>
    <w:rsid w:val="006D1E98"/>
    <w:rsid w:val="006D3294"/>
    <w:rsid w:val="006D45FE"/>
    <w:rsid w:val="006D4F8A"/>
    <w:rsid w:val="006D7815"/>
    <w:rsid w:val="006E4BEE"/>
    <w:rsid w:val="006E5D4A"/>
    <w:rsid w:val="006E72E4"/>
    <w:rsid w:val="006F2209"/>
    <w:rsid w:val="007000CC"/>
    <w:rsid w:val="007016E8"/>
    <w:rsid w:val="0070271D"/>
    <w:rsid w:val="0070695C"/>
    <w:rsid w:val="0070737E"/>
    <w:rsid w:val="00707C2E"/>
    <w:rsid w:val="00714E63"/>
    <w:rsid w:val="00717B90"/>
    <w:rsid w:val="00723FAD"/>
    <w:rsid w:val="00725BE6"/>
    <w:rsid w:val="00732850"/>
    <w:rsid w:val="00733302"/>
    <w:rsid w:val="007378AE"/>
    <w:rsid w:val="0074033E"/>
    <w:rsid w:val="00741CD5"/>
    <w:rsid w:val="00746324"/>
    <w:rsid w:val="007557CC"/>
    <w:rsid w:val="00756D4D"/>
    <w:rsid w:val="0076341E"/>
    <w:rsid w:val="0076542C"/>
    <w:rsid w:val="00765912"/>
    <w:rsid w:val="00767777"/>
    <w:rsid w:val="0077340E"/>
    <w:rsid w:val="00776136"/>
    <w:rsid w:val="007764C0"/>
    <w:rsid w:val="00777A04"/>
    <w:rsid w:val="0078281E"/>
    <w:rsid w:val="0078456E"/>
    <w:rsid w:val="00792996"/>
    <w:rsid w:val="00792EDB"/>
    <w:rsid w:val="007964C9"/>
    <w:rsid w:val="00797A0B"/>
    <w:rsid w:val="007A3B07"/>
    <w:rsid w:val="007A71DC"/>
    <w:rsid w:val="007B44A4"/>
    <w:rsid w:val="007B5654"/>
    <w:rsid w:val="007C02A9"/>
    <w:rsid w:val="007C0907"/>
    <w:rsid w:val="007C0F6B"/>
    <w:rsid w:val="007C1AC5"/>
    <w:rsid w:val="007D3448"/>
    <w:rsid w:val="007D4688"/>
    <w:rsid w:val="007D79AF"/>
    <w:rsid w:val="007E0E49"/>
    <w:rsid w:val="007E1313"/>
    <w:rsid w:val="007E3A53"/>
    <w:rsid w:val="007E3CAD"/>
    <w:rsid w:val="007E4288"/>
    <w:rsid w:val="007E58CC"/>
    <w:rsid w:val="007E70EE"/>
    <w:rsid w:val="007F0476"/>
    <w:rsid w:val="007F10EE"/>
    <w:rsid w:val="007F1762"/>
    <w:rsid w:val="007F6050"/>
    <w:rsid w:val="007F667B"/>
    <w:rsid w:val="007F6776"/>
    <w:rsid w:val="008003BE"/>
    <w:rsid w:val="00800B8E"/>
    <w:rsid w:val="00802E7A"/>
    <w:rsid w:val="00805155"/>
    <w:rsid w:val="008108D5"/>
    <w:rsid w:val="00812314"/>
    <w:rsid w:val="008133B1"/>
    <w:rsid w:val="0081523D"/>
    <w:rsid w:val="008311A3"/>
    <w:rsid w:val="00832815"/>
    <w:rsid w:val="008361E2"/>
    <w:rsid w:val="00841D05"/>
    <w:rsid w:val="008448D3"/>
    <w:rsid w:val="008472C9"/>
    <w:rsid w:val="00847C58"/>
    <w:rsid w:val="008516CD"/>
    <w:rsid w:val="008518C4"/>
    <w:rsid w:val="00853D57"/>
    <w:rsid w:val="00855AC4"/>
    <w:rsid w:val="00857849"/>
    <w:rsid w:val="0086124E"/>
    <w:rsid w:val="0086258D"/>
    <w:rsid w:val="00872400"/>
    <w:rsid w:val="00875BB9"/>
    <w:rsid w:val="00875E61"/>
    <w:rsid w:val="008808C6"/>
    <w:rsid w:val="00884E73"/>
    <w:rsid w:val="008874FF"/>
    <w:rsid w:val="008876B1"/>
    <w:rsid w:val="00892E1B"/>
    <w:rsid w:val="008960EA"/>
    <w:rsid w:val="008A3E4F"/>
    <w:rsid w:val="008A40CF"/>
    <w:rsid w:val="008A530F"/>
    <w:rsid w:val="008A6F4B"/>
    <w:rsid w:val="008B0D59"/>
    <w:rsid w:val="008B1110"/>
    <w:rsid w:val="008B78D5"/>
    <w:rsid w:val="008C16E8"/>
    <w:rsid w:val="008C1E96"/>
    <w:rsid w:val="008C2895"/>
    <w:rsid w:val="008C6E13"/>
    <w:rsid w:val="008D0E63"/>
    <w:rsid w:val="008E27F5"/>
    <w:rsid w:val="008E37E3"/>
    <w:rsid w:val="008E6D98"/>
    <w:rsid w:val="008E77D8"/>
    <w:rsid w:val="008E7A22"/>
    <w:rsid w:val="008F0B9A"/>
    <w:rsid w:val="008F64DE"/>
    <w:rsid w:val="008F7D2C"/>
    <w:rsid w:val="009017DC"/>
    <w:rsid w:val="00901D3A"/>
    <w:rsid w:val="00902F76"/>
    <w:rsid w:val="00904066"/>
    <w:rsid w:val="00910C12"/>
    <w:rsid w:val="009116FE"/>
    <w:rsid w:val="00914F3C"/>
    <w:rsid w:val="00915B01"/>
    <w:rsid w:val="00915D51"/>
    <w:rsid w:val="00915D65"/>
    <w:rsid w:val="00917BE0"/>
    <w:rsid w:val="00917EB1"/>
    <w:rsid w:val="00920295"/>
    <w:rsid w:val="00922818"/>
    <w:rsid w:val="00923006"/>
    <w:rsid w:val="009261DA"/>
    <w:rsid w:val="00930DE4"/>
    <w:rsid w:val="0093177A"/>
    <w:rsid w:val="00936CA5"/>
    <w:rsid w:val="00943785"/>
    <w:rsid w:val="00947712"/>
    <w:rsid w:val="0095156B"/>
    <w:rsid w:val="00952E65"/>
    <w:rsid w:val="009560E6"/>
    <w:rsid w:val="00956B27"/>
    <w:rsid w:val="009601AF"/>
    <w:rsid w:val="00960645"/>
    <w:rsid w:val="00961FB6"/>
    <w:rsid w:val="0096746D"/>
    <w:rsid w:val="009716E4"/>
    <w:rsid w:val="00974550"/>
    <w:rsid w:val="00974CAB"/>
    <w:rsid w:val="009755D5"/>
    <w:rsid w:val="00976391"/>
    <w:rsid w:val="00980950"/>
    <w:rsid w:val="00982DB1"/>
    <w:rsid w:val="0098779A"/>
    <w:rsid w:val="00990346"/>
    <w:rsid w:val="00991DF9"/>
    <w:rsid w:val="00992353"/>
    <w:rsid w:val="00994875"/>
    <w:rsid w:val="009948E6"/>
    <w:rsid w:val="009965C9"/>
    <w:rsid w:val="0099733A"/>
    <w:rsid w:val="009A383C"/>
    <w:rsid w:val="009A4F66"/>
    <w:rsid w:val="009A4FF7"/>
    <w:rsid w:val="009A7944"/>
    <w:rsid w:val="009B3219"/>
    <w:rsid w:val="009B3839"/>
    <w:rsid w:val="009C31D5"/>
    <w:rsid w:val="009C6418"/>
    <w:rsid w:val="009D3A52"/>
    <w:rsid w:val="009E5FB2"/>
    <w:rsid w:val="009F07D4"/>
    <w:rsid w:val="009F3EDC"/>
    <w:rsid w:val="009F4702"/>
    <w:rsid w:val="009F5D5F"/>
    <w:rsid w:val="009F68AB"/>
    <w:rsid w:val="009F7D14"/>
    <w:rsid w:val="00A01A8C"/>
    <w:rsid w:val="00A0249C"/>
    <w:rsid w:val="00A02999"/>
    <w:rsid w:val="00A03934"/>
    <w:rsid w:val="00A05501"/>
    <w:rsid w:val="00A137AA"/>
    <w:rsid w:val="00A1401B"/>
    <w:rsid w:val="00A1507B"/>
    <w:rsid w:val="00A202DB"/>
    <w:rsid w:val="00A2568E"/>
    <w:rsid w:val="00A27672"/>
    <w:rsid w:val="00A31A18"/>
    <w:rsid w:val="00A353C6"/>
    <w:rsid w:val="00A36C7A"/>
    <w:rsid w:val="00A45630"/>
    <w:rsid w:val="00A47936"/>
    <w:rsid w:val="00A505DC"/>
    <w:rsid w:val="00A51A65"/>
    <w:rsid w:val="00A5472D"/>
    <w:rsid w:val="00A55B21"/>
    <w:rsid w:val="00A57BCD"/>
    <w:rsid w:val="00A6051F"/>
    <w:rsid w:val="00A62A11"/>
    <w:rsid w:val="00A65E30"/>
    <w:rsid w:val="00A66209"/>
    <w:rsid w:val="00A678BA"/>
    <w:rsid w:val="00A67F03"/>
    <w:rsid w:val="00A72AD0"/>
    <w:rsid w:val="00A72EBA"/>
    <w:rsid w:val="00A80D67"/>
    <w:rsid w:val="00A81A13"/>
    <w:rsid w:val="00A829A4"/>
    <w:rsid w:val="00A87816"/>
    <w:rsid w:val="00A912FB"/>
    <w:rsid w:val="00A947C8"/>
    <w:rsid w:val="00A94B1D"/>
    <w:rsid w:val="00A960C1"/>
    <w:rsid w:val="00AA00E8"/>
    <w:rsid w:val="00AA1190"/>
    <w:rsid w:val="00AA6278"/>
    <w:rsid w:val="00AA6CBF"/>
    <w:rsid w:val="00AB06D1"/>
    <w:rsid w:val="00AB2DA4"/>
    <w:rsid w:val="00AB3F77"/>
    <w:rsid w:val="00AC2230"/>
    <w:rsid w:val="00AC4118"/>
    <w:rsid w:val="00AC691E"/>
    <w:rsid w:val="00AC7135"/>
    <w:rsid w:val="00AD0B02"/>
    <w:rsid w:val="00AD14EF"/>
    <w:rsid w:val="00AE2FDB"/>
    <w:rsid w:val="00AE3BFC"/>
    <w:rsid w:val="00AE476E"/>
    <w:rsid w:val="00AF0D5E"/>
    <w:rsid w:val="00AF22B1"/>
    <w:rsid w:val="00AF286C"/>
    <w:rsid w:val="00AF5059"/>
    <w:rsid w:val="00AF61BB"/>
    <w:rsid w:val="00B00220"/>
    <w:rsid w:val="00B01033"/>
    <w:rsid w:val="00B05D49"/>
    <w:rsid w:val="00B07EA7"/>
    <w:rsid w:val="00B2165D"/>
    <w:rsid w:val="00B21745"/>
    <w:rsid w:val="00B22D79"/>
    <w:rsid w:val="00B24599"/>
    <w:rsid w:val="00B30250"/>
    <w:rsid w:val="00B304FD"/>
    <w:rsid w:val="00B30856"/>
    <w:rsid w:val="00B30F86"/>
    <w:rsid w:val="00B32C9B"/>
    <w:rsid w:val="00B37C47"/>
    <w:rsid w:val="00B37C88"/>
    <w:rsid w:val="00B41BCC"/>
    <w:rsid w:val="00B45400"/>
    <w:rsid w:val="00B510BB"/>
    <w:rsid w:val="00B5145D"/>
    <w:rsid w:val="00B519AF"/>
    <w:rsid w:val="00B55293"/>
    <w:rsid w:val="00B57177"/>
    <w:rsid w:val="00B57FA9"/>
    <w:rsid w:val="00B66934"/>
    <w:rsid w:val="00B706C1"/>
    <w:rsid w:val="00B712E3"/>
    <w:rsid w:val="00B73A92"/>
    <w:rsid w:val="00B831FF"/>
    <w:rsid w:val="00B837FA"/>
    <w:rsid w:val="00B87613"/>
    <w:rsid w:val="00B90359"/>
    <w:rsid w:val="00B9177D"/>
    <w:rsid w:val="00B91839"/>
    <w:rsid w:val="00B91DF3"/>
    <w:rsid w:val="00B934F8"/>
    <w:rsid w:val="00B94A4D"/>
    <w:rsid w:val="00B95A9E"/>
    <w:rsid w:val="00B95E38"/>
    <w:rsid w:val="00BA2891"/>
    <w:rsid w:val="00BA660E"/>
    <w:rsid w:val="00BB173B"/>
    <w:rsid w:val="00BB61D4"/>
    <w:rsid w:val="00BC6744"/>
    <w:rsid w:val="00BC682E"/>
    <w:rsid w:val="00BD25E9"/>
    <w:rsid w:val="00BD3AC2"/>
    <w:rsid w:val="00BD3E14"/>
    <w:rsid w:val="00BD70C1"/>
    <w:rsid w:val="00BE041C"/>
    <w:rsid w:val="00BE29FC"/>
    <w:rsid w:val="00BE6ED7"/>
    <w:rsid w:val="00BE7484"/>
    <w:rsid w:val="00BF1C0F"/>
    <w:rsid w:val="00BF2031"/>
    <w:rsid w:val="00BF2204"/>
    <w:rsid w:val="00BF23EF"/>
    <w:rsid w:val="00BF2C57"/>
    <w:rsid w:val="00BF2D2D"/>
    <w:rsid w:val="00BF6D04"/>
    <w:rsid w:val="00C022C1"/>
    <w:rsid w:val="00C028D6"/>
    <w:rsid w:val="00C02F1A"/>
    <w:rsid w:val="00C04C07"/>
    <w:rsid w:val="00C06B2E"/>
    <w:rsid w:val="00C06D86"/>
    <w:rsid w:val="00C07F17"/>
    <w:rsid w:val="00C1050E"/>
    <w:rsid w:val="00C137A6"/>
    <w:rsid w:val="00C17AD8"/>
    <w:rsid w:val="00C227F6"/>
    <w:rsid w:val="00C22A29"/>
    <w:rsid w:val="00C232E0"/>
    <w:rsid w:val="00C3084C"/>
    <w:rsid w:val="00C31730"/>
    <w:rsid w:val="00C32574"/>
    <w:rsid w:val="00C366E0"/>
    <w:rsid w:val="00C42C27"/>
    <w:rsid w:val="00C46375"/>
    <w:rsid w:val="00C4763B"/>
    <w:rsid w:val="00C54CA7"/>
    <w:rsid w:val="00C55295"/>
    <w:rsid w:val="00C61EC3"/>
    <w:rsid w:val="00C70873"/>
    <w:rsid w:val="00C71CD4"/>
    <w:rsid w:val="00C73471"/>
    <w:rsid w:val="00C74EDA"/>
    <w:rsid w:val="00C80893"/>
    <w:rsid w:val="00C8557C"/>
    <w:rsid w:val="00C8664F"/>
    <w:rsid w:val="00C87202"/>
    <w:rsid w:val="00C92D3D"/>
    <w:rsid w:val="00C978E0"/>
    <w:rsid w:val="00C97D5A"/>
    <w:rsid w:val="00CA0AB0"/>
    <w:rsid w:val="00CA393C"/>
    <w:rsid w:val="00CA65AF"/>
    <w:rsid w:val="00CB3105"/>
    <w:rsid w:val="00CB3E81"/>
    <w:rsid w:val="00CB5140"/>
    <w:rsid w:val="00CB7FA8"/>
    <w:rsid w:val="00CC04C9"/>
    <w:rsid w:val="00CC4BAC"/>
    <w:rsid w:val="00CC550B"/>
    <w:rsid w:val="00CC6810"/>
    <w:rsid w:val="00CD04BA"/>
    <w:rsid w:val="00CE12F0"/>
    <w:rsid w:val="00CE1723"/>
    <w:rsid w:val="00CE1C62"/>
    <w:rsid w:val="00CE6519"/>
    <w:rsid w:val="00CF3F45"/>
    <w:rsid w:val="00D01E87"/>
    <w:rsid w:val="00D07DA4"/>
    <w:rsid w:val="00D13A8E"/>
    <w:rsid w:val="00D13C87"/>
    <w:rsid w:val="00D14EA2"/>
    <w:rsid w:val="00D208A7"/>
    <w:rsid w:val="00D21E0A"/>
    <w:rsid w:val="00D240DF"/>
    <w:rsid w:val="00D249A1"/>
    <w:rsid w:val="00D25F44"/>
    <w:rsid w:val="00D27DC4"/>
    <w:rsid w:val="00D300B8"/>
    <w:rsid w:val="00D31334"/>
    <w:rsid w:val="00D37815"/>
    <w:rsid w:val="00D410FC"/>
    <w:rsid w:val="00D424BC"/>
    <w:rsid w:val="00D42AA6"/>
    <w:rsid w:val="00D43E91"/>
    <w:rsid w:val="00D45DCA"/>
    <w:rsid w:val="00D45E32"/>
    <w:rsid w:val="00D476BA"/>
    <w:rsid w:val="00D508E1"/>
    <w:rsid w:val="00D543A0"/>
    <w:rsid w:val="00D55202"/>
    <w:rsid w:val="00D556A9"/>
    <w:rsid w:val="00D573A6"/>
    <w:rsid w:val="00D617DE"/>
    <w:rsid w:val="00D6433B"/>
    <w:rsid w:val="00D803B8"/>
    <w:rsid w:val="00D80EBB"/>
    <w:rsid w:val="00D86A43"/>
    <w:rsid w:val="00D87AB4"/>
    <w:rsid w:val="00D90A9E"/>
    <w:rsid w:val="00D9274E"/>
    <w:rsid w:val="00D92F98"/>
    <w:rsid w:val="00D96224"/>
    <w:rsid w:val="00D96CFC"/>
    <w:rsid w:val="00D979E0"/>
    <w:rsid w:val="00DA18A4"/>
    <w:rsid w:val="00DA1917"/>
    <w:rsid w:val="00DA315D"/>
    <w:rsid w:val="00DA5516"/>
    <w:rsid w:val="00DA7CE9"/>
    <w:rsid w:val="00DB3C32"/>
    <w:rsid w:val="00DB584C"/>
    <w:rsid w:val="00DB5981"/>
    <w:rsid w:val="00DB709B"/>
    <w:rsid w:val="00DC2314"/>
    <w:rsid w:val="00DC2E89"/>
    <w:rsid w:val="00DC4BF9"/>
    <w:rsid w:val="00DC5B66"/>
    <w:rsid w:val="00DE2F89"/>
    <w:rsid w:val="00DE30FC"/>
    <w:rsid w:val="00DE5D3A"/>
    <w:rsid w:val="00DE6359"/>
    <w:rsid w:val="00DE74AD"/>
    <w:rsid w:val="00DF071B"/>
    <w:rsid w:val="00DF1D2D"/>
    <w:rsid w:val="00DF5308"/>
    <w:rsid w:val="00DF5A02"/>
    <w:rsid w:val="00DF70E1"/>
    <w:rsid w:val="00DF7580"/>
    <w:rsid w:val="00DF7AD2"/>
    <w:rsid w:val="00E012F9"/>
    <w:rsid w:val="00E02095"/>
    <w:rsid w:val="00E04388"/>
    <w:rsid w:val="00E04A1A"/>
    <w:rsid w:val="00E06434"/>
    <w:rsid w:val="00E12932"/>
    <w:rsid w:val="00E142B2"/>
    <w:rsid w:val="00E1658D"/>
    <w:rsid w:val="00E22AE9"/>
    <w:rsid w:val="00E27B34"/>
    <w:rsid w:val="00E313BF"/>
    <w:rsid w:val="00E31F8B"/>
    <w:rsid w:val="00E32E3C"/>
    <w:rsid w:val="00E340AB"/>
    <w:rsid w:val="00E35712"/>
    <w:rsid w:val="00E36037"/>
    <w:rsid w:val="00E364E7"/>
    <w:rsid w:val="00E421E5"/>
    <w:rsid w:val="00E439A9"/>
    <w:rsid w:val="00E5467E"/>
    <w:rsid w:val="00E54E27"/>
    <w:rsid w:val="00E63BC0"/>
    <w:rsid w:val="00E658D3"/>
    <w:rsid w:val="00E70EFF"/>
    <w:rsid w:val="00E71BC6"/>
    <w:rsid w:val="00E73014"/>
    <w:rsid w:val="00E77362"/>
    <w:rsid w:val="00E806EB"/>
    <w:rsid w:val="00E81BA5"/>
    <w:rsid w:val="00E877EF"/>
    <w:rsid w:val="00E9235D"/>
    <w:rsid w:val="00E92424"/>
    <w:rsid w:val="00E932DC"/>
    <w:rsid w:val="00E93844"/>
    <w:rsid w:val="00EA5375"/>
    <w:rsid w:val="00EB0645"/>
    <w:rsid w:val="00EB220F"/>
    <w:rsid w:val="00EB66CB"/>
    <w:rsid w:val="00EB6B8F"/>
    <w:rsid w:val="00EB6D97"/>
    <w:rsid w:val="00EB7764"/>
    <w:rsid w:val="00EC18AB"/>
    <w:rsid w:val="00EC2E53"/>
    <w:rsid w:val="00ED0D90"/>
    <w:rsid w:val="00ED2AE4"/>
    <w:rsid w:val="00EE191D"/>
    <w:rsid w:val="00EE1B3F"/>
    <w:rsid w:val="00EE1F35"/>
    <w:rsid w:val="00EE7A60"/>
    <w:rsid w:val="00EE7E17"/>
    <w:rsid w:val="00EF1458"/>
    <w:rsid w:val="00EF375E"/>
    <w:rsid w:val="00EF3BA4"/>
    <w:rsid w:val="00EF4928"/>
    <w:rsid w:val="00EF537D"/>
    <w:rsid w:val="00F01781"/>
    <w:rsid w:val="00F0329A"/>
    <w:rsid w:val="00F0432B"/>
    <w:rsid w:val="00F0585E"/>
    <w:rsid w:val="00F1218D"/>
    <w:rsid w:val="00F1236B"/>
    <w:rsid w:val="00F13AFF"/>
    <w:rsid w:val="00F23D29"/>
    <w:rsid w:val="00F24862"/>
    <w:rsid w:val="00F25A48"/>
    <w:rsid w:val="00F25A85"/>
    <w:rsid w:val="00F30EE7"/>
    <w:rsid w:val="00F36E00"/>
    <w:rsid w:val="00F406F9"/>
    <w:rsid w:val="00F40BB3"/>
    <w:rsid w:val="00F445C8"/>
    <w:rsid w:val="00F44F27"/>
    <w:rsid w:val="00F53EE1"/>
    <w:rsid w:val="00F613D0"/>
    <w:rsid w:val="00F62304"/>
    <w:rsid w:val="00F66D79"/>
    <w:rsid w:val="00F67E18"/>
    <w:rsid w:val="00F73AC8"/>
    <w:rsid w:val="00F76BBF"/>
    <w:rsid w:val="00F76F5E"/>
    <w:rsid w:val="00F8338A"/>
    <w:rsid w:val="00F8366C"/>
    <w:rsid w:val="00F84309"/>
    <w:rsid w:val="00F854C8"/>
    <w:rsid w:val="00F86C73"/>
    <w:rsid w:val="00F90FD2"/>
    <w:rsid w:val="00F91021"/>
    <w:rsid w:val="00FA0C8F"/>
    <w:rsid w:val="00FA5508"/>
    <w:rsid w:val="00FB0F63"/>
    <w:rsid w:val="00FB3329"/>
    <w:rsid w:val="00FB4F4F"/>
    <w:rsid w:val="00FC32FE"/>
    <w:rsid w:val="00FC4A2F"/>
    <w:rsid w:val="00FC55CF"/>
    <w:rsid w:val="00FD31F3"/>
    <w:rsid w:val="00FD3D66"/>
    <w:rsid w:val="00FD3F98"/>
    <w:rsid w:val="00FD4787"/>
    <w:rsid w:val="00FD4C44"/>
    <w:rsid w:val="00FD5608"/>
    <w:rsid w:val="00FE2084"/>
    <w:rsid w:val="00FE662E"/>
    <w:rsid w:val="00FF0F66"/>
    <w:rsid w:val="00FF1F24"/>
    <w:rsid w:val="00FF2721"/>
    <w:rsid w:val="00FF5D4B"/>
    <w:rsid w:val="00FF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06460C"/>
  <w15:docId w15:val="{C29D44BF-2BB2-417F-B4AB-B70828104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0EA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paragraph" w:styleId="ListParagraph">
    <w:name w:val="List Paragraph"/>
    <w:aliases w:val="Indented Paragraph,Bullet 1,Use Case List Paragraph,b1,Bullet for no #'s,B1,Bullet Level 2 dot,Bullets,list1,List Paragraph Char Char,Number_1,Normal Sentence,Colorful List - Accent 11,ListPar1,new,SGLText List Paragraph,List Paragraph2"/>
    <w:basedOn w:val="Normal"/>
    <w:link w:val="ListParagraphChar"/>
    <w:uiPriority w:val="34"/>
    <w:qFormat/>
    <w:rsid w:val="00E92424"/>
    <w:pPr>
      <w:ind w:left="720"/>
      <w:contextualSpacing/>
    </w:pPr>
  </w:style>
  <w:style w:type="character" w:customStyle="1" w:styleId="ListParagraphChar">
    <w:name w:val="List Paragraph Char"/>
    <w:aliases w:val="Indented Paragraph Char,Bullet 1 Char,Use Case List Paragraph Char,b1 Char,Bullet for no #'s Char,B1 Char,Bullet Level 2 dot Char,Bullets Char,list1 Char,List Paragraph Char Char Char,Number_1 Char,Normal Sentence Char,ListPar1 Char"/>
    <w:link w:val="ListParagraph"/>
    <w:uiPriority w:val="34"/>
    <w:qFormat/>
    <w:locked/>
    <w:rsid w:val="009A7944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20D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DCB"/>
    <w:rPr>
      <w:color w:val="605E5C"/>
      <w:shd w:val="clear" w:color="auto" w:fill="E1DFDD"/>
    </w:rPr>
  </w:style>
  <w:style w:type="paragraph" w:styleId="NoSpacing">
    <w:name w:val="No Spacing"/>
    <w:link w:val="NoSpacingChar"/>
    <w:qFormat/>
    <w:rsid w:val="0008646B"/>
    <w:rPr>
      <w:rFonts w:asciiTheme="minorHAnsi" w:eastAsiaTheme="minorHAnsi" w:hAnsiTheme="minorHAnsi" w:cstheme="minorBidi"/>
      <w:kern w:val="2"/>
      <w:sz w:val="22"/>
      <w:szCs w:val="28"/>
      <w:lang w:val="en-US" w:eastAsia="en-US" w:bidi="th-TH"/>
      <w14:ligatures w14:val="standardContextual"/>
    </w:rPr>
  </w:style>
  <w:style w:type="character" w:customStyle="1" w:styleId="NoSpacingChar">
    <w:name w:val="No Spacing Char"/>
    <w:link w:val="NoSpacing"/>
    <w:qFormat/>
    <w:locked/>
    <w:rsid w:val="0008646B"/>
    <w:rPr>
      <w:rFonts w:asciiTheme="minorHAnsi" w:eastAsiaTheme="minorHAnsi" w:hAnsiTheme="minorHAnsi" w:cstheme="minorBidi"/>
      <w:kern w:val="2"/>
      <w:sz w:val="22"/>
      <w:szCs w:val="28"/>
      <w:lang w:val="en-US" w:eastAsia="en-US" w:bidi="th-TH"/>
      <w14:ligatures w14:val="standardContextual"/>
    </w:rPr>
  </w:style>
  <w:style w:type="character" w:styleId="Strong">
    <w:name w:val="Strong"/>
    <w:basedOn w:val="DefaultParagraphFont"/>
    <w:uiPriority w:val="22"/>
    <w:qFormat/>
    <w:rsid w:val="00832815"/>
    <w:rPr>
      <w:b/>
      <w:bCs/>
    </w:rPr>
  </w:style>
  <w:style w:type="paragraph" w:styleId="NormalWeb">
    <w:name w:val="Normal (Web)"/>
    <w:basedOn w:val="Normal"/>
    <w:uiPriority w:val="99"/>
    <w:unhideWhenUsed/>
    <w:rsid w:val="00F67E18"/>
    <w:pPr>
      <w:spacing w:before="100" w:beforeAutospacing="1" w:after="100" w:afterAutospacing="1"/>
    </w:pPr>
  </w:style>
  <w:style w:type="character" w:styleId="FollowedHyperlink">
    <w:name w:val="FollowedHyperlink"/>
    <w:basedOn w:val="DefaultParagraphFont"/>
    <w:uiPriority w:val="99"/>
    <w:semiHidden/>
    <w:unhideWhenUsed/>
    <w:rsid w:val="00FD31F3"/>
    <w:rPr>
      <w:color w:val="954F72" w:themeColor="followedHyperlink"/>
      <w:u w:val="single"/>
    </w:rPr>
  </w:style>
  <w:style w:type="character" w:customStyle="1" w:styleId="typographystylescontainer-fredlysc-1jldzrm-0">
    <w:name w:val="typographystyles__container-fredly__sc-1jldzrm-0"/>
    <w:basedOn w:val="DefaultParagraphFont"/>
    <w:rsid w:val="00896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3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3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98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6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9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7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65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8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66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46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3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10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4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80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2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43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31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0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8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1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8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1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8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2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7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87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6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0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3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07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0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9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8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8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1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reeshma387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rth\OneDrive\Desktop\Karthik_SrFullStackDeveloper_Gresume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BD161-B047-42BB-98D1-87BDAE64B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C:\Users\karth\OneDrive\Desktop\Karthik_SrFullStackDeveloper_GresumeTemplate.dotx</Template>
  <TotalTime>1</TotalTime>
  <Pages>2</Pages>
  <Words>1013</Words>
  <Characters>5779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Gara</dc:creator>
  <cp:keywords/>
  <dc:description/>
  <cp:lastModifiedBy>Baby Lakshmi Ashritha Muddireddy</cp:lastModifiedBy>
  <cp:revision>2</cp:revision>
  <cp:lastPrinted>2025-03-10T20:23:00Z</cp:lastPrinted>
  <dcterms:created xsi:type="dcterms:W3CDTF">2026-01-22T16:41:00Z</dcterms:created>
  <dcterms:modified xsi:type="dcterms:W3CDTF">2026-01-22T16:41:00Z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5be9f752-3490-4d88-ae7f-a3a89c57cfda</vt:lpwstr>
  </property>
</Properties>
</file>