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630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70"/>
        <w:gridCol w:w="450"/>
        <w:gridCol w:w="6470"/>
      </w:tblGrid>
      <w:tr w:rsidR="001B2ABD" w14:paraId="3EF7B3E5" w14:textId="77777777" w:rsidTr="00DF0C3D">
        <w:trPr>
          <w:trHeight w:val="4410"/>
        </w:trPr>
        <w:tc>
          <w:tcPr>
            <w:tcW w:w="3870" w:type="dxa"/>
            <w:vAlign w:val="bottom"/>
          </w:tcPr>
          <w:p w14:paraId="62B9AF33" w14:textId="6A61B5E1" w:rsidR="001B2ABD" w:rsidRDefault="00720249" w:rsidP="00DF0C3D">
            <w:pPr>
              <w:tabs>
                <w:tab w:val="left" w:pos="990"/>
              </w:tabs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8B6F0D" wp14:editId="30CDEDBB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-1920875</wp:posOffset>
                  </wp:positionV>
                  <wp:extent cx="1584325" cy="1466850"/>
                  <wp:effectExtent l="19050" t="19050" r="15875" b="19050"/>
                  <wp:wrapSquare wrapText="bothSides"/>
                  <wp:docPr id="1594004808" name="Picture 5" descr="A person with long hair wearing a blue jerse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04808" name="Picture 5" descr="A person with long hair wearing a blue jersey&#10;&#10;AI-generated content may be incorrect.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10" t="13307" r="24332" b="54290"/>
                          <a:stretch/>
                        </pic:blipFill>
                        <pic:spPr bwMode="auto">
                          <a:xfrm>
                            <a:off x="0" y="0"/>
                            <a:ext cx="1584325" cy="14668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" w:type="dxa"/>
          </w:tcPr>
          <w:p w14:paraId="08831DBC" w14:textId="77777777" w:rsidR="001B2ABD" w:rsidRDefault="001B2ABD" w:rsidP="00DF0C3D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9185F7C" w14:textId="50409BCC" w:rsidR="001B2ABD" w:rsidRPr="007E11F2" w:rsidRDefault="00213D04" w:rsidP="00DF0C3D">
            <w:pPr>
              <w:pStyle w:val="Title"/>
              <w:rPr>
                <w:sz w:val="84"/>
                <w:szCs w:val="84"/>
              </w:rPr>
            </w:pPr>
            <w:r w:rsidRPr="007E11F2">
              <w:rPr>
                <w:sz w:val="84"/>
                <w:szCs w:val="84"/>
              </w:rPr>
              <w:t>Anna Blumeier</w:t>
            </w:r>
          </w:p>
          <w:p w14:paraId="2713D5A4" w14:textId="2C872A5E" w:rsidR="001B2ABD" w:rsidRDefault="00213D04" w:rsidP="00DF0C3D">
            <w:pPr>
              <w:pStyle w:val="Subtitle"/>
            </w:pPr>
            <w:r w:rsidRPr="00DF5027">
              <w:rPr>
                <w:spacing w:val="3"/>
                <w:w w:val="100"/>
              </w:rPr>
              <w:t>Data Scientis</w:t>
            </w:r>
            <w:r w:rsidRPr="00DF5027">
              <w:rPr>
                <w:spacing w:val="9"/>
                <w:w w:val="100"/>
              </w:rPr>
              <w:t>t</w:t>
            </w:r>
          </w:p>
        </w:tc>
      </w:tr>
      <w:tr w:rsidR="001B2ABD" w14:paraId="029DFC50" w14:textId="77777777" w:rsidTr="00C20E1B">
        <w:trPr>
          <w:trHeight w:val="80"/>
        </w:trPr>
        <w:tc>
          <w:tcPr>
            <w:tcW w:w="3870" w:type="dxa"/>
          </w:tcPr>
          <w:sdt>
            <w:sdtPr>
              <w:id w:val="-1711873194"/>
              <w:placeholder>
                <w:docPart w:val="FD19DD8B523E41F2A43345FC771F6FBD"/>
              </w:placeholder>
              <w:temporary/>
              <w:showingPlcHdr/>
              <w15:appearance w15:val="hidden"/>
            </w:sdtPr>
            <w:sdtEndPr/>
            <w:sdtContent>
              <w:p w14:paraId="3FBD1E53" w14:textId="77777777" w:rsidR="001B2ABD" w:rsidRDefault="00036450" w:rsidP="00DF0C3D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7EAE1D2E" w14:textId="22A95962" w:rsidR="00036450" w:rsidRDefault="00C34C28" w:rsidP="00DF0C3D">
            <w:r>
              <w:t xml:space="preserve">Former student-athlete </w:t>
            </w:r>
            <w:r w:rsidR="003A3D3E">
              <w:t xml:space="preserve">with two degrees in Mathematics and Information Technology Sciences. </w:t>
            </w:r>
            <w:r w:rsidR="006140F3">
              <w:t xml:space="preserve">Developed skills in time management, leadership, problem solving, and teamwork while maintaining a 3.56 GPA. Academic </w:t>
            </w:r>
            <w:r w:rsidR="00044C57">
              <w:t>b</w:t>
            </w:r>
            <w:r w:rsidR="006140F3">
              <w:t>ackground</w:t>
            </w:r>
            <w:r w:rsidR="00044C57">
              <w:t xml:space="preserve"> combines analytical </w:t>
            </w:r>
            <w:r w:rsidR="005E11C2">
              <w:t xml:space="preserve">problem solving with technological innovation, equipping me with </w:t>
            </w:r>
            <w:r w:rsidR="000B2C8B">
              <w:t xml:space="preserve">skills in data analysis, programming, and IT systems. </w:t>
            </w:r>
            <w:r w:rsidR="00FA6BCB">
              <w:t xml:space="preserve">Pursuing a </w:t>
            </w:r>
            <w:r w:rsidR="005928F7">
              <w:t>master’s degree in data science</w:t>
            </w:r>
            <w:r w:rsidR="00FA6BCB">
              <w:t xml:space="preserve"> through the University of the Cumberlands online program</w:t>
            </w:r>
            <w:r w:rsidR="005968BD">
              <w:t xml:space="preserve"> in Fall 2025. </w:t>
            </w:r>
            <w:r w:rsidR="0000235E">
              <w:t xml:space="preserve">Passionate about </w:t>
            </w:r>
            <w:r w:rsidR="00AA4F2A">
              <w:t xml:space="preserve">using data-driven </w:t>
            </w:r>
            <w:r w:rsidR="008D4F7A">
              <w:t xml:space="preserve">insights to solve real-world </w:t>
            </w:r>
            <w:r w:rsidR="005928F7">
              <w:t>challenges and am eager</w:t>
            </w:r>
            <w:r w:rsidR="004E75C7">
              <w:t xml:space="preserve"> to contribute my skills to forward-thinking organizations. </w:t>
            </w:r>
          </w:p>
          <w:sdt>
            <w:sdtPr>
              <w:id w:val="-1954003311"/>
              <w:placeholder>
                <w:docPart w:val="9736910B59EA427BBFAAB63596B02244"/>
              </w:placeholder>
              <w:temporary/>
              <w:showingPlcHdr/>
              <w15:appearance w15:val="hidden"/>
            </w:sdtPr>
            <w:sdtEndPr/>
            <w:sdtContent>
              <w:p w14:paraId="78A26A04" w14:textId="77777777" w:rsidR="00036450" w:rsidRPr="00CB0055" w:rsidRDefault="00CB0055" w:rsidP="00DF0C3D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81C16DDC2FC842529F8C13518D714488"/>
              </w:placeholder>
              <w:temporary/>
              <w:showingPlcHdr/>
              <w15:appearance w15:val="hidden"/>
            </w:sdtPr>
            <w:sdtEndPr/>
            <w:sdtContent>
              <w:p w14:paraId="09CA027C" w14:textId="77777777" w:rsidR="004D3011" w:rsidRDefault="004D3011" w:rsidP="00DF0C3D">
                <w:r w:rsidRPr="004D3011">
                  <w:t>PHONE:</w:t>
                </w:r>
              </w:p>
            </w:sdtContent>
          </w:sdt>
          <w:p w14:paraId="25CDF93C" w14:textId="70435DC3" w:rsidR="004D3011" w:rsidRDefault="00213D04" w:rsidP="00DF0C3D">
            <w:r>
              <w:t>502-386-4140</w:t>
            </w:r>
          </w:p>
          <w:p w14:paraId="69DF3063" w14:textId="77777777" w:rsidR="004D3011" w:rsidRPr="004D3011" w:rsidRDefault="004D3011" w:rsidP="00DF0C3D"/>
          <w:p w14:paraId="32502BA5" w14:textId="5F04EAB4" w:rsidR="004D3011" w:rsidRDefault="00213D04" w:rsidP="00DF0C3D">
            <w:r>
              <w:t>LinkedIn:</w:t>
            </w:r>
          </w:p>
          <w:p w14:paraId="48A71F13" w14:textId="7FA4A26A" w:rsidR="004D3011" w:rsidRDefault="0059220C" w:rsidP="00DF0C3D">
            <w:hyperlink r:id="rId8" w:history="1">
              <w:r w:rsidRPr="00742315">
                <w:rPr>
                  <w:rStyle w:val="Hyperlink"/>
                </w:rPr>
                <w:t>www.linkedin.com/in/anna-blumeier-2263a7314</w:t>
              </w:r>
            </w:hyperlink>
          </w:p>
          <w:p w14:paraId="4E5FF657" w14:textId="77777777" w:rsidR="004D3011" w:rsidRDefault="004D3011" w:rsidP="00DF0C3D"/>
          <w:sdt>
            <w:sdtPr>
              <w:id w:val="-240260293"/>
              <w:placeholder>
                <w:docPart w:val="6DA3E04A117841AEB408FB2CF64D0D9B"/>
              </w:placeholder>
              <w:temporary/>
              <w:showingPlcHdr/>
              <w15:appearance w15:val="hidden"/>
            </w:sdtPr>
            <w:sdtEndPr/>
            <w:sdtContent>
              <w:p w14:paraId="527A4AA9" w14:textId="77777777" w:rsidR="004D3011" w:rsidRDefault="004D3011" w:rsidP="00DF0C3D">
                <w:r w:rsidRPr="004D3011">
                  <w:t>EMAIL:</w:t>
                </w:r>
              </w:p>
            </w:sdtContent>
          </w:sdt>
          <w:p w14:paraId="388F142E" w14:textId="158257B5" w:rsidR="00036450" w:rsidRPr="00E4381A" w:rsidRDefault="00283243" w:rsidP="00DF0C3D">
            <w:pPr>
              <w:rPr>
                <w:rStyle w:val="Hyperlink"/>
              </w:rPr>
            </w:pPr>
            <w:r>
              <w:t>a</w:t>
            </w:r>
            <w:r w:rsidR="00213D04">
              <w:t>nnablumeier03@gmail.com</w:t>
            </w:r>
          </w:p>
          <w:p w14:paraId="6405F9EE" w14:textId="04C7408D" w:rsidR="004D3011" w:rsidRPr="00CB0055" w:rsidRDefault="00FE47FD" w:rsidP="00DF0C3D">
            <w:pPr>
              <w:pStyle w:val="Heading3"/>
            </w:pPr>
            <w:r>
              <w:t>Skills</w:t>
            </w:r>
          </w:p>
          <w:p w14:paraId="54521BC4" w14:textId="2D81A2D7" w:rsidR="004D3011" w:rsidRDefault="00D55918" w:rsidP="00DF0C3D">
            <w:r>
              <w:t>Data Analysis</w:t>
            </w:r>
          </w:p>
          <w:p w14:paraId="78FCAEA2" w14:textId="63EC3CEE" w:rsidR="00D55918" w:rsidRDefault="00D55918" w:rsidP="00DF0C3D">
            <w:r>
              <w:t>Programming experience (</w:t>
            </w:r>
            <w:r w:rsidR="006E1090">
              <w:t>Python, SQL, C</w:t>
            </w:r>
            <w:r w:rsidR="006855BB">
              <w:t>, machine learning</w:t>
            </w:r>
            <w:r w:rsidR="009F1785">
              <w:t>)</w:t>
            </w:r>
          </w:p>
          <w:p w14:paraId="1CCCDC41" w14:textId="7EE1C120" w:rsidR="003C4AF3" w:rsidRDefault="004C792F" w:rsidP="00DF0C3D">
            <w:r>
              <w:t>IT Systems</w:t>
            </w:r>
          </w:p>
          <w:p w14:paraId="09130A02" w14:textId="48096AD8" w:rsidR="00DF0C3D" w:rsidRDefault="00DF0C3D" w:rsidP="00DF0C3D">
            <w:r>
              <w:t>Problem-solving</w:t>
            </w:r>
          </w:p>
          <w:p w14:paraId="102B4FA1" w14:textId="240DB022" w:rsidR="00BF5D8B" w:rsidRDefault="00BF5D8B" w:rsidP="00DF0C3D">
            <w:r>
              <w:t>Statistics</w:t>
            </w:r>
          </w:p>
          <w:p w14:paraId="2CB5116C" w14:textId="57903570" w:rsidR="00BF5D8B" w:rsidRDefault="00317041" w:rsidP="00DF0C3D">
            <w:r>
              <w:t>Critical Thinking</w:t>
            </w:r>
          </w:p>
          <w:p w14:paraId="0A225F75" w14:textId="09E85A70" w:rsidR="004D3011" w:rsidRPr="004D3011" w:rsidRDefault="00317041" w:rsidP="00DF0C3D">
            <w:r>
              <w:t>Collaboratio</w:t>
            </w:r>
            <w:r w:rsidR="00D73269">
              <w:t>n</w:t>
            </w:r>
          </w:p>
        </w:tc>
        <w:tc>
          <w:tcPr>
            <w:tcW w:w="450" w:type="dxa"/>
          </w:tcPr>
          <w:p w14:paraId="63B4AF2B" w14:textId="77777777" w:rsidR="001B2ABD" w:rsidRDefault="001B2ABD" w:rsidP="00DF0C3D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B51BC4FA5B364DEAB34B0A1C70EEBF5D"/>
              </w:placeholder>
              <w:temporary/>
              <w:showingPlcHdr/>
              <w15:appearance w15:val="hidden"/>
            </w:sdtPr>
            <w:sdtEndPr/>
            <w:sdtContent>
              <w:p w14:paraId="25B0F025" w14:textId="77777777" w:rsidR="001B2ABD" w:rsidRDefault="00E25A26" w:rsidP="00DF0C3D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FF98805" w14:textId="6DC5F63F" w:rsidR="00036450" w:rsidRPr="00036450" w:rsidRDefault="00213D04" w:rsidP="00DF0C3D">
            <w:pPr>
              <w:pStyle w:val="Heading4"/>
            </w:pPr>
            <w:r>
              <w:t>University of the Cumberlands</w:t>
            </w:r>
          </w:p>
          <w:p w14:paraId="72E3F3B7" w14:textId="2DA15B39" w:rsidR="00036450" w:rsidRPr="00B359E4" w:rsidRDefault="00213D04" w:rsidP="00DF0C3D">
            <w:pPr>
              <w:pStyle w:val="Date"/>
            </w:pPr>
            <w:r>
              <w:t>August 2021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May 2025</w:t>
            </w:r>
          </w:p>
          <w:p w14:paraId="2E09B3C2" w14:textId="5C372E37" w:rsidR="004D3011" w:rsidRDefault="00213D04" w:rsidP="00DF0C3D">
            <w:r>
              <w:t xml:space="preserve">B.S. Mathematics </w:t>
            </w:r>
          </w:p>
          <w:p w14:paraId="4541F21E" w14:textId="77777777" w:rsidR="00036450" w:rsidRDefault="00036450" w:rsidP="00DF0C3D"/>
          <w:p w14:paraId="0DF23E2C" w14:textId="50EDABB4" w:rsidR="00036450" w:rsidRPr="00B359E4" w:rsidRDefault="00213D04" w:rsidP="00DF0C3D">
            <w:pPr>
              <w:pStyle w:val="Heading4"/>
            </w:pPr>
            <w:r>
              <w:t>University of the Cumberlands</w:t>
            </w:r>
          </w:p>
          <w:p w14:paraId="2147C639" w14:textId="425A1C64" w:rsidR="00036450" w:rsidRPr="00B359E4" w:rsidRDefault="00213D04" w:rsidP="00DF0C3D">
            <w:pPr>
              <w:pStyle w:val="Date"/>
            </w:pPr>
            <w:r>
              <w:t>August 2021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May 2025</w:t>
            </w:r>
          </w:p>
          <w:p w14:paraId="598C40F0" w14:textId="5CED4CAD" w:rsidR="00036450" w:rsidRDefault="00213D04" w:rsidP="00DF0C3D">
            <w:r>
              <w:t>B.S. Information Technology Sciences</w:t>
            </w:r>
          </w:p>
          <w:p w14:paraId="74A414EB" w14:textId="09C5A99E" w:rsidR="00036450" w:rsidRDefault="00E7625B" w:rsidP="00DF0C3D">
            <w:pPr>
              <w:pStyle w:val="Heading2"/>
            </w:pPr>
            <w:r>
              <w:t>Experience</w:t>
            </w:r>
            <w:r w:rsidR="00107A30">
              <w:t>/Volunteer work</w:t>
            </w:r>
          </w:p>
          <w:p w14:paraId="189B93D1" w14:textId="685F1EEF" w:rsidR="006855BB" w:rsidRDefault="00F87E0D" w:rsidP="00DF0C3D">
            <w:pPr>
              <w:pStyle w:val="Heading4"/>
            </w:pPr>
            <w:r>
              <w:t xml:space="preserve">University of the Cumberlands Student-Athlete </w:t>
            </w:r>
          </w:p>
          <w:p w14:paraId="76AFF6D1" w14:textId="6CC8E3DA" w:rsidR="00EE10D7" w:rsidRDefault="00EE10D7" w:rsidP="00EE10D7">
            <w:r>
              <w:t>August 2021-December 2024</w:t>
            </w:r>
          </w:p>
          <w:p w14:paraId="53AF2B1E" w14:textId="11795B3B" w:rsidR="00EE10D7" w:rsidRDefault="00EE10D7" w:rsidP="00EE10D7">
            <w:r>
              <w:t xml:space="preserve">As a student-athlete, </w:t>
            </w:r>
            <w:r w:rsidR="00814C1C">
              <w:t xml:space="preserve">I </w:t>
            </w:r>
            <w:r w:rsidR="00A659E6">
              <w:t xml:space="preserve">was able to manage </w:t>
            </w:r>
            <w:r w:rsidR="003F4F59">
              <w:t xml:space="preserve">volleyball responsibilities </w:t>
            </w:r>
            <w:r w:rsidR="008F29C4">
              <w:t>while</w:t>
            </w:r>
            <w:r w:rsidR="003F4F59">
              <w:t xml:space="preserve"> maintain</w:t>
            </w:r>
            <w:r w:rsidR="008F29C4">
              <w:t>ing</w:t>
            </w:r>
            <w:r w:rsidR="003F4F59">
              <w:t xml:space="preserve"> a 3.56 GPA. I </w:t>
            </w:r>
            <w:r w:rsidR="00814C1C">
              <w:t xml:space="preserve">have been able to learn various </w:t>
            </w:r>
            <w:r w:rsidR="00A659E6">
              <w:t>life skills including time management</w:t>
            </w:r>
            <w:r w:rsidR="003F4F59">
              <w:t xml:space="preserve">, leadership, </w:t>
            </w:r>
            <w:r w:rsidR="008F29C4">
              <w:t xml:space="preserve">communication, </w:t>
            </w:r>
            <w:r w:rsidR="00B21F60">
              <w:t xml:space="preserve">and the ability to work under pressure. </w:t>
            </w:r>
            <w:r w:rsidR="0052670A">
              <w:t>Also, due to injury my senior year, I took on the</w:t>
            </w:r>
            <w:r w:rsidR="004702EF">
              <w:t xml:space="preserve"> role of statistician</w:t>
            </w:r>
            <w:r w:rsidR="008839C1">
              <w:t xml:space="preserve">, which allowed me to </w:t>
            </w:r>
            <w:r w:rsidR="00863C22">
              <w:t xml:space="preserve">practice statistics in practice and games. </w:t>
            </w:r>
          </w:p>
          <w:p w14:paraId="7C4D717A" w14:textId="77777777" w:rsidR="00B21F60" w:rsidRPr="00EE10D7" w:rsidRDefault="00B21F60" w:rsidP="00EE10D7"/>
          <w:p w14:paraId="55C3847D" w14:textId="42B0EDB2" w:rsidR="00036450" w:rsidRDefault="001F3C1D" w:rsidP="00DF0C3D">
            <w:pPr>
              <w:pStyle w:val="Heading4"/>
              <w:rPr>
                <w:bCs/>
              </w:rPr>
            </w:pPr>
            <w:r>
              <w:t>Kentucky Indiana Volleyball Association</w:t>
            </w:r>
            <w:r w:rsidR="0086083C">
              <w:t xml:space="preserve"> (KIVA) - </w:t>
            </w:r>
            <w:r w:rsidR="007A2F97">
              <w:t>Volleyball Instruct</w:t>
            </w:r>
            <w:r w:rsidR="0086083C">
              <w:t xml:space="preserve">or </w:t>
            </w:r>
          </w:p>
          <w:p w14:paraId="48BE98D6" w14:textId="0C6E6570" w:rsidR="00036450" w:rsidRPr="00036450" w:rsidRDefault="00411A87" w:rsidP="00DF0C3D">
            <w:pPr>
              <w:pStyle w:val="Date"/>
            </w:pPr>
            <w:r>
              <w:t>June 2021, December 2021</w:t>
            </w:r>
            <w:r w:rsidR="00CD2B5A">
              <w:t>, July 2022, December 2022</w:t>
            </w:r>
          </w:p>
          <w:p w14:paraId="52FA1305" w14:textId="502EF1C7" w:rsidR="00036450" w:rsidRDefault="00C05E89" w:rsidP="00DF0C3D">
            <w:r>
              <w:t xml:space="preserve">Taught and coached young volleyball athletes </w:t>
            </w:r>
            <w:r w:rsidR="00EE29DC">
              <w:t>how to play volleyball, while using leadership</w:t>
            </w:r>
            <w:r w:rsidR="00A800BA">
              <w:t xml:space="preserve">, problem-solving, and </w:t>
            </w:r>
            <w:r w:rsidR="00DA7BF9">
              <w:t>communication skills</w:t>
            </w:r>
            <w:r w:rsidR="005E495E">
              <w:t>.</w:t>
            </w:r>
          </w:p>
          <w:p w14:paraId="5EB89961" w14:textId="77777777" w:rsidR="004D3011" w:rsidRDefault="004D3011" w:rsidP="00DF0C3D"/>
          <w:p w14:paraId="6AE11406" w14:textId="5D115448" w:rsidR="004D3011" w:rsidRPr="004D3011" w:rsidRDefault="00420DD6" w:rsidP="00DF0C3D">
            <w:pPr>
              <w:pStyle w:val="Heading4"/>
              <w:rPr>
                <w:bCs/>
              </w:rPr>
            </w:pPr>
            <w:r>
              <w:t xml:space="preserve">UC Engage – Volunteer </w:t>
            </w:r>
            <w:r w:rsidR="00BF47D3">
              <w:t>throughout the Williamsburg Community</w:t>
            </w:r>
          </w:p>
          <w:p w14:paraId="57CA18B3" w14:textId="66275559" w:rsidR="004D3011" w:rsidRPr="004D3011" w:rsidRDefault="00BF47D3" w:rsidP="00DF0C3D">
            <w:pPr>
              <w:pStyle w:val="Date"/>
            </w:pPr>
            <w:r>
              <w:t>August 2021</w:t>
            </w:r>
            <w:r w:rsidR="004D3011" w:rsidRPr="004D3011">
              <w:t>–</w:t>
            </w:r>
            <w:r>
              <w:t>May 20</w:t>
            </w:r>
            <w:r w:rsidR="00603E63">
              <w:t>25</w:t>
            </w:r>
          </w:p>
          <w:p w14:paraId="51BDF8A2" w14:textId="5B23F6A2" w:rsidR="006855BB" w:rsidRDefault="006332C2" w:rsidP="00DF0C3D">
            <w:r>
              <w:t xml:space="preserve">Through the University of the Cumberlands </w:t>
            </w:r>
            <w:r w:rsidR="002A1E11">
              <w:t>UC Engage course, I was able to help the surrounding community</w:t>
            </w:r>
            <w:r w:rsidR="00AD2DA2">
              <w:t xml:space="preserve"> with projects like food drives, </w:t>
            </w:r>
            <w:r w:rsidR="00DD044C">
              <w:t>volleyball camp leader</w:t>
            </w:r>
            <w:r w:rsidR="00B70D6E">
              <w:t xml:space="preserve">, and supporting elementary kids. </w:t>
            </w:r>
          </w:p>
          <w:p w14:paraId="57A21031" w14:textId="77777777" w:rsidR="00036450" w:rsidRDefault="00B70D6E" w:rsidP="00DF0C3D">
            <w:pPr>
              <w:pStyle w:val="Heading2"/>
            </w:pPr>
            <w:r>
              <w:t xml:space="preserve">Acheivements </w:t>
            </w:r>
          </w:p>
          <w:p w14:paraId="0550F3BE" w14:textId="1AC5288E" w:rsidR="00FA0054" w:rsidRDefault="00FA0054" w:rsidP="00DF0C3D">
            <w:pPr>
              <w:rPr>
                <w:b/>
                <w:bCs/>
              </w:rPr>
            </w:pPr>
            <w:r>
              <w:rPr>
                <w:b/>
                <w:bCs/>
              </w:rPr>
              <w:t>University of the Cumberlands Academics</w:t>
            </w:r>
          </w:p>
          <w:p w14:paraId="7467EB71" w14:textId="4FE44FB5" w:rsidR="006D4DC6" w:rsidRDefault="007B2476" w:rsidP="00DF0C3D">
            <w:r>
              <w:t>President’s List Spring 2023</w:t>
            </w:r>
          </w:p>
          <w:p w14:paraId="5D9C32A1" w14:textId="0976699D" w:rsidR="007B2476" w:rsidRPr="00FA0054" w:rsidRDefault="007B2476" w:rsidP="00DF0C3D">
            <w:r>
              <w:t xml:space="preserve">Dean’s List </w:t>
            </w:r>
            <w:r w:rsidR="00F3017D">
              <w:t>Spring 2023, Fall 2024, Spring 2025</w:t>
            </w:r>
          </w:p>
          <w:p w14:paraId="19C93177" w14:textId="77777777" w:rsidR="00FA0054" w:rsidRDefault="00FA0054" w:rsidP="00DF0C3D">
            <w:pPr>
              <w:rPr>
                <w:b/>
                <w:bCs/>
              </w:rPr>
            </w:pPr>
          </w:p>
          <w:p w14:paraId="4B96AB20" w14:textId="567B58ED" w:rsidR="008117E7" w:rsidRDefault="00925BF4" w:rsidP="00DF0C3D">
            <w:pPr>
              <w:rPr>
                <w:b/>
                <w:bCs/>
              </w:rPr>
            </w:pPr>
            <w:r>
              <w:rPr>
                <w:b/>
                <w:bCs/>
              </w:rPr>
              <w:t>University of the Cumberlands Athletics</w:t>
            </w:r>
          </w:p>
          <w:p w14:paraId="456310A4" w14:textId="77777777" w:rsidR="00925BF4" w:rsidRDefault="00CE5061" w:rsidP="00DF0C3D">
            <w:r>
              <w:t xml:space="preserve">2022: </w:t>
            </w:r>
            <w:r w:rsidR="005F783A">
              <w:t xml:space="preserve">MSC Second-Team All-Conference, NAIA Attacker of the Week, </w:t>
            </w:r>
            <w:r w:rsidR="00DA46E5">
              <w:t>MSC Attacker of the Week</w:t>
            </w:r>
          </w:p>
          <w:p w14:paraId="477CBA78" w14:textId="6A77B0DD" w:rsidR="00A5086A" w:rsidRDefault="00DA46E5" w:rsidP="00DF0C3D">
            <w:r>
              <w:t>2023:</w:t>
            </w:r>
            <w:r w:rsidR="00A5086A">
              <w:t xml:space="preserve"> </w:t>
            </w:r>
            <w:r>
              <w:t>MSC Academic All-Conference</w:t>
            </w:r>
          </w:p>
          <w:p w14:paraId="383C7695" w14:textId="003D13F5" w:rsidR="00A5086A" w:rsidRPr="00925BF4" w:rsidRDefault="00A5086A" w:rsidP="00DF0C3D"/>
        </w:tc>
      </w:tr>
    </w:tbl>
    <w:p w14:paraId="030310F2" w14:textId="50D4373A" w:rsidR="00213D04" w:rsidRDefault="00213D04" w:rsidP="00DF5027">
      <w:pPr>
        <w:tabs>
          <w:tab w:val="left" w:pos="990"/>
        </w:tabs>
      </w:pPr>
    </w:p>
    <w:sectPr w:rsidR="00213D04" w:rsidSect="000C45F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1A809" w14:textId="77777777" w:rsidR="00213D04" w:rsidRDefault="00213D04" w:rsidP="000C45FF">
      <w:r>
        <w:separator/>
      </w:r>
    </w:p>
  </w:endnote>
  <w:endnote w:type="continuationSeparator" w:id="0">
    <w:p w14:paraId="20B31267" w14:textId="77777777" w:rsidR="00213D04" w:rsidRDefault="00213D0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66D9B" w14:textId="77777777" w:rsidR="00213D04" w:rsidRDefault="00213D04" w:rsidP="000C45FF">
      <w:r>
        <w:separator/>
      </w:r>
    </w:p>
  </w:footnote>
  <w:footnote w:type="continuationSeparator" w:id="0">
    <w:p w14:paraId="30397446" w14:textId="77777777" w:rsidR="00213D04" w:rsidRDefault="00213D04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9169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D0F6E8" wp14:editId="5E9CC92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54B35"/>
    <w:multiLevelType w:val="hybridMultilevel"/>
    <w:tmpl w:val="DD9E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05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04"/>
    <w:rsid w:val="0000235E"/>
    <w:rsid w:val="00036450"/>
    <w:rsid w:val="00044C57"/>
    <w:rsid w:val="00094499"/>
    <w:rsid w:val="000B2C8B"/>
    <w:rsid w:val="000C45FF"/>
    <w:rsid w:val="000E3FD1"/>
    <w:rsid w:val="000F075A"/>
    <w:rsid w:val="00107A30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1F3C1D"/>
    <w:rsid w:val="00213D04"/>
    <w:rsid w:val="002400EB"/>
    <w:rsid w:val="00256CF7"/>
    <w:rsid w:val="00281FD5"/>
    <w:rsid w:val="00283243"/>
    <w:rsid w:val="002A1E11"/>
    <w:rsid w:val="002F550D"/>
    <w:rsid w:val="0030481B"/>
    <w:rsid w:val="00313452"/>
    <w:rsid w:val="003156FC"/>
    <w:rsid w:val="00317041"/>
    <w:rsid w:val="00325192"/>
    <w:rsid w:val="003254B5"/>
    <w:rsid w:val="00364A9B"/>
    <w:rsid w:val="0037121F"/>
    <w:rsid w:val="00377C60"/>
    <w:rsid w:val="003910D8"/>
    <w:rsid w:val="003A3D3E"/>
    <w:rsid w:val="003A6B7D"/>
    <w:rsid w:val="003B06CA"/>
    <w:rsid w:val="003C4AF3"/>
    <w:rsid w:val="003F4F59"/>
    <w:rsid w:val="004071FC"/>
    <w:rsid w:val="00411A87"/>
    <w:rsid w:val="00420DD6"/>
    <w:rsid w:val="00445947"/>
    <w:rsid w:val="004702EF"/>
    <w:rsid w:val="004813B3"/>
    <w:rsid w:val="00496591"/>
    <w:rsid w:val="004C63E4"/>
    <w:rsid w:val="004C792F"/>
    <w:rsid w:val="004D3011"/>
    <w:rsid w:val="004E75C7"/>
    <w:rsid w:val="004F4315"/>
    <w:rsid w:val="005262AC"/>
    <w:rsid w:val="0052670A"/>
    <w:rsid w:val="0059220C"/>
    <w:rsid w:val="005928F7"/>
    <w:rsid w:val="005968BD"/>
    <w:rsid w:val="005E11C2"/>
    <w:rsid w:val="005E39D5"/>
    <w:rsid w:val="005E495E"/>
    <w:rsid w:val="005F783A"/>
    <w:rsid w:val="00600670"/>
    <w:rsid w:val="00603E63"/>
    <w:rsid w:val="006140F3"/>
    <w:rsid w:val="0062123A"/>
    <w:rsid w:val="006332C2"/>
    <w:rsid w:val="00646E75"/>
    <w:rsid w:val="00652602"/>
    <w:rsid w:val="006771D0"/>
    <w:rsid w:val="006855BB"/>
    <w:rsid w:val="006D4DC6"/>
    <w:rsid w:val="006E1090"/>
    <w:rsid w:val="00706899"/>
    <w:rsid w:val="007122D6"/>
    <w:rsid w:val="00715FCB"/>
    <w:rsid w:val="00720249"/>
    <w:rsid w:val="007277E8"/>
    <w:rsid w:val="00743101"/>
    <w:rsid w:val="00764C9F"/>
    <w:rsid w:val="007775E1"/>
    <w:rsid w:val="007867A0"/>
    <w:rsid w:val="007927F5"/>
    <w:rsid w:val="007A2F97"/>
    <w:rsid w:val="007B2476"/>
    <w:rsid w:val="007E11F2"/>
    <w:rsid w:val="00802CA0"/>
    <w:rsid w:val="008117E7"/>
    <w:rsid w:val="00814C1C"/>
    <w:rsid w:val="0086083C"/>
    <w:rsid w:val="00863C22"/>
    <w:rsid w:val="00877E0D"/>
    <w:rsid w:val="008839C1"/>
    <w:rsid w:val="008D4F7A"/>
    <w:rsid w:val="008E3609"/>
    <w:rsid w:val="008F29C4"/>
    <w:rsid w:val="009205FC"/>
    <w:rsid w:val="00925BF4"/>
    <w:rsid w:val="009260CD"/>
    <w:rsid w:val="00940A66"/>
    <w:rsid w:val="00952649"/>
    <w:rsid w:val="00952C25"/>
    <w:rsid w:val="009F1785"/>
    <w:rsid w:val="00A2118D"/>
    <w:rsid w:val="00A5086A"/>
    <w:rsid w:val="00A659E6"/>
    <w:rsid w:val="00A800BA"/>
    <w:rsid w:val="00AA4F2A"/>
    <w:rsid w:val="00AD0A50"/>
    <w:rsid w:val="00AD2DA2"/>
    <w:rsid w:val="00AD76E2"/>
    <w:rsid w:val="00B20152"/>
    <w:rsid w:val="00B21F60"/>
    <w:rsid w:val="00B359E4"/>
    <w:rsid w:val="00B57D98"/>
    <w:rsid w:val="00B70850"/>
    <w:rsid w:val="00B70D6E"/>
    <w:rsid w:val="00BB31E2"/>
    <w:rsid w:val="00BF47D3"/>
    <w:rsid w:val="00BF5D8B"/>
    <w:rsid w:val="00C05E89"/>
    <w:rsid w:val="00C066B6"/>
    <w:rsid w:val="00C20E1B"/>
    <w:rsid w:val="00C25A0D"/>
    <w:rsid w:val="00C34C28"/>
    <w:rsid w:val="00C37BA1"/>
    <w:rsid w:val="00C4674C"/>
    <w:rsid w:val="00C506CF"/>
    <w:rsid w:val="00C50EA5"/>
    <w:rsid w:val="00C72BED"/>
    <w:rsid w:val="00C9578B"/>
    <w:rsid w:val="00CB0055"/>
    <w:rsid w:val="00CD2B5A"/>
    <w:rsid w:val="00CE5061"/>
    <w:rsid w:val="00D2522B"/>
    <w:rsid w:val="00D422DE"/>
    <w:rsid w:val="00D5459D"/>
    <w:rsid w:val="00D55918"/>
    <w:rsid w:val="00D73269"/>
    <w:rsid w:val="00D8657F"/>
    <w:rsid w:val="00DA1F4D"/>
    <w:rsid w:val="00DA46E5"/>
    <w:rsid w:val="00DA7BF9"/>
    <w:rsid w:val="00DB7E5D"/>
    <w:rsid w:val="00DD044C"/>
    <w:rsid w:val="00DD172A"/>
    <w:rsid w:val="00DF0C3D"/>
    <w:rsid w:val="00DF5027"/>
    <w:rsid w:val="00E25A26"/>
    <w:rsid w:val="00E4381A"/>
    <w:rsid w:val="00E43CF1"/>
    <w:rsid w:val="00E55D74"/>
    <w:rsid w:val="00E7625B"/>
    <w:rsid w:val="00EC4243"/>
    <w:rsid w:val="00ED75ED"/>
    <w:rsid w:val="00EE10D7"/>
    <w:rsid w:val="00EE29DC"/>
    <w:rsid w:val="00EF278B"/>
    <w:rsid w:val="00F3017D"/>
    <w:rsid w:val="00F60274"/>
    <w:rsid w:val="00F77FB9"/>
    <w:rsid w:val="00F87E0D"/>
    <w:rsid w:val="00FA0054"/>
    <w:rsid w:val="00FA6BCB"/>
    <w:rsid w:val="00FB068F"/>
    <w:rsid w:val="00FE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11E9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811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na-blumeier-2263a731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lum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19DD8B523E41F2A43345FC771F6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F0F78-F0B9-4170-9610-EA7BB62340E9}"/>
      </w:docPartPr>
      <w:docPartBody>
        <w:p w:rsidR="004362E3" w:rsidRDefault="004362E3">
          <w:pPr>
            <w:pStyle w:val="FD19DD8B523E41F2A43345FC771F6FBD"/>
          </w:pPr>
          <w:r w:rsidRPr="00D5459D">
            <w:t>Profile</w:t>
          </w:r>
        </w:p>
      </w:docPartBody>
    </w:docPart>
    <w:docPart>
      <w:docPartPr>
        <w:name w:val="9736910B59EA427BBFAAB63596B0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CFD0D-FCC1-4B94-BBEC-552F7BF9225C}"/>
      </w:docPartPr>
      <w:docPartBody>
        <w:p w:rsidR="004362E3" w:rsidRDefault="004362E3">
          <w:pPr>
            <w:pStyle w:val="9736910B59EA427BBFAAB63596B02244"/>
          </w:pPr>
          <w:r w:rsidRPr="00CB0055">
            <w:t>Contact</w:t>
          </w:r>
        </w:p>
      </w:docPartBody>
    </w:docPart>
    <w:docPart>
      <w:docPartPr>
        <w:name w:val="81C16DDC2FC842529F8C13518D714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4D937-D0EE-4EB2-AD4C-D7281EC56A2C}"/>
      </w:docPartPr>
      <w:docPartBody>
        <w:p w:rsidR="004362E3" w:rsidRDefault="004362E3">
          <w:pPr>
            <w:pStyle w:val="81C16DDC2FC842529F8C13518D714488"/>
          </w:pPr>
          <w:r w:rsidRPr="004D3011">
            <w:t>PHONE:</w:t>
          </w:r>
        </w:p>
      </w:docPartBody>
    </w:docPart>
    <w:docPart>
      <w:docPartPr>
        <w:name w:val="6DA3E04A117841AEB408FB2CF64D0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0EBCA-8318-4B73-A1AB-72910297B306}"/>
      </w:docPartPr>
      <w:docPartBody>
        <w:p w:rsidR="004362E3" w:rsidRDefault="004362E3">
          <w:pPr>
            <w:pStyle w:val="6DA3E04A117841AEB408FB2CF64D0D9B"/>
          </w:pPr>
          <w:r w:rsidRPr="004D3011">
            <w:t>EMAIL:</w:t>
          </w:r>
        </w:p>
      </w:docPartBody>
    </w:docPart>
    <w:docPart>
      <w:docPartPr>
        <w:name w:val="B51BC4FA5B364DEAB34B0A1C70EEB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B7A2B-7926-49AD-B808-3E50B6E16C23}"/>
      </w:docPartPr>
      <w:docPartBody>
        <w:p w:rsidR="004362E3" w:rsidRDefault="004362E3">
          <w:pPr>
            <w:pStyle w:val="B51BC4FA5B364DEAB34B0A1C70EEBF5D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E3"/>
    <w:rsid w:val="000F075A"/>
    <w:rsid w:val="004362E3"/>
    <w:rsid w:val="00DB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27C5C0DE364F2E8F41C6B4F2236CC6">
    <w:name w:val="D127C5C0DE364F2E8F41C6B4F2236CC6"/>
  </w:style>
  <w:style w:type="paragraph" w:customStyle="1" w:styleId="2B20E728DD5F42EDA85201F3F284FC28">
    <w:name w:val="2B20E728DD5F42EDA85201F3F284FC28"/>
  </w:style>
  <w:style w:type="paragraph" w:customStyle="1" w:styleId="FD19DD8B523E41F2A43345FC771F6FBD">
    <w:name w:val="FD19DD8B523E41F2A43345FC771F6FBD"/>
  </w:style>
  <w:style w:type="paragraph" w:customStyle="1" w:styleId="C48C8C5FD84045919AA07059FECED7B1">
    <w:name w:val="C48C8C5FD84045919AA07059FECED7B1"/>
  </w:style>
  <w:style w:type="paragraph" w:customStyle="1" w:styleId="9736910B59EA427BBFAAB63596B02244">
    <w:name w:val="9736910B59EA427BBFAAB63596B02244"/>
  </w:style>
  <w:style w:type="paragraph" w:customStyle="1" w:styleId="81C16DDC2FC842529F8C13518D714488">
    <w:name w:val="81C16DDC2FC842529F8C13518D714488"/>
  </w:style>
  <w:style w:type="paragraph" w:customStyle="1" w:styleId="37D317F9674F40B4BB7F30D25789FCAD">
    <w:name w:val="37D317F9674F40B4BB7F30D25789FCAD"/>
  </w:style>
  <w:style w:type="paragraph" w:customStyle="1" w:styleId="8711C8563513460499CB6BC2ADD64A1A">
    <w:name w:val="8711C8563513460499CB6BC2ADD64A1A"/>
  </w:style>
  <w:style w:type="paragraph" w:customStyle="1" w:styleId="00BE1D08FFD747A489E156FF9641ED8D">
    <w:name w:val="00BE1D08FFD747A489E156FF9641ED8D"/>
  </w:style>
  <w:style w:type="paragraph" w:customStyle="1" w:styleId="6DA3E04A117841AEB408FB2CF64D0D9B">
    <w:name w:val="6DA3E04A117841AEB408FB2CF64D0D9B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1932243E87B44388B8FA73666D5CE94E">
    <w:name w:val="1932243E87B44388B8FA73666D5CE94E"/>
  </w:style>
  <w:style w:type="paragraph" w:customStyle="1" w:styleId="C1CED3610C6D4F79B40FFBA28E937E25">
    <w:name w:val="C1CED3610C6D4F79B40FFBA28E937E25"/>
  </w:style>
  <w:style w:type="paragraph" w:customStyle="1" w:styleId="3BCEAC9A9BDD4474A46BB045FB064A3A">
    <w:name w:val="3BCEAC9A9BDD4474A46BB045FB064A3A"/>
  </w:style>
  <w:style w:type="paragraph" w:customStyle="1" w:styleId="B601FF54F5F84F4785A73724446DB56E">
    <w:name w:val="B601FF54F5F84F4785A73724446DB56E"/>
  </w:style>
  <w:style w:type="paragraph" w:customStyle="1" w:styleId="C6B9042DEA0C4749BDB76C5F19D3C6E5">
    <w:name w:val="C6B9042DEA0C4749BDB76C5F19D3C6E5"/>
  </w:style>
  <w:style w:type="paragraph" w:customStyle="1" w:styleId="F2E20765A89847C99DF1D86D0088D928">
    <w:name w:val="F2E20765A89847C99DF1D86D0088D928"/>
  </w:style>
  <w:style w:type="paragraph" w:customStyle="1" w:styleId="B51BC4FA5B364DEAB34B0A1C70EEBF5D">
    <w:name w:val="B51BC4FA5B364DEAB34B0A1C70EEBF5D"/>
  </w:style>
  <w:style w:type="paragraph" w:customStyle="1" w:styleId="F0843844B2834551B18F749E3F4B854D">
    <w:name w:val="F0843844B2834551B18F749E3F4B854D"/>
  </w:style>
  <w:style w:type="paragraph" w:customStyle="1" w:styleId="6FB24251CC6542FFAF71FAC7A0E21C9C">
    <w:name w:val="6FB24251CC6542FFAF71FAC7A0E21C9C"/>
  </w:style>
  <w:style w:type="paragraph" w:customStyle="1" w:styleId="50FF656F472A4C46B2C2FFA85A0EDDCD">
    <w:name w:val="50FF656F472A4C46B2C2FFA85A0EDDCD"/>
  </w:style>
  <w:style w:type="paragraph" w:customStyle="1" w:styleId="703DF5704F454D7FA068BE9A24355CC7">
    <w:name w:val="703DF5704F454D7FA068BE9A24355CC7"/>
  </w:style>
  <w:style w:type="paragraph" w:customStyle="1" w:styleId="D5CD2E27CFDB42FFB66F51DCDD1B9D69">
    <w:name w:val="D5CD2E27CFDB42FFB66F51DCDD1B9D69"/>
  </w:style>
  <w:style w:type="paragraph" w:customStyle="1" w:styleId="94124EE710AF409EA528EB63D8A9B798">
    <w:name w:val="94124EE710AF409EA528EB63D8A9B798"/>
  </w:style>
  <w:style w:type="paragraph" w:customStyle="1" w:styleId="7E0A6B1F8598473C8FF3E37D1A6FD427">
    <w:name w:val="7E0A6B1F8598473C8FF3E37D1A6FD427"/>
  </w:style>
  <w:style w:type="paragraph" w:customStyle="1" w:styleId="55857DB291F64BE1B3D008057517D186">
    <w:name w:val="55857DB291F64BE1B3D008057517D186"/>
  </w:style>
  <w:style w:type="paragraph" w:customStyle="1" w:styleId="CBA8CE8B5EB24AC6880DA08CD499F477">
    <w:name w:val="CBA8CE8B5EB24AC6880DA08CD499F477"/>
  </w:style>
  <w:style w:type="paragraph" w:customStyle="1" w:styleId="3DCA516ADF8F4788BC1265366C9A4567">
    <w:name w:val="3DCA516ADF8F4788BC1265366C9A4567"/>
  </w:style>
  <w:style w:type="paragraph" w:customStyle="1" w:styleId="463191262C774BF58D59296C245C621D">
    <w:name w:val="463191262C774BF58D59296C245C621D"/>
  </w:style>
  <w:style w:type="paragraph" w:customStyle="1" w:styleId="08589624C48F40A5BFF3A0B8C18BE57B">
    <w:name w:val="08589624C48F40A5BFF3A0B8C18BE57B"/>
  </w:style>
  <w:style w:type="paragraph" w:customStyle="1" w:styleId="56ED2E8739154105A09648EF047F8AF0">
    <w:name w:val="56ED2E8739154105A09648EF047F8AF0"/>
  </w:style>
  <w:style w:type="paragraph" w:customStyle="1" w:styleId="2A8DFDDF5D6F4E6E96B56027C86FDE79">
    <w:name w:val="2A8DFDDF5D6F4E6E96B56027C86FDE79"/>
  </w:style>
  <w:style w:type="paragraph" w:customStyle="1" w:styleId="45D74589F35F45FD822A235BFCB9BD1D">
    <w:name w:val="45D74589F35F45FD822A235BFCB9BD1D"/>
  </w:style>
  <w:style w:type="paragraph" w:customStyle="1" w:styleId="E6ACC601A9614C0D90D01851AD5C07B4">
    <w:name w:val="E6ACC601A9614C0D90D01851AD5C07B4"/>
  </w:style>
  <w:style w:type="paragraph" w:customStyle="1" w:styleId="999F368B69E045BD9C9BD3106E6FDDB6">
    <w:name w:val="999F368B69E045BD9C9BD3106E6FDDB6"/>
  </w:style>
  <w:style w:type="paragraph" w:customStyle="1" w:styleId="C2065357B185408C976B7BD61E8D688E">
    <w:name w:val="C2065357B185408C976B7BD61E8D688E"/>
  </w:style>
  <w:style w:type="paragraph" w:customStyle="1" w:styleId="F1ED587CCCD24DBA97DF3D96722DF746">
    <w:name w:val="F1ED587CCCD24DBA97DF3D96722DF746"/>
  </w:style>
  <w:style w:type="paragraph" w:customStyle="1" w:styleId="AD2E3A2C2DB24463B3461060A6367918">
    <w:name w:val="AD2E3A2C2DB24463B3461060A6367918"/>
  </w:style>
  <w:style w:type="paragraph" w:customStyle="1" w:styleId="C33CDACE2D194C4BAE0BFCC73DF24DE7">
    <w:name w:val="C33CDACE2D194C4BAE0BFCC73DF24DE7"/>
  </w:style>
  <w:style w:type="paragraph" w:customStyle="1" w:styleId="3C16F8DB15484C189FD7E68353F12445">
    <w:name w:val="3C16F8DB15484C189FD7E68353F12445"/>
  </w:style>
  <w:style w:type="paragraph" w:customStyle="1" w:styleId="00BBB0D9A95148B681E8A9997C90D2FD">
    <w:name w:val="00BBB0D9A95148B681E8A9997C90D2FD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9519AADD00294FD4A40053A03C4CA3B0">
    <w:name w:val="9519AADD00294FD4A40053A03C4CA3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2025-05-07T01:01:00Z</dcterms:created>
  <dcterms:modified xsi:type="dcterms:W3CDTF">2025-06-18T22:05:00Z</dcterms:modified>
</cp:coreProperties>
</file>