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5008"/>
        <w:gridCol w:w="4352"/>
      </w:tblGrid>
      <w:tr w:rsidR="00D92B95" w14:paraId="6DAFA2E4" w14:textId="77777777" w:rsidTr="007B4A0A">
        <w:tc>
          <w:tcPr>
            <w:tcW w:w="5008" w:type="dxa"/>
            <w:vAlign w:val="bottom"/>
          </w:tcPr>
          <w:p w14:paraId="0FE2246B" w14:textId="39DC3714" w:rsidR="00C84833" w:rsidRDefault="00000000" w:rsidP="00C84833">
            <w:pPr>
              <w:pStyle w:val="Title"/>
            </w:pPr>
            <w:sdt>
              <w:sdtPr>
                <w:alias w:val="Enter first name:"/>
                <w:tag w:val="Enter first name:"/>
                <w:id w:val="1306818671"/>
                <w:placeholder>
                  <w:docPart w:val="EA193B1C62B7FE45851A371BDED31679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892B0A">
                  <w:t>Laycee</w:t>
                </w:r>
              </w:sdtContent>
            </w:sdt>
            <w:r w:rsidR="00D92B95">
              <w:br/>
            </w:r>
            <w:sdt>
              <w:sdtPr>
                <w:alias w:val="Enter last name:"/>
                <w:tag w:val="Enter last name:"/>
                <w:id w:val="-1656595288"/>
                <w:placeholder>
                  <w:docPart w:val="F012C624B91BB449A2ED9D3371D5BDDD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892B0A">
                  <w:t>Glass</w:t>
                </w:r>
              </w:sdtContent>
            </w:sdt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14:paraId="58D21A21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719BD85D" w14:textId="4203B57C" w:rsidR="004E2970" w:rsidRPr="009D0878" w:rsidRDefault="00000000" w:rsidP="004E2970">
                  <w:pPr>
                    <w:pStyle w:val="ContactInfo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4C9234D5A7F3FC489F9318B0CA7DE83E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892B0A">
                        <w:t xml:space="preserve">990 </w:t>
                      </w:r>
                      <w:proofErr w:type="spellStart"/>
                      <w:r w:rsidR="00892B0A">
                        <w:t>Riggles</w:t>
                      </w:r>
                      <w:proofErr w:type="spellEnd"/>
                      <w:r w:rsidR="00892B0A">
                        <w:t xml:space="preserve"> Gap Rd, Altoona, PA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2C84A2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7E1D821" wp14:editId="3E2D4A92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C555BF7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&#13;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7697F2E3" w14:textId="77777777" w:rsidTr="00972024">
              <w:sdt>
                <w:sdtPr>
                  <w:alias w:val="Enter phone:"/>
                  <w:tag w:val="Enter phone:"/>
                  <w:id w:val="-1849400302"/>
                  <w:placeholder>
                    <w:docPart w:val="3BA08BDE467E3E4FAB99971E365F67C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0F413AE9" w14:textId="67DADE5A" w:rsidR="00932D92" w:rsidRPr="009D0878" w:rsidRDefault="00892B0A" w:rsidP="00932D92">
                      <w:pPr>
                        <w:pStyle w:val="ContactInfo"/>
                      </w:pPr>
                      <w:r>
                        <w:t>814-502-0268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47DBBB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A92A20C" wp14:editId="165F8C7D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DDA1E5A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&#13;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B8FF734" w14:textId="77777777" w:rsidTr="00972024">
              <w:sdt>
                <w:sdtPr>
                  <w:alias w:val="Enter email:"/>
                  <w:tag w:val="Enter email:"/>
                  <w:id w:val="-675184368"/>
                  <w:placeholder>
                    <w:docPart w:val="DE9D6B865B111342BC15760A9BCD7699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3E4DD544" w14:textId="72BF660A" w:rsidR="00932D92" w:rsidRPr="009D0878" w:rsidRDefault="00892B0A" w:rsidP="00932D92">
                      <w:pPr>
                        <w:pStyle w:val="ContactInfo"/>
                      </w:pPr>
                      <w:r>
                        <w:t>Lcla476@wgu.edu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AFB73A2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A9D60FD" wp14:editId="329EB1FD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75066C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&#13;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0A96E409" w14:textId="77777777" w:rsidTr="00972024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4749B50C7431004CAB0C733A3DED7D49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4D0B4834" w14:textId="5C83289B" w:rsidR="00932D92" w:rsidRPr="009D0878" w:rsidRDefault="00892B0A" w:rsidP="00932D92">
                      <w:pPr>
                        <w:pStyle w:val="ContactInfo"/>
                      </w:pPr>
                      <w:r w:rsidRPr="00892B0A">
                        <w:t>https://www.linkedin.com/in/laycee-glass-151332267/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4DDC337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1EF5DA" wp14:editId="77CA75D9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BD5ABF6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&#13;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49DCD881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59B6D295" w14:textId="1428AB7E" w:rsidR="00932D92" w:rsidRPr="009D0878" w:rsidRDefault="00932D92" w:rsidP="00892B0A">
                  <w:pPr>
                    <w:pStyle w:val="ContactInfo"/>
                    <w:jc w:val="left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5B98980" w14:textId="452B30AE" w:rsidR="00932D92" w:rsidRPr="009D0878" w:rsidRDefault="00932D92" w:rsidP="00892B0A">
                  <w:pPr>
                    <w:pStyle w:val="Icons"/>
                    <w:jc w:val="left"/>
                  </w:pPr>
                </w:p>
              </w:tc>
            </w:tr>
          </w:tbl>
          <w:p w14:paraId="386AA102" w14:textId="77777777" w:rsidR="00D92B95" w:rsidRDefault="00D92B95" w:rsidP="009D3336">
            <w:pPr>
              <w:pStyle w:val="Header"/>
            </w:pPr>
          </w:p>
        </w:tc>
      </w:tr>
    </w:tbl>
    <w:p w14:paraId="0608E484" w14:textId="0FAB4006" w:rsidR="00C43D65" w:rsidRDefault="007B4A0A">
      <w:r>
        <w:t>Master’s-level data analytics candidate with a mathematics background, transitioning from healthcare to data science. Skilled in Python, SQL, Tableau, and machine learning. Eager to drive data-informed decisions in a collaborative, analytical environment</w:t>
      </w:r>
      <w:r>
        <w:t>.</w:t>
      </w:r>
    </w:p>
    <w:p w14:paraId="1E334DC8" w14:textId="77777777" w:rsidR="00AD13CB" w:rsidRDefault="00000000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977B764C90A56E438C4FB262A46272D3"/>
          </w:placeholder>
          <w:temporary/>
          <w:showingPlcHdr/>
          <w15:appearance w15:val="hidden"/>
        </w:sdtPr>
        <w:sdtContent>
          <w:r w:rsidR="004937AE"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5B1D68" w14:paraId="27BCA697" w14:textId="77777777" w:rsidTr="00564951">
        <w:tc>
          <w:tcPr>
            <w:tcW w:w="4680" w:type="dxa"/>
          </w:tcPr>
          <w:p w14:paraId="3B5C8B5D" w14:textId="77777777" w:rsidR="00752315" w:rsidRDefault="00892B0A" w:rsidP="00BC7376">
            <w:pPr>
              <w:pStyle w:val="ListBullet"/>
              <w:numPr>
                <w:ilvl w:val="0"/>
                <w:numId w:val="4"/>
              </w:numPr>
            </w:pPr>
            <w:r>
              <w:t>Programming Languages: Python, SQL, R</w:t>
            </w:r>
          </w:p>
          <w:p w14:paraId="0874DA6F" w14:textId="062B3DB7" w:rsidR="00892B0A" w:rsidRDefault="00892B0A" w:rsidP="00BC7376">
            <w:pPr>
              <w:pStyle w:val="ListBullet"/>
              <w:numPr>
                <w:ilvl w:val="0"/>
                <w:numId w:val="4"/>
              </w:numPr>
            </w:pPr>
            <w:r>
              <w:t xml:space="preserve">Data Analysis and Visualization: Pandas, NumPy, </w:t>
            </w:r>
            <w:r w:rsidR="00E6111A">
              <w:t xml:space="preserve">SciPy, </w:t>
            </w:r>
            <w:r>
              <w:t>Matplotlib, Seaborn</w:t>
            </w:r>
            <w:r w:rsidR="005A5338">
              <w:t xml:space="preserve">, </w:t>
            </w:r>
            <w:proofErr w:type="spellStart"/>
            <w:r w:rsidR="005A5338">
              <w:t>Sklearn</w:t>
            </w:r>
            <w:proofErr w:type="spellEnd"/>
          </w:p>
          <w:p w14:paraId="5CC706A5" w14:textId="07D643B7" w:rsidR="00892B0A" w:rsidRPr="004937AE" w:rsidRDefault="00892B0A" w:rsidP="00BC7376">
            <w:pPr>
              <w:pStyle w:val="ListBullet"/>
              <w:numPr>
                <w:ilvl w:val="0"/>
                <w:numId w:val="4"/>
              </w:numPr>
            </w:pPr>
            <w:r>
              <w:t>Database Management: SQL, PostgreSQL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63A555EF" w14:textId="77777777" w:rsidR="00752315" w:rsidRDefault="00892B0A" w:rsidP="00892B0A">
            <w:pPr>
              <w:pStyle w:val="ListBullet"/>
            </w:pPr>
            <w:r>
              <w:t>Statistical and Analytical Skills: Regression Analysis, Univariate and Bivariate Statistics</w:t>
            </w:r>
          </w:p>
          <w:p w14:paraId="332B85E6" w14:textId="1BB78EC7" w:rsidR="00892B0A" w:rsidRPr="004937AE" w:rsidRDefault="00892B0A" w:rsidP="00892B0A">
            <w:pPr>
              <w:pStyle w:val="ListBullet"/>
            </w:pPr>
            <w:r>
              <w:t xml:space="preserve">Tools: Excel, VBA,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  <w:r w:rsidR="005A5338">
              <w:t>, Tableau</w:t>
            </w:r>
            <w:r w:rsidR="00102718">
              <w:t>, RStudio</w:t>
            </w:r>
          </w:p>
        </w:tc>
      </w:tr>
    </w:tbl>
    <w:p w14:paraId="0B4FC720" w14:textId="0C9FCB40" w:rsidR="005B1D68" w:rsidRDefault="00892B0A" w:rsidP="004937AE">
      <w:pPr>
        <w:pStyle w:val="Heading1"/>
      </w:pPr>
      <w:r>
        <w:t>Relevant Projects</w:t>
      </w:r>
    </w:p>
    <w:p w14:paraId="41ADF93D" w14:textId="38D65B17" w:rsidR="00190FF5" w:rsidRPr="00190FF5" w:rsidRDefault="00190FF5" w:rsidP="00190FF5">
      <w:pPr>
        <w:pStyle w:val="ListBullet"/>
        <w:numPr>
          <w:ilvl w:val="0"/>
          <w:numId w:val="4"/>
        </w:numPr>
      </w:pPr>
      <w:r w:rsidRPr="00190FF5">
        <w:rPr>
          <w:b/>
          <w:bCs/>
        </w:rPr>
        <w:t>Airbnb Price Prediction (Capstone Project</w:t>
      </w:r>
      <w:r w:rsidR="00B73BB9">
        <w:rPr>
          <w:b/>
          <w:bCs/>
        </w:rPr>
        <w:t>, 2025)</w:t>
      </w:r>
      <w:r w:rsidRPr="00190FF5">
        <w:br/>
        <w:t>Developed a multiple linear regression model to predict nightly Airbnb prices based on property type, amenities, and location in Pennsylvania.</w:t>
      </w:r>
      <w:r w:rsidRPr="00190FF5">
        <w:br/>
      </w:r>
      <w:r w:rsidRPr="00190FF5">
        <w:rPr>
          <w:b/>
          <w:bCs/>
        </w:rPr>
        <w:t>Skills</w:t>
      </w:r>
      <w:r w:rsidRPr="00190FF5">
        <w:t>: Python, pandas, scikit-learn, feature engineering, regression analysis, data visualization</w:t>
      </w:r>
    </w:p>
    <w:p w14:paraId="4A3F631D" w14:textId="454D950D" w:rsidR="00190FF5" w:rsidRPr="00190FF5" w:rsidRDefault="00190FF5" w:rsidP="00190FF5">
      <w:pPr>
        <w:pStyle w:val="ListBullet"/>
        <w:numPr>
          <w:ilvl w:val="0"/>
          <w:numId w:val="4"/>
        </w:numPr>
      </w:pPr>
      <w:r w:rsidRPr="00190FF5">
        <w:rPr>
          <w:b/>
          <w:bCs/>
        </w:rPr>
        <w:t>Hospital Revenue Forecasting</w:t>
      </w:r>
      <w:r w:rsidRPr="00190FF5">
        <w:br/>
        <w:t>Built and evaluated an ARIMA time series model to forecast daily hospital revenue over a 90-day window.</w:t>
      </w:r>
      <w:r w:rsidRPr="00190FF5">
        <w:br/>
      </w:r>
      <w:r w:rsidRPr="00190FF5">
        <w:rPr>
          <w:b/>
          <w:bCs/>
        </w:rPr>
        <w:t>Skills</w:t>
      </w:r>
      <w:r w:rsidRPr="00190FF5">
        <w:t xml:space="preserve">: Python, pandas, </w:t>
      </w:r>
      <w:proofErr w:type="spellStart"/>
      <w:r w:rsidRPr="00190FF5">
        <w:t>statsmodels</w:t>
      </w:r>
      <w:proofErr w:type="spellEnd"/>
      <w:r w:rsidRPr="00190FF5">
        <w:t>, ARIMA, time series forecasting, matplotlib</w:t>
      </w:r>
    </w:p>
    <w:p w14:paraId="7CCA3416" w14:textId="7F284E4C" w:rsidR="00190FF5" w:rsidRPr="00190FF5" w:rsidRDefault="00190FF5" w:rsidP="00190FF5">
      <w:pPr>
        <w:pStyle w:val="ListBullet"/>
        <w:numPr>
          <w:ilvl w:val="0"/>
          <w:numId w:val="4"/>
        </w:numPr>
      </w:pPr>
      <w:r w:rsidRPr="00190FF5">
        <w:rPr>
          <w:b/>
          <w:bCs/>
        </w:rPr>
        <w:t>Yelp Review Sentiment Analysis</w:t>
      </w:r>
      <w:r w:rsidRPr="00190FF5">
        <w:br/>
        <w:t>Used an LSTM-based RNN model to classify Yelp reviews as positive or negative based on customer feedback text.</w:t>
      </w:r>
      <w:r w:rsidRPr="00190FF5">
        <w:br/>
      </w:r>
      <w:r w:rsidRPr="00190FF5">
        <w:rPr>
          <w:b/>
          <w:bCs/>
        </w:rPr>
        <w:t>Skills</w:t>
      </w:r>
      <w:r w:rsidRPr="00190FF5">
        <w:t xml:space="preserve">: Python, TensorFlow, </w:t>
      </w:r>
      <w:proofErr w:type="spellStart"/>
      <w:r w:rsidRPr="00190FF5">
        <w:t>Keras</w:t>
      </w:r>
      <w:proofErr w:type="spellEnd"/>
      <w:r w:rsidRPr="00190FF5">
        <w:t>, NLP, neural networks, data preprocessing</w:t>
      </w:r>
    </w:p>
    <w:p w14:paraId="5E5363B6" w14:textId="32A9BCFD" w:rsidR="00190FF5" w:rsidRPr="00190FF5" w:rsidRDefault="00190FF5" w:rsidP="00190FF5">
      <w:pPr>
        <w:pStyle w:val="ListBullet"/>
        <w:numPr>
          <w:ilvl w:val="0"/>
          <w:numId w:val="4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90FF5">
        <w:rPr>
          <w:b/>
          <w:bCs/>
        </w:rPr>
        <w:t>Patient Clustering for Readmission Risk</w:t>
      </w:r>
      <w:r w:rsidRPr="00190FF5">
        <w:br/>
        <w:t>Performed K-Means and hierarchical clustering on patient data to uncover distinct groups based on demographic and health characteristics.</w:t>
      </w:r>
      <w:r w:rsidRPr="00190FF5">
        <w:br/>
      </w:r>
      <w:r w:rsidRPr="00190FF5">
        <w:rPr>
          <w:b/>
          <w:bCs/>
        </w:rPr>
        <w:t>Skills</w:t>
      </w:r>
      <w:r w:rsidRPr="00190FF5">
        <w:t>: Python, scikit-learn, clustering, PCA, silhouette analysis, EDA</w:t>
      </w:r>
    </w:p>
    <w:p w14:paraId="38D79AC0" w14:textId="1AF98D55" w:rsidR="00190FF5" w:rsidRPr="00190FF5" w:rsidRDefault="00B73BB9" w:rsidP="00190FF5">
      <w:pPr>
        <w:pStyle w:val="ListBullet"/>
        <w:numPr>
          <w:ilvl w:val="0"/>
          <w:numId w:val="4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3BB9">
        <w:rPr>
          <w:b/>
          <w:bCs/>
        </w:rPr>
        <w:t>GitHub Portfolio</w:t>
      </w:r>
      <w:r w:rsidRPr="00B73BB9">
        <w:t>: github.com/ltg1371/WGU_MSDA24-25</w:t>
      </w:r>
    </w:p>
    <w:p w14:paraId="192162A0" w14:textId="77777777" w:rsidR="0070237E" w:rsidRDefault="00000000" w:rsidP="00725CB5">
      <w:pPr>
        <w:pStyle w:val="Heading1"/>
      </w:pPr>
      <w:sdt>
        <w:sdtPr>
          <w:alias w:val="Education:"/>
          <w:tag w:val="Education:"/>
          <w:id w:val="543866955"/>
          <w:placeholder>
            <w:docPart w:val="9422EFC2E3EE414796EA66EA03B8F106"/>
          </w:placeholder>
          <w:temporary/>
          <w:showingPlcHdr/>
          <w15:appearance w15:val="hidden"/>
        </w:sdtPr>
        <w:sdtContent>
          <w:r w:rsidR="0070237E" w:rsidRPr="0070237E">
            <w:t>Education</w:t>
          </w:r>
        </w:sdtContent>
      </w:sdt>
    </w:p>
    <w:p w14:paraId="30D1529E" w14:textId="11D46938" w:rsidR="0070237E" w:rsidRDefault="00892B0A" w:rsidP="0070237E">
      <w:pPr>
        <w:pStyle w:val="Heading3"/>
      </w:pPr>
      <w:r>
        <w:t xml:space="preserve">Expected graduation </w:t>
      </w:r>
      <w:r w:rsidR="004325CE">
        <w:t xml:space="preserve">June </w:t>
      </w:r>
      <w:r>
        <w:t>2025</w:t>
      </w:r>
    </w:p>
    <w:p w14:paraId="695B3D9B" w14:textId="42EE4B3E" w:rsidR="0070237E" w:rsidRPr="00513EFC" w:rsidRDefault="00892B0A" w:rsidP="00513EFC">
      <w:pPr>
        <w:pStyle w:val="Heading2"/>
      </w:pPr>
      <w:r>
        <w:t>Master of Science, Data Analytics</w:t>
      </w:r>
      <w:r w:rsidR="0095272C">
        <w:t>/</w:t>
      </w:r>
      <w:r w:rsidR="0070237E" w:rsidRPr="00513EFC">
        <w:t xml:space="preserve"> </w:t>
      </w:r>
      <w:r>
        <w:rPr>
          <w:rStyle w:val="Emphasis"/>
        </w:rPr>
        <w:t>Western Governors University (Millcreek, UT)</w:t>
      </w:r>
    </w:p>
    <w:p w14:paraId="6C5744B7" w14:textId="7A4FC263" w:rsidR="0070237E" w:rsidRDefault="00892B0A" w:rsidP="0070237E">
      <w:r>
        <w:t>Relevant Coursework: Data Acquisition, Data Cleaning, Exploratory Data Analysis, Predictive Modeling</w:t>
      </w:r>
      <w:r w:rsidR="009B159F">
        <w:t>, Data Mining I, Data Mining II, Data Dashboards and Storytelling, Advanced Data Acquisition</w:t>
      </w:r>
    </w:p>
    <w:p w14:paraId="6AF3FF6A" w14:textId="6FEB02BD" w:rsidR="0070237E" w:rsidRDefault="00892B0A" w:rsidP="0070237E">
      <w:pPr>
        <w:pStyle w:val="Heading3"/>
      </w:pPr>
      <w:r>
        <w:lastRenderedPageBreak/>
        <w:t>May 2023</w:t>
      </w:r>
    </w:p>
    <w:p w14:paraId="2D9A64BE" w14:textId="6FE716AC" w:rsidR="0070237E" w:rsidRDefault="00892B0A" w:rsidP="0070237E">
      <w:pPr>
        <w:pStyle w:val="Heading2"/>
      </w:pPr>
      <w:r>
        <w:t>Bachelor of Science, Mathematics</w:t>
      </w:r>
      <w:r w:rsidR="00E03F71">
        <w:t xml:space="preserve"> </w:t>
      </w:r>
      <w:r w:rsidR="0095272C">
        <w:t>/</w:t>
      </w:r>
      <w:r w:rsidR="0070237E">
        <w:t xml:space="preserve"> </w:t>
      </w:r>
      <w:r>
        <w:rPr>
          <w:rStyle w:val="Emphasis"/>
        </w:rPr>
        <w:t>Indiana University East (Richmond, IN)</w:t>
      </w:r>
    </w:p>
    <w:p w14:paraId="72C698D3" w14:textId="1C2759C1" w:rsidR="00BC7376" w:rsidRPr="00BC7376" w:rsidRDefault="00892B0A" w:rsidP="00892B0A">
      <w:r>
        <w:t>Relevant Coursework: Probability Theory, Differential Equations, Computational Methods, Analysis, Statistics, Mathematical Models, Linear Algebra, Abstract Mathematics, Calculus I-IV</w:t>
      </w:r>
    </w:p>
    <w:sectPr w:rsidR="00BC7376" w:rsidRPr="00BC7376" w:rsidSect="00D92B95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1903F" w14:textId="77777777" w:rsidR="00024D48" w:rsidRDefault="00024D48" w:rsidP="00725803">
      <w:pPr>
        <w:spacing w:after="0"/>
      </w:pPr>
      <w:r>
        <w:separator/>
      </w:r>
    </w:p>
  </w:endnote>
  <w:endnote w:type="continuationSeparator" w:id="0">
    <w:p w14:paraId="26A1A770" w14:textId="77777777" w:rsidR="00024D48" w:rsidRDefault="00024D48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27F43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3C0E2" w14:textId="77777777" w:rsidR="00024D48" w:rsidRDefault="00024D48" w:rsidP="00725803">
      <w:pPr>
        <w:spacing w:after="0"/>
      </w:pPr>
      <w:r>
        <w:separator/>
      </w:r>
    </w:p>
  </w:footnote>
  <w:footnote w:type="continuationSeparator" w:id="0">
    <w:p w14:paraId="6B30AFDB" w14:textId="77777777" w:rsidR="00024D48" w:rsidRDefault="00024D48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9ECE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5400DF3"/>
    <w:multiLevelType w:val="hybridMultilevel"/>
    <w:tmpl w:val="B4F25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15932">
    <w:abstractNumId w:val="9"/>
  </w:num>
  <w:num w:numId="2" w16cid:durableId="322902250">
    <w:abstractNumId w:val="7"/>
  </w:num>
  <w:num w:numId="3" w16cid:durableId="1813867754">
    <w:abstractNumId w:val="6"/>
  </w:num>
  <w:num w:numId="4" w16cid:durableId="9054524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999174">
    <w:abstractNumId w:val="8"/>
  </w:num>
  <w:num w:numId="6" w16cid:durableId="672537099">
    <w:abstractNumId w:val="10"/>
  </w:num>
  <w:num w:numId="7" w16cid:durableId="1824658590">
    <w:abstractNumId w:val="5"/>
  </w:num>
  <w:num w:numId="8" w16cid:durableId="113327414">
    <w:abstractNumId w:val="4"/>
  </w:num>
  <w:num w:numId="9" w16cid:durableId="973145085">
    <w:abstractNumId w:val="3"/>
  </w:num>
  <w:num w:numId="10" w16cid:durableId="229116385">
    <w:abstractNumId w:val="2"/>
  </w:num>
  <w:num w:numId="11" w16cid:durableId="1411855773">
    <w:abstractNumId w:val="1"/>
  </w:num>
  <w:num w:numId="12" w16cid:durableId="863328655">
    <w:abstractNumId w:val="0"/>
  </w:num>
  <w:num w:numId="13" w16cid:durableId="1683043510">
    <w:abstractNumId w:val="9"/>
  </w:num>
  <w:num w:numId="14" w16cid:durableId="1539003071">
    <w:abstractNumId w:val="9"/>
  </w:num>
  <w:num w:numId="15" w16cid:durableId="583153522">
    <w:abstractNumId w:val="9"/>
  </w:num>
  <w:num w:numId="16" w16cid:durableId="630093539">
    <w:abstractNumId w:val="9"/>
  </w:num>
  <w:num w:numId="17" w16cid:durableId="1662852163">
    <w:abstractNumId w:val="11"/>
  </w:num>
  <w:num w:numId="18" w16cid:durableId="873351358">
    <w:abstractNumId w:val="9"/>
  </w:num>
  <w:num w:numId="19" w16cid:durableId="1403992004">
    <w:abstractNumId w:val="9"/>
  </w:num>
  <w:num w:numId="20" w16cid:durableId="410078955">
    <w:abstractNumId w:val="9"/>
  </w:num>
  <w:num w:numId="21" w16cid:durableId="148979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0A"/>
    <w:rsid w:val="00024D48"/>
    <w:rsid w:val="00025E77"/>
    <w:rsid w:val="00027312"/>
    <w:rsid w:val="000645F2"/>
    <w:rsid w:val="00082F03"/>
    <w:rsid w:val="000835A0"/>
    <w:rsid w:val="000934A2"/>
    <w:rsid w:val="00102718"/>
    <w:rsid w:val="00104977"/>
    <w:rsid w:val="00115505"/>
    <w:rsid w:val="00190FF5"/>
    <w:rsid w:val="001A3C55"/>
    <w:rsid w:val="001B0955"/>
    <w:rsid w:val="00227784"/>
    <w:rsid w:val="0023705D"/>
    <w:rsid w:val="00250A31"/>
    <w:rsid w:val="00251C13"/>
    <w:rsid w:val="002922D0"/>
    <w:rsid w:val="00324952"/>
    <w:rsid w:val="00340B03"/>
    <w:rsid w:val="00380AE7"/>
    <w:rsid w:val="003A6943"/>
    <w:rsid w:val="003B3D51"/>
    <w:rsid w:val="00410BA2"/>
    <w:rsid w:val="004325CE"/>
    <w:rsid w:val="00434074"/>
    <w:rsid w:val="00463C3B"/>
    <w:rsid w:val="004937AE"/>
    <w:rsid w:val="004E2970"/>
    <w:rsid w:val="004E5278"/>
    <w:rsid w:val="005026DD"/>
    <w:rsid w:val="00513EFC"/>
    <w:rsid w:val="0052113B"/>
    <w:rsid w:val="00564951"/>
    <w:rsid w:val="00573BF9"/>
    <w:rsid w:val="005A4A49"/>
    <w:rsid w:val="005A5338"/>
    <w:rsid w:val="005B1D68"/>
    <w:rsid w:val="005B6973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B4A0A"/>
    <w:rsid w:val="00857E6B"/>
    <w:rsid w:val="00892B0A"/>
    <w:rsid w:val="008968C4"/>
    <w:rsid w:val="008D7C1C"/>
    <w:rsid w:val="0092291B"/>
    <w:rsid w:val="00932D92"/>
    <w:rsid w:val="0095272C"/>
    <w:rsid w:val="00972024"/>
    <w:rsid w:val="009768E0"/>
    <w:rsid w:val="009B159F"/>
    <w:rsid w:val="009F04D2"/>
    <w:rsid w:val="009F2BA7"/>
    <w:rsid w:val="009F4228"/>
    <w:rsid w:val="009F6DA0"/>
    <w:rsid w:val="00A01182"/>
    <w:rsid w:val="00A01B96"/>
    <w:rsid w:val="00AD13CB"/>
    <w:rsid w:val="00AD3FD8"/>
    <w:rsid w:val="00B370A8"/>
    <w:rsid w:val="00B73BB9"/>
    <w:rsid w:val="00BC7376"/>
    <w:rsid w:val="00BD669A"/>
    <w:rsid w:val="00C13F2B"/>
    <w:rsid w:val="00C43D65"/>
    <w:rsid w:val="00C56B99"/>
    <w:rsid w:val="00C70895"/>
    <w:rsid w:val="00C84833"/>
    <w:rsid w:val="00C9044F"/>
    <w:rsid w:val="00D2420D"/>
    <w:rsid w:val="00D30382"/>
    <w:rsid w:val="00D413F9"/>
    <w:rsid w:val="00D44E50"/>
    <w:rsid w:val="00D82FFA"/>
    <w:rsid w:val="00D90060"/>
    <w:rsid w:val="00D92B95"/>
    <w:rsid w:val="00E03F71"/>
    <w:rsid w:val="00E154B5"/>
    <w:rsid w:val="00E232F0"/>
    <w:rsid w:val="00E52791"/>
    <w:rsid w:val="00E6111A"/>
    <w:rsid w:val="00E83195"/>
    <w:rsid w:val="00EB0C9C"/>
    <w:rsid w:val="00ED0FEB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988FD"/>
  <w15:chartTrackingRefBased/>
  <w15:docId w15:val="{E1506C57-17D2-E149-9710-CC086DBC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yceeglass/Library/Containers/com.microsoft.Word/Data/Library/Application%20Support/Microsoft/Office/16.0/DTS/Search/%7bF667DEEF-21B0-8A49-983E-3E55D97E783E%7dtf1640260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A193B1C62B7FE45851A371BDED31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9FBDE-5A25-5240-A0CF-F4E1D9D2A8A0}"/>
      </w:docPartPr>
      <w:docPartBody>
        <w:p w:rsidR="006E5EB7" w:rsidRDefault="00000000">
          <w:pPr>
            <w:pStyle w:val="EA193B1C62B7FE45851A371BDED31679"/>
          </w:pPr>
          <w:r>
            <w:t>First Name</w:t>
          </w:r>
        </w:p>
      </w:docPartBody>
    </w:docPart>
    <w:docPart>
      <w:docPartPr>
        <w:name w:val="F012C624B91BB449A2ED9D3371D5B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00236-BFDD-F24A-A59E-0EEA398F8D0B}"/>
      </w:docPartPr>
      <w:docPartBody>
        <w:p w:rsidR="006E5EB7" w:rsidRDefault="00000000">
          <w:pPr>
            <w:pStyle w:val="F012C624B91BB449A2ED9D3371D5BDDD"/>
          </w:pPr>
          <w:r>
            <w:t>Last Name</w:t>
          </w:r>
        </w:p>
      </w:docPartBody>
    </w:docPart>
    <w:docPart>
      <w:docPartPr>
        <w:name w:val="4C9234D5A7F3FC489F9318B0CA7DE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35B4-14E0-3243-ACE6-6CF8894DDE3A}"/>
      </w:docPartPr>
      <w:docPartBody>
        <w:p w:rsidR="006E5EB7" w:rsidRDefault="00000000">
          <w:pPr>
            <w:pStyle w:val="4C9234D5A7F3FC489F9318B0CA7DE83E"/>
          </w:pPr>
          <w:r w:rsidRPr="009D0878">
            <w:t>Address</w:t>
          </w:r>
        </w:p>
      </w:docPartBody>
    </w:docPart>
    <w:docPart>
      <w:docPartPr>
        <w:name w:val="3BA08BDE467E3E4FAB99971E365F6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B13C2-88AB-F94A-A777-B61F9063DB1D}"/>
      </w:docPartPr>
      <w:docPartBody>
        <w:p w:rsidR="006E5EB7" w:rsidRDefault="00000000">
          <w:pPr>
            <w:pStyle w:val="3BA08BDE467E3E4FAB99971E365F67CA"/>
          </w:pPr>
          <w:r w:rsidRPr="009D0878">
            <w:t>Phone</w:t>
          </w:r>
        </w:p>
      </w:docPartBody>
    </w:docPart>
    <w:docPart>
      <w:docPartPr>
        <w:name w:val="DE9D6B865B111342BC15760A9BCD7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6BCC5-6013-584B-897C-DF3D24E3EFE9}"/>
      </w:docPartPr>
      <w:docPartBody>
        <w:p w:rsidR="006E5EB7" w:rsidRDefault="00000000">
          <w:pPr>
            <w:pStyle w:val="DE9D6B865B111342BC15760A9BCD7699"/>
          </w:pPr>
          <w:r w:rsidRPr="009D0878">
            <w:t>Email</w:t>
          </w:r>
        </w:p>
      </w:docPartBody>
    </w:docPart>
    <w:docPart>
      <w:docPartPr>
        <w:name w:val="4749B50C7431004CAB0C733A3DED7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E67C1-858A-1048-ABC7-C4458060C28B}"/>
      </w:docPartPr>
      <w:docPartBody>
        <w:p w:rsidR="006E5EB7" w:rsidRDefault="00000000">
          <w:pPr>
            <w:pStyle w:val="4749B50C7431004CAB0C733A3DED7D49"/>
          </w:pPr>
          <w:r w:rsidRPr="009D0878">
            <w:t>LinkedIn Profile</w:t>
          </w:r>
        </w:p>
      </w:docPartBody>
    </w:docPart>
    <w:docPart>
      <w:docPartPr>
        <w:name w:val="977B764C90A56E438C4FB262A4627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995C7-BA17-6F49-BBAC-B55E699DFC63}"/>
      </w:docPartPr>
      <w:docPartBody>
        <w:p w:rsidR="006E5EB7" w:rsidRDefault="00000000">
          <w:pPr>
            <w:pStyle w:val="977B764C90A56E438C4FB262A46272D3"/>
          </w:pPr>
          <w:r>
            <w:t>Skills</w:t>
          </w:r>
        </w:p>
      </w:docPartBody>
    </w:docPart>
    <w:docPart>
      <w:docPartPr>
        <w:name w:val="9422EFC2E3EE414796EA66EA03B8F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2BEDB-2539-8441-B468-1053C0491D71}"/>
      </w:docPartPr>
      <w:docPartBody>
        <w:p w:rsidR="006E5EB7" w:rsidRDefault="00000000">
          <w:pPr>
            <w:pStyle w:val="9422EFC2E3EE414796EA66EA03B8F106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DC"/>
    <w:rsid w:val="001A0FD7"/>
    <w:rsid w:val="00324952"/>
    <w:rsid w:val="003B3D51"/>
    <w:rsid w:val="006E5EB7"/>
    <w:rsid w:val="0089664E"/>
    <w:rsid w:val="00E3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93B1C62B7FE45851A371BDED31679">
    <w:name w:val="EA193B1C62B7FE45851A371BDED31679"/>
  </w:style>
  <w:style w:type="paragraph" w:customStyle="1" w:styleId="F012C624B91BB449A2ED9D3371D5BDDD">
    <w:name w:val="F012C624B91BB449A2ED9D3371D5BDDD"/>
  </w:style>
  <w:style w:type="paragraph" w:customStyle="1" w:styleId="4C9234D5A7F3FC489F9318B0CA7DE83E">
    <w:name w:val="4C9234D5A7F3FC489F9318B0CA7DE83E"/>
  </w:style>
  <w:style w:type="paragraph" w:customStyle="1" w:styleId="3BA08BDE467E3E4FAB99971E365F67CA">
    <w:name w:val="3BA08BDE467E3E4FAB99971E365F67CA"/>
  </w:style>
  <w:style w:type="paragraph" w:customStyle="1" w:styleId="DE9D6B865B111342BC15760A9BCD7699">
    <w:name w:val="DE9D6B865B111342BC15760A9BCD7699"/>
  </w:style>
  <w:style w:type="paragraph" w:customStyle="1" w:styleId="4749B50C7431004CAB0C733A3DED7D49">
    <w:name w:val="4749B50C7431004CAB0C733A3DED7D49"/>
  </w:style>
  <w:style w:type="paragraph" w:customStyle="1" w:styleId="977B764C90A56E438C4FB262A46272D3">
    <w:name w:val="977B764C90A56E438C4FB262A46272D3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9422EFC2E3EE414796EA66EA03B8F106">
    <w:name w:val="9422EFC2E3EE414796EA66EA03B8F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Laycee</Abstract>
  <CompanyAddress>990 Riggles Gap Rd, Altoona, PA</CompanyAddress>
  <CompanyPhone>814-502-0268</CompanyPhone>
  <CompanyFax/>
  <CompanyEmail>Lcla476@wgu.edu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7A23F3-9E2F-4CC8-8619-030649304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{F667DEEF-21B0-8A49-983E-3E55D97E783E}tf16402607.dotx</Template>
  <TotalTime>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Laycee Glass</dc:creator>
  <cp:keywords>https://www.linkedin.com/in/laycee-glass-151332267/</cp:keywords>
  <dc:description/>
  <cp:lastModifiedBy>Laycee Clark</cp:lastModifiedBy>
  <cp:revision>2</cp:revision>
  <dcterms:created xsi:type="dcterms:W3CDTF">2025-06-06T18:56:00Z</dcterms:created>
  <dcterms:modified xsi:type="dcterms:W3CDTF">2025-06-06T18:56:00Z</dcterms:modified>
  <cp:category>Glass</cp:category>
</cp:coreProperties>
</file>