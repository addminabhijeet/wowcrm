
<file path=[Content_Types].xml><?xml version="1.0" encoding="utf-8"?>
<Types xmlns="http://schemas.openxmlformats.org/package/2006/content-types"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Default Extension="rels" ContentType="application/vnd.openxmlformats-package.relationships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FA1" w:rsidRDefault="002C63D6">
      <w:pPr>
        <w:pStyle w:val="Title"/>
      </w:pPr>
      <w:r>
        <w:rPr>
          <w:rFonts w:ascii="Times New Roman" w:hAnsi="Times New Roman" w:cs="Times New Roman"/>
        </w:rPr>
        <w:t>‍</w:t>
      </w:r>
      <w:sdt>
        <w:sdtPr>
          <w:alias w:val="Your Name"/>
          <w:tag w:val=""/>
          <w:id w:val="1246310863"/>
          <w:placeholder>
            <w:docPart w:val="B66861D140884BA09A51626B6DD1F79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D94FBC">
            <w:t>Kayla C. Church</w:t>
          </w:r>
        </w:sdtContent>
      </w:sdt>
    </w:p>
    <w:p w:rsidR="00440FA1" w:rsidRDefault="002255E8" w:rsidP="007C1952">
      <w:pPr>
        <w:spacing w:after="0"/>
      </w:pPr>
      <w:sdt>
        <w:sdtPr>
          <w:alias w:val="Address"/>
          <w:tag w:val=""/>
          <w:id w:val="-593780209"/>
          <w:placeholder>
            <w:docPart w:val="F590D002A5DF4413B87F560072D98D6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12487">
            <w:t>4780 Golden Sky Way Apt# 218, San Diego CA 92154</w:t>
          </w:r>
        </w:sdtContent>
      </w:sdt>
      <w:r w:rsidR="002C63D6">
        <w:t> | </w:t>
      </w:r>
      <w:sdt>
        <w:sdtPr>
          <w:alias w:val="Telephone"/>
          <w:tag w:val=""/>
          <w:id w:val="-1416317146"/>
          <w:placeholder>
            <w:docPart w:val="52546B0C11C14670990ABB9AA825C1DD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F12487">
            <w:t>(619) 410-3759</w:t>
          </w:r>
        </w:sdtContent>
      </w:sdt>
      <w:r w:rsidR="002C63D6">
        <w:t> | </w:t>
      </w:r>
      <w:sdt>
        <w:sdtPr>
          <w:alias w:val="Email"/>
          <w:tag w:val=""/>
          <w:id w:val="-391963670"/>
          <w:placeholder>
            <w:docPart w:val="9D65AA0BBA484439BEF58383BCDA8E40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77561A" w:rsidRPr="00F12487">
            <w:t>Kchurch0206@gmail.com www.linkedin.com</w:t>
          </w:r>
          <w:r w:rsidR="00BE04C0" w:rsidRPr="00F12487">
            <w:t>/pub/kayla-church/88/921/9/</w:t>
          </w:r>
        </w:sdtContent>
      </w:sdt>
    </w:p>
    <w:p w:rsidR="00440FA1" w:rsidRDefault="00BE04C0" w:rsidP="007C1952">
      <w:pPr>
        <w:pStyle w:val="SectionHeading"/>
        <w:spacing w:before="0" w:after="0"/>
      </w:pPr>
      <w:r>
        <w:t>Summary</w:t>
      </w:r>
    </w:p>
    <w:p w:rsidR="00440FA1" w:rsidRPr="007C1952" w:rsidRDefault="00BE04C0" w:rsidP="007C1952">
      <w:pPr>
        <w:pStyle w:val="ListBullet"/>
        <w:spacing w:after="0"/>
      </w:pPr>
      <w:r w:rsidRPr="00286ECC">
        <w:rPr>
          <w:rFonts w:ascii="Times New Roman" w:eastAsia="Times New Roman" w:hAnsi="Times New Roman" w:cs="Times New Roman"/>
          <w:sz w:val="20"/>
        </w:rPr>
        <w:t xml:space="preserve">Meticulous financial professional with strengths in analyzing data and forecasting trends. Proficient in Microsoft Office </w:t>
      </w:r>
      <w:proofErr w:type="gramStart"/>
      <w:r w:rsidRPr="00286ECC">
        <w:rPr>
          <w:rFonts w:ascii="Times New Roman" w:eastAsia="Times New Roman" w:hAnsi="Times New Roman" w:cs="Times New Roman"/>
          <w:sz w:val="20"/>
        </w:rPr>
        <w:t>applications which enables formulating data in order to meet specific</w:t>
      </w:r>
      <w:proofErr w:type="gramEnd"/>
      <w:r w:rsidRPr="00286ECC">
        <w:rPr>
          <w:rFonts w:ascii="Times New Roman" w:eastAsia="Times New Roman" w:hAnsi="Times New Roman" w:cs="Times New Roman"/>
          <w:sz w:val="20"/>
        </w:rPr>
        <w:t xml:space="preserve"> needs of finance clients.</w:t>
      </w:r>
    </w:p>
    <w:p w:rsidR="007C1952" w:rsidRDefault="007C1952" w:rsidP="007C1952">
      <w:pPr>
        <w:pStyle w:val="ListBullet"/>
        <w:numPr>
          <w:ilvl w:val="0"/>
          <w:numId w:val="0"/>
        </w:numPr>
        <w:spacing w:after="0"/>
        <w:ind w:left="144"/>
      </w:pPr>
      <w:bookmarkStart w:id="0" w:name="_GoBack"/>
      <w:bookmarkEnd w:id="0"/>
    </w:p>
    <w:p w:rsidR="00BE04C0" w:rsidRDefault="00BE04C0" w:rsidP="007C1952">
      <w:pPr>
        <w:pStyle w:val="SectionHeading"/>
        <w:spacing w:before="0" w:after="0"/>
      </w:pPr>
      <w:r>
        <w:t>Skills &amp; Abilities</w:t>
      </w:r>
    </w:p>
    <w:p w:rsidR="00BE04C0" w:rsidRDefault="00BE04C0" w:rsidP="00BE04C0">
      <w:pPr>
        <w:pStyle w:val="Subsection"/>
        <w:spacing w:before="100"/>
      </w:pPr>
      <w:r>
        <w:t>Business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Deliver high quality critical reports for management and major accounts 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jc w:val="both"/>
      </w:pPr>
      <w:r>
        <w:rPr>
          <w:rFonts w:ascii="Times New Roman" w:eastAsia="Times New Roman" w:hAnsi="Times New Roman" w:cs="Times New Roman"/>
          <w:sz w:val="20"/>
        </w:rPr>
        <w:t>Highly organized with strong communicational skills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jc w:val="both"/>
      </w:pPr>
      <w:r>
        <w:rPr>
          <w:rFonts w:ascii="Times New Roman" w:eastAsia="Times New Roman" w:hAnsi="Times New Roman" w:cs="Times New Roman"/>
          <w:sz w:val="20"/>
        </w:rPr>
        <w:t>Ability to build effective partnerships within different work teams</w:t>
      </w:r>
    </w:p>
    <w:p w:rsidR="00BE04C0" w:rsidRPr="00BE04C0" w:rsidRDefault="00BE04C0" w:rsidP="00BE04C0">
      <w:pPr>
        <w:numPr>
          <w:ilvl w:val="0"/>
          <w:numId w:val="5"/>
        </w:numPr>
        <w:spacing w:after="0"/>
        <w:ind w:left="432" w:hanging="287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Spanish interpretation skills – reading and understanding 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jc w:val="both"/>
      </w:pPr>
      <w:r w:rsidRPr="00BE04C0">
        <w:rPr>
          <w:rFonts w:ascii="Times New Roman" w:eastAsia="Times New Roman" w:hAnsi="Times New Roman" w:cs="Times New Roman"/>
          <w:sz w:val="20"/>
        </w:rPr>
        <w:t xml:space="preserve">Regarded by management, coworkers, and </w:t>
      </w:r>
      <w:proofErr w:type="gramStart"/>
      <w:r w:rsidRPr="00BE04C0">
        <w:rPr>
          <w:rFonts w:ascii="Times New Roman" w:eastAsia="Times New Roman" w:hAnsi="Times New Roman" w:cs="Times New Roman"/>
          <w:sz w:val="20"/>
        </w:rPr>
        <w:t>peers  as</w:t>
      </w:r>
      <w:proofErr w:type="gramEnd"/>
      <w:r w:rsidRPr="00BE04C0">
        <w:rPr>
          <w:rFonts w:ascii="Times New Roman" w:eastAsia="Times New Roman" w:hAnsi="Times New Roman" w:cs="Times New Roman"/>
          <w:sz w:val="20"/>
        </w:rPr>
        <w:t xml:space="preserve">  the “go-to-person” of the company</w:t>
      </w:r>
    </w:p>
    <w:p w:rsidR="00BE04C0" w:rsidRDefault="00BE04C0" w:rsidP="00BE04C0">
      <w:pPr>
        <w:pStyle w:val="Subsection"/>
      </w:pPr>
      <w:r>
        <w:t>Technical Proficency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contextualSpacing/>
        <w:jc w:val="both"/>
      </w:pPr>
      <w:r>
        <w:rPr>
          <w:rFonts w:ascii="Times New Roman" w:eastAsia="Times New Roman" w:hAnsi="Times New Roman" w:cs="Times New Roman"/>
          <w:sz w:val="20"/>
        </w:rPr>
        <w:t>Advance expertise in Microsoft Office products including Excel, Word, Access, and PowerPoint</w:t>
      </w:r>
    </w:p>
    <w:p w:rsidR="00BE04C0" w:rsidRPr="00BE04C0" w:rsidRDefault="00BE04C0" w:rsidP="00BE04C0">
      <w:pPr>
        <w:numPr>
          <w:ilvl w:val="0"/>
          <w:numId w:val="5"/>
        </w:numPr>
        <w:spacing w:after="0"/>
        <w:ind w:left="432" w:hanging="287"/>
        <w:contextualSpacing/>
        <w:jc w:val="both"/>
      </w:pPr>
      <w:r>
        <w:rPr>
          <w:rFonts w:ascii="Times New Roman" w:eastAsia="Times New Roman" w:hAnsi="Times New Roman" w:cs="Times New Roman"/>
          <w:sz w:val="20"/>
        </w:rPr>
        <w:t>Use of pivot tables, V-lookups, and Macros to create a variety of financial reports</w:t>
      </w:r>
    </w:p>
    <w:p w:rsidR="00BE04C0" w:rsidRPr="007C1952" w:rsidRDefault="00BE04C0" w:rsidP="00BE04C0">
      <w:pPr>
        <w:numPr>
          <w:ilvl w:val="0"/>
          <w:numId w:val="5"/>
        </w:numPr>
        <w:spacing w:after="0"/>
        <w:ind w:left="432" w:hanging="287"/>
        <w:contextualSpacing/>
        <w:jc w:val="both"/>
      </w:pPr>
      <w:r w:rsidRPr="00BE04C0">
        <w:rPr>
          <w:rFonts w:ascii="Times New Roman" w:eastAsia="Times New Roman" w:hAnsi="Times New Roman" w:cs="Times New Roman"/>
          <w:sz w:val="20"/>
        </w:rPr>
        <w:t>Experience with Oracle database, Ricochet, A2000 and EDI processing</w:t>
      </w:r>
    </w:p>
    <w:p w:rsidR="007C1952" w:rsidRDefault="007C1952" w:rsidP="007C1952">
      <w:pPr>
        <w:spacing w:after="0"/>
        <w:ind w:left="432"/>
        <w:contextualSpacing/>
        <w:jc w:val="both"/>
      </w:pPr>
    </w:p>
    <w:p w:rsidR="00BE04C0" w:rsidRDefault="00BE04C0" w:rsidP="007C1952">
      <w:pPr>
        <w:pStyle w:val="SectionHeading"/>
        <w:spacing w:before="0"/>
      </w:pPr>
      <w:r>
        <w:t>Experience</w:t>
      </w:r>
    </w:p>
    <w:p w:rsidR="00BE04C0" w:rsidRDefault="00BE04C0" w:rsidP="00BE04C0">
      <w:pPr>
        <w:pStyle w:val="Subsection"/>
        <w:spacing w:before="100"/>
      </w:pPr>
      <w:r>
        <w:t>FInancial ANalyst | J. Walter Thompso</w:t>
      </w:r>
      <w:r w:rsidR="00584EF5">
        <w:t xml:space="preserve">n </w:t>
      </w:r>
      <w:proofErr w:type="gramStart"/>
      <w:r w:rsidR="00584EF5">
        <w:t>Inc </w:t>
      </w:r>
      <w:r w:rsidR="00584EF5">
        <w:tab/>
      </w:r>
      <w:r w:rsidR="00584EF5">
        <w:tab/>
      </w:r>
      <w:r w:rsidR="00584EF5">
        <w:tab/>
      </w:r>
      <w:r w:rsidR="00584EF5">
        <w:tab/>
      </w:r>
      <w:r w:rsidR="00584EF5">
        <w:tab/>
      </w:r>
      <w:r w:rsidR="00584EF5">
        <w:tab/>
        <w:t> July</w:t>
      </w:r>
      <w:proofErr w:type="gramEnd"/>
      <w:r w:rsidR="00584EF5">
        <w:t xml:space="preserve"> 2014 – </w:t>
      </w:r>
      <w:r w:rsidR="00C31ADB">
        <w:t>Present</w:t>
      </w:r>
    </w:p>
    <w:p w:rsidR="00BE04C0" w:rsidRDefault="00BE04C0" w:rsidP="00BE04C0">
      <w:pPr>
        <w:numPr>
          <w:ilvl w:val="0"/>
          <w:numId w:val="5"/>
        </w:numPr>
        <w:spacing w:after="80"/>
        <w:ind w:left="432" w:hanging="287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Responsible for the day-to-day support of all budgetary and financial issues relating to assigned pharmaceutical clients such as Johnson &amp; Johnson, Pfizer, </w:t>
      </w:r>
      <w:proofErr w:type="spellStart"/>
      <w:r>
        <w:rPr>
          <w:rFonts w:ascii="Times New Roman" w:eastAsia="Times New Roman" w:hAnsi="Times New Roman" w:cs="Times New Roman"/>
          <w:sz w:val="20"/>
        </w:rPr>
        <w:t>Sunovion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and Astra Zeneca</w:t>
      </w:r>
    </w:p>
    <w:p w:rsidR="00BE04C0" w:rsidRPr="004D40A3" w:rsidRDefault="00BE04C0" w:rsidP="00BE04C0">
      <w:pPr>
        <w:numPr>
          <w:ilvl w:val="0"/>
          <w:numId w:val="5"/>
        </w:numPr>
        <w:spacing w:after="0"/>
        <w:ind w:left="432" w:hanging="287"/>
        <w:contextualSpacing/>
        <w:jc w:val="both"/>
      </w:pPr>
      <w:r>
        <w:rPr>
          <w:rFonts w:ascii="Times New Roman" w:eastAsia="Times New Roman" w:hAnsi="Times New Roman" w:cs="Times New Roman"/>
          <w:sz w:val="20"/>
        </w:rPr>
        <w:t>Manage billing process which includes reviewing estimates, client invoices and sending appropriate detail to clients</w:t>
      </w:r>
    </w:p>
    <w:p w:rsidR="004D40A3" w:rsidRDefault="004D40A3" w:rsidP="004D40A3">
      <w:pPr>
        <w:numPr>
          <w:ilvl w:val="1"/>
          <w:numId w:val="5"/>
        </w:numPr>
        <w:spacing w:after="0"/>
        <w:ind w:hanging="360"/>
        <w:contextualSpacing/>
        <w:jc w:val="both"/>
      </w:pPr>
      <w:r>
        <w:rPr>
          <w:rFonts w:ascii="Times New Roman" w:eastAsia="Times New Roman" w:hAnsi="Times New Roman" w:cs="Times New Roman"/>
          <w:sz w:val="20"/>
        </w:rPr>
        <w:t>Reconciled a</w:t>
      </w:r>
      <w:r w:rsidR="00F041E8">
        <w:rPr>
          <w:rFonts w:ascii="Times New Roman" w:eastAsia="Times New Roman" w:hAnsi="Times New Roman" w:cs="Times New Roman"/>
          <w:sz w:val="20"/>
        </w:rPr>
        <w:t>ny outstanding balances by utilizing</w:t>
      </w:r>
      <w:r>
        <w:rPr>
          <w:rFonts w:ascii="Times New Roman" w:eastAsia="Times New Roman" w:hAnsi="Times New Roman" w:cs="Times New Roman"/>
          <w:sz w:val="20"/>
        </w:rPr>
        <w:t xml:space="preserve"> financial reports </w:t>
      </w:r>
    </w:p>
    <w:p w:rsidR="00C31ADB" w:rsidRDefault="00BE04C0" w:rsidP="00C31ADB">
      <w:pPr>
        <w:numPr>
          <w:ilvl w:val="0"/>
          <w:numId w:val="5"/>
        </w:numPr>
        <w:spacing w:after="80"/>
        <w:ind w:left="432" w:hanging="287"/>
        <w:jc w:val="both"/>
      </w:pPr>
      <w:r>
        <w:rPr>
          <w:rFonts w:ascii="Times New Roman" w:eastAsia="Times New Roman" w:hAnsi="Times New Roman" w:cs="Times New Roman"/>
          <w:sz w:val="20"/>
        </w:rPr>
        <w:t>Prepare and review quarterly reconciliations and analysis for clients including project status reports, time of staff reports and billing statements</w:t>
      </w:r>
    </w:p>
    <w:p w:rsidR="004D40A3" w:rsidRPr="004D40A3" w:rsidRDefault="00C31ADB" w:rsidP="004D40A3">
      <w:pPr>
        <w:numPr>
          <w:ilvl w:val="1"/>
          <w:numId w:val="5"/>
        </w:numPr>
        <w:spacing w:after="0"/>
        <w:ind w:hanging="359"/>
        <w:contextualSpacing/>
        <w:rPr>
          <w:sz w:val="20"/>
        </w:rPr>
      </w:pPr>
      <w:r>
        <w:rPr>
          <w:rFonts w:ascii="Times New Roman" w:eastAsia="Times New Roman" w:hAnsi="Times New Roman" w:cs="Times New Roman"/>
          <w:sz w:val="20"/>
        </w:rPr>
        <w:t>Used data mining to study, analyze</w:t>
      </w:r>
      <w:r w:rsidR="00F041E8">
        <w:rPr>
          <w:rFonts w:ascii="Times New Roman" w:eastAsia="Times New Roman" w:hAnsi="Times New Roman" w:cs="Times New Roman"/>
          <w:sz w:val="20"/>
        </w:rPr>
        <w:t>, budget</w:t>
      </w:r>
      <w:r>
        <w:rPr>
          <w:rFonts w:ascii="Times New Roman" w:eastAsia="Times New Roman" w:hAnsi="Times New Roman" w:cs="Times New Roman"/>
          <w:sz w:val="20"/>
        </w:rPr>
        <w:t xml:space="preserve"> and </w:t>
      </w:r>
      <w:r w:rsidR="004D40A3">
        <w:rPr>
          <w:rFonts w:ascii="Times New Roman" w:eastAsia="Times New Roman" w:hAnsi="Times New Roman" w:cs="Times New Roman"/>
          <w:sz w:val="20"/>
        </w:rPr>
        <w:t>forecast trends</w:t>
      </w:r>
    </w:p>
    <w:p w:rsidR="004D40A3" w:rsidRDefault="00BE04C0" w:rsidP="004D40A3">
      <w:pPr>
        <w:numPr>
          <w:ilvl w:val="0"/>
          <w:numId w:val="5"/>
        </w:numPr>
        <w:spacing w:after="80"/>
        <w:ind w:left="432" w:hanging="287"/>
        <w:jc w:val="both"/>
      </w:pPr>
      <w:r w:rsidRPr="00BE04C0">
        <w:rPr>
          <w:rFonts w:ascii="Times New Roman" w:eastAsia="Times New Roman" w:hAnsi="Times New Roman" w:cs="Times New Roman"/>
          <w:sz w:val="20"/>
        </w:rPr>
        <w:t xml:space="preserve">Coordinate meetings with account management teams to discuss PO </w:t>
      </w:r>
      <w:r w:rsidR="0077561A" w:rsidRPr="00BE04C0">
        <w:rPr>
          <w:rFonts w:ascii="Times New Roman" w:eastAsia="Times New Roman" w:hAnsi="Times New Roman" w:cs="Times New Roman"/>
          <w:sz w:val="20"/>
        </w:rPr>
        <w:t>statuses</w:t>
      </w:r>
      <w:r w:rsidRPr="00BE04C0">
        <w:rPr>
          <w:rFonts w:ascii="Times New Roman" w:eastAsia="Times New Roman" w:hAnsi="Times New Roman" w:cs="Times New Roman"/>
          <w:sz w:val="20"/>
        </w:rPr>
        <w:t>, work in progress, and account receivables.</w:t>
      </w:r>
    </w:p>
    <w:p w:rsidR="004D40A3" w:rsidRDefault="004D40A3" w:rsidP="004D40A3">
      <w:pPr>
        <w:numPr>
          <w:ilvl w:val="1"/>
          <w:numId w:val="5"/>
        </w:numPr>
        <w:spacing w:after="80"/>
        <w:ind w:hanging="360"/>
        <w:jc w:val="both"/>
      </w:pPr>
      <w:r>
        <w:t xml:space="preserve">To conclude, one </w:t>
      </w:r>
      <w:r w:rsidRPr="004D40A3">
        <w:rPr>
          <w:rFonts w:ascii="Times New Roman" w:eastAsia="Times New Roman" w:hAnsi="Times New Roman" w:cs="Times New Roman"/>
          <w:sz w:val="20"/>
        </w:rPr>
        <w:t>u</w:t>
      </w:r>
      <w:r>
        <w:rPr>
          <w:rFonts w:ascii="Times New Roman" w:eastAsia="Times New Roman" w:hAnsi="Times New Roman" w:cs="Times New Roman"/>
          <w:sz w:val="20"/>
        </w:rPr>
        <w:t xml:space="preserve">sed Ricochet and Excel formulas to </w:t>
      </w:r>
      <w:r>
        <w:t>export</w:t>
      </w:r>
      <w:r w:rsidRPr="004D40A3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and manipulate </w:t>
      </w:r>
      <w:r w:rsidR="00F041E8">
        <w:rPr>
          <w:rFonts w:ascii="Times New Roman" w:eastAsia="Times New Roman" w:hAnsi="Times New Roman" w:cs="Times New Roman"/>
          <w:sz w:val="20"/>
        </w:rPr>
        <w:t>substantial information</w:t>
      </w:r>
      <w:r w:rsidRPr="004D40A3">
        <w:rPr>
          <w:rFonts w:ascii="Times New Roman" w:eastAsia="Times New Roman" w:hAnsi="Times New Roman" w:cs="Times New Roman"/>
          <w:sz w:val="20"/>
        </w:rPr>
        <w:t xml:space="preserve"> </w:t>
      </w:r>
      <w:r w:rsidR="00F041E8">
        <w:rPr>
          <w:rFonts w:ascii="Times New Roman" w:eastAsia="Times New Roman" w:hAnsi="Times New Roman" w:cs="Times New Roman"/>
          <w:sz w:val="20"/>
        </w:rPr>
        <w:t>at one time</w:t>
      </w:r>
    </w:p>
    <w:p w:rsidR="00BE04C0" w:rsidRDefault="00BE04C0" w:rsidP="00BE04C0">
      <w:pPr>
        <w:pStyle w:val="Subsection"/>
      </w:pPr>
      <w:r>
        <w:t>FInance &amp; Inventory Report Specialist | Sferra LLC </w:t>
      </w:r>
      <w:r>
        <w:tab/>
      </w:r>
      <w:r>
        <w:tab/>
      </w:r>
      <w:r>
        <w:tab/>
      </w:r>
      <w:r>
        <w:tab/>
      </w:r>
      <w:r>
        <w:tab/>
        <w:t> aUGUST 201</w:t>
      </w:r>
      <w:r w:rsidR="00887335">
        <w:t>1 – jULY</w:t>
      </w:r>
      <w:r>
        <w:t xml:space="preserve"> 2014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contextualSpacing/>
      </w:pPr>
      <w:r>
        <w:rPr>
          <w:rFonts w:ascii="Times New Roman" w:eastAsia="Times New Roman" w:hAnsi="Times New Roman" w:cs="Times New Roman"/>
          <w:sz w:val="20"/>
        </w:rPr>
        <w:t>Responsible for the preparation of financial presentations to upper management for Bloomingdales, Neiman Marcus, ABC Home, and HD Buttercup</w:t>
      </w:r>
    </w:p>
    <w:p w:rsidR="00BE04C0" w:rsidRDefault="00BE04C0" w:rsidP="00BE04C0">
      <w:pPr>
        <w:numPr>
          <w:ilvl w:val="1"/>
          <w:numId w:val="5"/>
        </w:numPr>
        <w:spacing w:after="0"/>
        <w:ind w:hanging="359"/>
        <w:contextualSpacing/>
        <w:rPr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Financial presentations incorporates trends of major clients along with new and old reports 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contextualSpacing/>
      </w:pPr>
      <w:r>
        <w:rPr>
          <w:rFonts w:ascii="Times New Roman" w:eastAsia="Times New Roman" w:hAnsi="Times New Roman" w:cs="Times New Roman"/>
          <w:sz w:val="20"/>
        </w:rPr>
        <w:t>Formulate a variety of reports to forecast, track and measure goals and growth of major accounts</w:t>
      </w:r>
    </w:p>
    <w:p w:rsidR="00BE04C0" w:rsidRDefault="00BE04C0" w:rsidP="00BE04C0">
      <w:pPr>
        <w:numPr>
          <w:ilvl w:val="1"/>
          <w:numId w:val="5"/>
        </w:numPr>
        <w:spacing w:after="0"/>
        <w:ind w:hanging="359"/>
        <w:contextualSpacing/>
        <w:rPr>
          <w:sz w:val="20"/>
        </w:rPr>
      </w:pPr>
      <w:r>
        <w:rPr>
          <w:rFonts w:ascii="Times New Roman" w:eastAsia="Times New Roman" w:hAnsi="Times New Roman" w:cs="Times New Roman"/>
          <w:sz w:val="20"/>
        </w:rPr>
        <w:t>Export massive data from oracle databases while utilizing pivot tables and formulas to meet needs of management and clients.</w:t>
      </w:r>
    </w:p>
    <w:p w:rsidR="00BE04C0" w:rsidRDefault="00BE04C0" w:rsidP="00BE04C0">
      <w:pPr>
        <w:numPr>
          <w:ilvl w:val="1"/>
          <w:numId w:val="5"/>
        </w:numPr>
        <w:spacing w:after="0"/>
        <w:ind w:hanging="359"/>
        <w:contextualSpacing/>
        <w:rPr>
          <w:sz w:val="20"/>
        </w:rPr>
      </w:pPr>
      <w:r>
        <w:rPr>
          <w:rFonts w:ascii="Times New Roman" w:eastAsia="Times New Roman" w:hAnsi="Times New Roman" w:cs="Times New Roman"/>
          <w:sz w:val="20"/>
        </w:rPr>
        <w:t>Forecast trends submitted to international vendors a year in advance due to raw/finished processing and transit time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contextualSpacing/>
      </w:pPr>
      <w:r>
        <w:rPr>
          <w:rFonts w:ascii="Times New Roman" w:eastAsia="Times New Roman" w:hAnsi="Times New Roman" w:cs="Times New Roman"/>
          <w:sz w:val="20"/>
        </w:rPr>
        <w:t xml:space="preserve">Manage monthly inventory replenishments and reports for </w:t>
      </w:r>
      <w:proofErr w:type="spellStart"/>
      <w:r>
        <w:rPr>
          <w:rFonts w:ascii="Times New Roman" w:eastAsia="Times New Roman" w:hAnsi="Times New Roman" w:cs="Times New Roman"/>
          <w:sz w:val="20"/>
        </w:rPr>
        <w:t>SFERRA’s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largest clients</w:t>
      </w:r>
    </w:p>
    <w:p w:rsidR="00BE04C0" w:rsidRDefault="00BE04C0" w:rsidP="00BE04C0">
      <w:pPr>
        <w:numPr>
          <w:ilvl w:val="1"/>
          <w:numId w:val="5"/>
        </w:numPr>
        <w:spacing w:after="0"/>
        <w:ind w:hanging="359"/>
        <w:contextualSpacing/>
        <w:rPr>
          <w:sz w:val="20"/>
        </w:rPr>
      </w:pPr>
      <w:r>
        <w:rPr>
          <w:rFonts w:ascii="Times New Roman" w:eastAsia="Times New Roman" w:hAnsi="Times New Roman" w:cs="Times New Roman"/>
          <w:sz w:val="20"/>
        </w:rPr>
        <w:t>Created master inventory template involving clients sales, shipments, and returns to forecast weekly/monthly replenishments</w:t>
      </w:r>
    </w:p>
    <w:p w:rsidR="00BE04C0" w:rsidRDefault="00BE04C0" w:rsidP="00BE04C0">
      <w:pPr>
        <w:numPr>
          <w:ilvl w:val="0"/>
          <w:numId w:val="5"/>
        </w:numPr>
        <w:spacing w:after="0"/>
        <w:ind w:left="432" w:hanging="287"/>
        <w:contextualSpacing/>
      </w:pPr>
      <w:r>
        <w:rPr>
          <w:rFonts w:ascii="Times New Roman" w:eastAsia="Times New Roman" w:hAnsi="Times New Roman" w:cs="Times New Roman"/>
          <w:sz w:val="20"/>
        </w:rPr>
        <w:t>Micromanaged processing of special orders by developing key communication with buyers</w:t>
      </w:r>
    </w:p>
    <w:p w:rsidR="00BE04C0" w:rsidRDefault="00BE04C0" w:rsidP="00BE04C0">
      <w:pPr>
        <w:numPr>
          <w:ilvl w:val="1"/>
          <w:numId w:val="5"/>
        </w:numPr>
        <w:spacing w:after="0"/>
        <w:ind w:hanging="359"/>
        <w:contextualSpacing/>
        <w:rPr>
          <w:sz w:val="20"/>
        </w:rPr>
      </w:pPr>
      <w:r>
        <w:rPr>
          <w:rFonts w:ascii="Times New Roman" w:eastAsia="Times New Roman" w:hAnsi="Times New Roman" w:cs="Times New Roman"/>
          <w:sz w:val="20"/>
        </w:rPr>
        <w:t>Increased efficient customer service and punctual order placements to generate and increase revenue</w:t>
      </w:r>
    </w:p>
    <w:p w:rsidR="00BE04C0" w:rsidRDefault="00BE04C0" w:rsidP="00BE04C0">
      <w:pPr>
        <w:numPr>
          <w:ilvl w:val="1"/>
          <w:numId w:val="5"/>
        </w:numPr>
        <w:spacing w:after="0"/>
        <w:ind w:hanging="359"/>
        <w:contextualSpacing/>
        <w:rPr>
          <w:sz w:val="20"/>
        </w:rPr>
      </w:pPr>
      <w:r>
        <w:rPr>
          <w:rFonts w:ascii="Times New Roman" w:eastAsia="Times New Roman" w:hAnsi="Times New Roman" w:cs="Times New Roman"/>
          <w:sz w:val="20"/>
        </w:rPr>
        <w:t>Bloomingdales generated $1 million dollars season to date out of their $3.2 million spring goal.</w:t>
      </w:r>
    </w:p>
    <w:p w:rsidR="00BE04C0" w:rsidRPr="00BE04C0" w:rsidRDefault="00BE04C0" w:rsidP="00BE04C0">
      <w:pPr>
        <w:numPr>
          <w:ilvl w:val="0"/>
          <w:numId w:val="5"/>
        </w:numPr>
        <w:spacing w:after="0"/>
        <w:ind w:left="450" w:hanging="360"/>
        <w:contextualSpacing/>
        <w:rPr>
          <w:sz w:val="20"/>
        </w:rPr>
      </w:pPr>
      <w:r w:rsidRPr="00BE04C0">
        <w:rPr>
          <w:rFonts w:ascii="Times New Roman" w:eastAsia="Times New Roman" w:hAnsi="Times New Roman" w:cs="Times New Roman"/>
          <w:sz w:val="20"/>
        </w:rPr>
        <w:t>Acknowledged for strong analytical and problem solving skills on all performance reviews</w:t>
      </w:r>
    </w:p>
    <w:p w:rsidR="00440FA1" w:rsidRDefault="00D94FBC">
      <w:pPr>
        <w:pStyle w:val="Subsection"/>
        <w:spacing w:before="100"/>
      </w:pPr>
      <w:r>
        <w:t xml:space="preserve">Bachelors of science, Business administration </w:t>
      </w:r>
      <w:r w:rsidR="002C63D6">
        <w:t>| </w:t>
      </w:r>
      <w:r>
        <w:t>may 2013</w:t>
      </w:r>
      <w:r w:rsidR="002C63D6">
        <w:t> | </w:t>
      </w:r>
      <w:r>
        <w:t xml:space="preserve">monmouth university </w:t>
      </w:r>
    </w:p>
    <w:p w:rsidR="00440FA1" w:rsidRDefault="002C63D6" w:rsidP="00D94FBC">
      <w:pPr>
        <w:pStyle w:val="ListBullet"/>
      </w:pPr>
      <w:r>
        <w:t xml:space="preserve">Major: </w:t>
      </w:r>
      <w:r w:rsidR="00D94FBC">
        <w:t>Finance</w:t>
      </w:r>
    </w:p>
    <w:p w:rsidR="00440FA1" w:rsidRDefault="002C63D6">
      <w:pPr>
        <w:pStyle w:val="ListBullet"/>
      </w:pPr>
      <w:r>
        <w:t xml:space="preserve">Related coursework: </w:t>
      </w:r>
      <w:r w:rsidR="00D94FBC">
        <w:t>Economics, Finance, Operations, Marketing,</w:t>
      </w:r>
      <w:r w:rsidR="000758D5">
        <w:t xml:space="preserve"> Business Law</w:t>
      </w:r>
      <w:r w:rsidR="00D94FBC">
        <w:t xml:space="preserve"> and Accounting</w:t>
      </w:r>
    </w:p>
    <w:p w:rsidR="00440FA1" w:rsidRDefault="00440FA1" w:rsidP="00D94FBC">
      <w:pPr>
        <w:pStyle w:val="ListBullet"/>
        <w:numPr>
          <w:ilvl w:val="0"/>
          <w:numId w:val="0"/>
        </w:numPr>
        <w:ind w:left="144"/>
      </w:pPr>
    </w:p>
    <w:p w:rsidR="00BE04C0" w:rsidRDefault="00BE04C0" w:rsidP="00D94FBC">
      <w:pPr>
        <w:pStyle w:val="ListBullet"/>
        <w:numPr>
          <w:ilvl w:val="0"/>
          <w:numId w:val="0"/>
        </w:numPr>
        <w:ind w:left="144"/>
      </w:pPr>
    </w:p>
    <w:sectPr w:rsidR="00BE04C0" w:rsidSect="007C1952">
      <w:footerReference w:type="default" r:id="rId10"/>
      <w:pgSz w:w="12240" w:h="15840"/>
      <w:pgMar w:top="720" w:right="720" w:bottom="720" w:left="720" w:gutter="0"/>
      <w:pgNumType w:start="1"/>
      <w:titlePg/>
      <w:docGrid w:linePitch="360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66FC" w:rsidRDefault="009E66FC">
      <w:pPr>
        <w:spacing w:after="0"/>
      </w:pPr>
      <w:r>
        <w:separator/>
      </w:r>
    </w:p>
  </w:endnote>
  <w:endnote w:type="continuationSeparator" w:id="0">
    <w:p w:rsidR="009E66FC" w:rsidRDefault="009E66F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0FA1" w:rsidRDefault="002C63D6">
    <w:pPr>
      <w:pStyle w:val="Footer"/>
    </w:pPr>
    <w:r>
      <w:t xml:space="preserve">Page </w:t>
    </w:r>
    <w:fldSimple w:instr=" PAGE   \* MERGEFORMAT ">
      <w:r w:rsidR="007C1952">
        <w:rPr>
          <w:noProof/>
        </w:rPr>
        <w:t>2</w:t>
      </w:r>
    </w:fldSimple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66FC" w:rsidRDefault="009E66FC">
      <w:pPr>
        <w:spacing w:after="0"/>
      </w:pPr>
      <w:r>
        <w:separator/>
      </w:r>
    </w:p>
  </w:footnote>
  <w:footnote w:type="continuationSeparator" w:id="0">
    <w:p w:rsidR="009E66FC" w:rsidRDefault="009E66FC">
      <w:pPr>
        <w:spacing w:after="0"/>
      </w:pPr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019262E4"/>
    <w:multiLevelType w:val="multilevel"/>
    <w:tmpl w:val="3564A8B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color w:val="BFBFBF"/>
        <w:sz w:val="16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04C0"/>
    <w:rsid w:val="000758D5"/>
    <w:rsid w:val="002207B9"/>
    <w:rsid w:val="002255E8"/>
    <w:rsid w:val="002C63D6"/>
    <w:rsid w:val="00440FA1"/>
    <w:rsid w:val="004D40A3"/>
    <w:rsid w:val="00584EF5"/>
    <w:rsid w:val="0077561A"/>
    <w:rsid w:val="007C1952"/>
    <w:rsid w:val="007D2538"/>
    <w:rsid w:val="008043A9"/>
    <w:rsid w:val="00887335"/>
    <w:rsid w:val="009E66FC"/>
    <w:rsid w:val="00BB5397"/>
    <w:rsid w:val="00BE04C0"/>
    <w:rsid w:val="00C31ADB"/>
    <w:rsid w:val="00D94FBC"/>
    <w:rsid w:val="00F041E8"/>
    <w:rsid w:val="00F12487"/>
  </w:rsids>
  <m:mathPr>
    <m:mathFont m:val="Calibri Ligh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uiPriority="3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39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BB5397"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sid w:val="00BB5397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BB5397"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rsid w:val="00BB5397"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rsid w:val="00BB5397"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rsid w:val="00BB5397"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rsid w:val="00BB539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5397"/>
  </w:style>
  <w:style w:type="paragraph" w:styleId="Footer">
    <w:name w:val="footer"/>
    <w:basedOn w:val="Normal"/>
    <w:link w:val="FooterChar"/>
    <w:uiPriority w:val="99"/>
    <w:unhideWhenUsed/>
    <w:rsid w:val="00BB5397"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BB5397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8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4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Church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66861D140884BA09A51626B6DD1F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DE08D-5D5D-48B1-9B84-206CED754ECE}"/>
      </w:docPartPr>
      <w:docPartBody>
        <w:p w:rsidR="00A61E06" w:rsidRDefault="005E1249">
          <w:pPr>
            <w:pStyle w:val="B66861D140884BA09A51626B6DD1F79E"/>
          </w:pPr>
          <w:r>
            <w:t>[Your Name]</w:t>
          </w:r>
        </w:p>
      </w:docPartBody>
    </w:docPart>
    <w:docPart>
      <w:docPartPr>
        <w:name w:val="F590D002A5DF4413B87F560072D98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CAFF0-A6BC-4385-9D8D-F2777DE66BB4}"/>
      </w:docPartPr>
      <w:docPartBody>
        <w:p w:rsidR="00A61E06" w:rsidRDefault="005E1249">
          <w:pPr>
            <w:pStyle w:val="F590D002A5DF4413B87F560072D98D69"/>
          </w:pPr>
          <w:r>
            <w:t>[Address, City, ST  ZIP Code]</w:t>
          </w:r>
        </w:p>
      </w:docPartBody>
    </w:docPart>
    <w:docPart>
      <w:docPartPr>
        <w:name w:val="52546B0C11C14670990ABB9AA825C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85DFF-EBEC-4FCA-BED5-58919255101A}"/>
      </w:docPartPr>
      <w:docPartBody>
        <w:p w:rsidR="00A61E06" w:rsidRDefault="005E1249">
          <w:pPr>
            <w:pStyle w:val="52546B0C11C14670990ABB9AA825C1DD"/>
          </w:pPr>
          <w:r>
            <w:t>[Telephone]</w:t>
          </w:r>
        </w:p>
      </w:docPartBody>
    </w:docPart>
    <w:docPart>
      <w:docPartPr>
        <w:name w:val="9D65AA0BBA484439BEF58383BCDA8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BDBEF-DCD7-4C30-A403-0E34CF34E7D6}"/>
      </w:docPartPr>
      <w:docPartBody>
        <w:p w:rsidR="00A61E06" w:rsidRDefault="005E1249">
          <w:pPr>
            <w:pStyle w:val="9D65AA0BBA484439BEF58383BCDA8E40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glossary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oNotTrackMoves/>
  <w:defaultTabStop w:val="720"/>
  <w:characterSpacingControl w:val="doNotCompress"/>
  <w:compat>
    <w:useFELayout/>
  </w:compat>
  <w:rsids>
    <w:rsidRoot w:val="00B95B29"/>
    <w:rsid w:val="005E1249"/>
    <w:rsid w:val="00A61E06"/>
    <w:rsid w:val="00B243C1"/>
    <w:rsid w:val="00B95B29"/>
    <w:rsid w:val="00C06FA4"/>
    <w:rsid w:val="00C81413"/>
    <w:rsid w:val="00F545E3"/>
  </w:rsids>
  <m:mathPr>
    <m:mathFont m:val="Calibri Ligh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5E3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B66861D140884BA09A51626B6DD1F79E">
    <w:name w:val="B66861D140884BA09A51626B6DD1F79E"/>
    <w:rsid w:val="00F545E3"/>
  </w:style>
  <w:style w:type="paragraph" w:customStyle="1" w:styleId="F590D002A5DF4413B87F560072D98D69">
    <w:name w:val="F590D002A5DF4413B87F560072D98D69"/>
    <w:rsid w:val="00F545E3"/>
  </w:style>
  <w:style w:type="paragraph" w:customStyle="1" w:styleId="52546B0C11C14670990ABB9AA825C1DD">
    <w:name w:val="52546B0C11C14670990ABB9AA825C1DD"/>
    <w:rsid w:val="00F545E3"/>
  </w:style>
  <w:style w:type="paragraph" w:customStyle="1" w:styleId="9D65AA0BBA484439BEF58383BCDA8E40">
    <w:name w:val="9D65AA0BBA484439BEF58383BCDA8E40"/>
    <w:rsid w:val="00F545E3"/>
  </w:style>
  <w:style w:type="paragraph" w:customStyle="1" w:styleId="2CE3AA45E1EA466A909529B38C593351">
    <w:name w:val="2CE3AA45E1EA466A909529B38C593351"/>
    <w:rsid w:val="00F545E3"/>
  </w:style>
  <w:style w:type="paragraph" w:customStyle="1" w:styleId="D96DAFB73E5B43C3BE777561136B5D73">
    <w:name w:val="D96DAFB73E5B43C3BE777561136B5D73"/>
    <w:rsid w:val="00F545E3"/>
  </w:style>
  <w:style w:type="paragraph" w:customStyle="1" w:styleId="9D05ABAF531644DA866F316FF55D6303">
    <w:name w:val="9D05ABAF531644DA866F316FF55D6303"/>
    <w:rsid w:val="00F545E3"/>
  </w:style>
  <w:style w:type="paragraph" w:customStyle="1" w:styleId="662B842FE4CC4B97A4E619448DD620B7">
    <w:name w:val="662B842FE4CC4B97A4E619448DD620B7"/>
    <w:rsid w:val="00F545E3"/>
  </w:style>
  <w:style w:type="paragraph" w:customStyle="1" w:styleId="C845E59BB46447C5A804642C2556AC3B">
    <w:name w:val="C845E59BB46447C5A804642C2556AC3B"/>
    <w:rsid w:val="00F545E3"/>
  </w:style>
  <w:style w:type="character" w:styleId="PlaceholderText">
    <w:name w:val="Placeholder Text"/>
    <w:basedOn w:val="DefaultParagraphFont"/>
    <w:uiPriority w:val="99"/>
    <w:semiHidden/>
    <w:rsid w:val="00B95B29"/>
    <w:rPr>
      <w:color w:val="808080"/>
    </w:rPr>
  </w:style>
  <w:style w:type="paragraph" w:customStyle="1" w:styleId="FA79A58AFF3341FCBA2E739F94B8AE00">
    <w:name w:val="FA79A58AFF3341FCBA2E739F94B8AE00"/>
    <w:rsid w:val="00F545E3"/>
  </w:style>
  <w:style w:type="paragraph" w:customStyle="1" w:styleId="7149389045004010A1BFA8495D429FE6">
    <w:name w:val="7149389045004010A1BFA8495D429FE6"/>
    <w:rsid w:val="00F545E3"/>
  </w:style>
  <w:style w:type="paragraph" w:styleId="ListBullet">
    <w:name w:val="List Bullet"/>
    <w:basedOn w:val="Normal"/>
    <w:uiPriority w:val="99"/>
    <w:unhideWhenUsed/>
    <w:qFormat/>
    <w:rsid w:val="00B95B29"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CBCCCD0C06854D5D83796B7B06D15FAC">
    <w:name w:val="CBCCCD0C06854D5D83796B7B06D15FAC"/>
    <w:rsid w:val="00F545E3"/>
  </w:style>
  <w:style w:type="paragraph" w:customStyle="1" w:styleId="95BF636397744D7B83AC6E0A184E923F">
    <w:name w:val="95BF636397744D7B83AC6E0A184E923F"/>
    <w:rsid w:val="00F545E3"/>
  </w:style>
  <w:style w:type="paragraph" w:customStyle="1" w:styleId="8CEFF17D54E4480C893DC15CCD2AC683">
    <w:name w:val="8CEFF17D54E4480C893DC15CCD2AC683"/>
    <w:rsid w:val="00F545E3"/>
  </w:style>
  <w:style w:type="paragraph" w:customStyle="1" w:styleId="9561671889AD40E6AC7D8B373AE6AEFF">
    <w:name w:val="9561671889AD40E6AC7D8B373AE6AEFF"/>
    <w:rsid w:val="00F545E3"/>
  </w:style>
  <w:style w:type="paragraph" w:customStyle="1" w:styleId="0DB802E41A21444BB927A6C515455E79">
    <w:name w:val="0DB802E41A21444BB927A6C515455E79"/>
    <w:rsid w:val="00F545E3"/>
  </w:style>
  <w:style w:type="paragraph" w:customStyle="1" w:styleId="811C6CC923C243048F1C7474E548686F">
    <w:name w:val="811C6CC923C243048F1C7474E548686F"/>
    <w:rsid w:val="00F545E3"/>
  </w:style>
  <w:style w:type="paragraph" w:customStyle="1" w:styleId="F475EBABB616405C85558BC3FAD90AA2">
    <w:name w:val="F475EBABB616405C85558BC3FAD90AA2"/>
    <w:rsid w:val="00F545E3"/>
  </w:style>
  <w:style w:type="paragraph" w:customStyle="1" w:styleId="EED92B6972F740DB932694AAFA801B49">
    <w:name w:val="EED92B6972F740DB932694AAFA801B49"/>
    <w:rsid w:val="00B95B29"/>
  </w:style>
  <w:style w:type="paragraph" w:customStyle="1" w:styleId="57D5E8794EFB440881D70A44C95A857D">
    <w:name w:val="57D5E8794EFB440881D70A44C95A857D"/>
    <w:rsid w:val="00B95B29"/>
  </w:style>
  <w:style w:type="paragraph" w:customStyle="1" w:styleId="F1C01B455B2E44749F29E3A83830DDB6">
    <w:name w:val="F1C01B455B2E44749F29E3A83830DDB6"/>
    <w:rsid w:val="00B95B29"/>
  </w:style>
  <w:style w:type="paragraph" w:customStyle="1" w:styleId="DFD921BF466B4801AFC009E214B38794">
    <w:name w:val="DFD921BF466B4801AFC009E214B38794"/>
    <w:rsid w:val="00B95B29"/>
  </w:style>
  <w:style w:type="paragraph" w:customStyle="1" w:styleId="F0ABEA176C434CA197957C45450271F6">
    <w:name w:val="F0ABEA176C434CA197957C45450271F6"/>
    <w:rsid w:val="00B95B29"/>
  </w:style>
  <w:style w:type="paragraph" w:customStyle="1" w:styleId="E1307BA9C86042919D06A94079F3D5DF">
    <w:name w:val="E1307BA9C86042919D06A94079F3D5DF"/>
    <w:rsid w:val="00B95B29"/>
  </w:style>
  <w:style w:type="paragraph" w:customStyle="1" w:styleId="4343FA67EEC14B17A6B0DEFAB346D4E9">
    <w:name w:val="4343FA67EEC14B17A6B0DEFAB346D4E9"/>
    <w:rsid w:val="00B95B29"/>
  </w:style>
  <w:style w:type="paragraph" w:customStyle="1" w:styleId="2DFE6F304C23455D8B79DD0911B8F53B">
    <w:name w:val="2DFE6F304C23455D8B79DD0911B8F53B"/>
    <w:rsid w:val="00B95B29"/>
  </w:style>
  <w:style w:type="paragraph" w:customStyle="1" w:styleId="436C96881F03496A974969CDF2B6EBAA">
    <w:name w:val="436C96881F03496A974969CDF2B6EBAA"/>
    <w:rsid w:val="00B95B29"/>
  </w:style>
  <w:style w:type="paragraph" w:customStyle="1" w:styleId="00C7811D4DFB452792538CE9B3DAE4CA">
    <w:name w:val="00C7811D4DFB452792538CE9B3DAE4CA"/>
    <w:rsid w:val="00B95B2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a="http://schemas.openxmlformats.org/drawingml/2006/main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4780 Golden Sky Way Apt# 218, San Diego CA 92154</CompanyAddress>
  <CompanyPhone>(619) 410-3759</CompanyPhone>
  <CompanyFax/>
  <CompanyEmail>Kchurch0206@gmail.com www.linkedin.com/pub/kayla-church/88/921/9/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0CD7EA-5244-B84C-AC0B-FF89B507C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\Users\KChurch\AppData\Roaming\Microsoft\Templates\Functional Resume.dotx</Template>
  <TotalTime>3</TotalTime>
  <Pages>1</Pages>
  <Words>480</Words>
  <Characters>2740</Characters>
  <Application>Microsoft Macintosh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Kayla C. Church</dc:creator>
  <cp:keywords/>
  <cp:lastModifiedBy>Kayla Chuch</cp:lastModifiedBy>
  <cp:revision>4</cp:revision>
  <dcterms:created xsi:type="dcterms:W3CDTF">2015-04-28T20:14:00Z</dcterms:created>
  <dcterms:modified xsi:type="dcterms:W3CDTF">2015-05-11T16:55:00Z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