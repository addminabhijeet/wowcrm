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64A632" w14:textId="77777777" w:rsidR="00F12AAF" w:rsidRPr="00960E64" w:rsidRDefault="00C04A72" w:rsidP="00C9276E">
      <w:pPr>
        <w:pStyle w:val="Name"/>
        <w:spacing w:line="360" w:lineRule="auto"/>
        <w:jc w:val="center"/>
      </w:pPr>
      <w:r w:rsidRPr="00960E64">
        <w:t>MD MOSHIUR RAHAMMAN CHOWDHURY</w:t>
      </w:r>
    </w:p>
    <w:p w14:paraId="0261171E" w14:textId="61C094B7" w:rsidR="00B43717" w:rsidRPr="00960E64" w:rsidRDefault="00E76D93" w:rsidP="00B43717">
      <w:pPr>
        <w:pStyle w:val="ContactInfo"/>
        <w:spacing w:line="360" w:lineRule="auto"/>
        <w:jc w:val="center"/>
        <w:rPr>
          <w:b/>
        </w:rPr>
      </w:pPr>
      <w:r w:rsidRPr="00960E64">
        <w:rPr>
          <w:b/>
        </w:rPr>
        <w:t xml:space="preserve">1123 Oak Springs </w:t>
      </w:r>
      <w:r w:rsidR="008B0111" w:rsidRPr="00960E64">
        <w:rPr>
          <w:b/>
        </w:rPr>
        <w:t>Pl, Lake Mary</w:t>
      </w:r>
      <w:r w:rsidR="00416193" w:rsidRPr="00960E64">
        <w:rPr>
          <w:b/>
        </w:rPr>
        <w:t>, FL32746</w:t>
      </w:r>
      <w:r w:rsidR="00565F6F" w:rsidRPr="00960E64">
        <w:rPr>
          <w:b/>
        </w:rPr>
        <w:t>|</w:t>
      </w:r>
      <w:r w:rsidRPr="00960E64">
        <w:rPr>
          <w:b/>
        </w:rPr>
        <w:t xml:space="preserve"> PH: 407 314 </w:t>
      </w:r>
      <w:r w:rsidR="004762D9" w:rsidRPr="00960E64">
        <w:rPr>
          <w:b/>
        </w:rPr>
        <w:t>109</w:t>
      </w:r>
      <w:r w:rsidR="00F65058" w:rsidRPr="00960E64">
        <w:rPr>
          <w:b/>
        </w:rPr>
        <w:t>8</w:t>
      </w:r>
      <w:r w:rsidR="009B4E69" w:rsidRPr="00960E64">
        <w:rPr>
          <w:b/>
        </w:rPr>
        <w:t xml:space="preserve"> </w:t>
      </w:r>
      <w:r w:rsidR="00F65058" w:rsidRPr="00960E64">
        <w:rPr>
          <w:b/>
        </w:rPr>
        <w:t xml:space="preserve">| </w:t>
      </w:r>
      <w:hyperlink r:id="rId7" w:history="1">
        <w:r w:rsidR="00F65058" w:rsidRPr="00960E64">
          <w:rPr>
            <w:rStyle w:val="Hyperlink"/>
            <w:b/>
          </w:rPr>
          <w:t>mailshaown@gmail.com|</w:t>
        </w:r>
      </w:hyperlink>
      <w:r w:rsidR="00F65058" w:rsidRPr="00960E64">
        <w:rPr>
          <w:b/>
        </w:rPr>
        <w:t xml:space="preserve"> </w:t>
      </w:r>
      <w:r w:rsidR="009B4E69" w:rsidRPr="00960E64">
        <w:rPr>
          <w:b/>
        </w:rPr>
        <w:t>l</w:t>
      </w:r>
      <w:r w:rsidR="00F65058" w:rsidRPr="00960E64">
        <w:rPr>
          <w:b/>
        </w:rPr>
        <w:t>inkedin.com\in\</w:t>
      </w:r>
      <w:proofErr w:type="spellStart"/>
      <w:r w:rsidR="00F65058" w:rsidRPr="00960E64">
        <w:rPr>
          <w:b/>
        </w:rPr>
        <w:t>mdmoshiurchowdhury</w:t>
      </w:r>
      <w:proofErr w:type="spellEnd"/>
      <w:r w:rsidR="00F65058" w:rsidRPr="00960E64">
        <w:rPr>
          <w:b/>
        </w:rPr>
        <w:t xml:space="preserve"> |</w:t>
      </w:r>
    </w:p>
    <w:p w14:paraId="2A454A5D" w14:textId="37583839" w:rsidR="00F12AAF" w:rsidRPr="00960E64" w:rsidRDefault="003C1497" w:rsidP="00B43717">
      <w:pPr>
        <w:pStyle w:val="Heading1"/>
        <w:spacing w:line="360" w:lineRule="auto"/>
        <w:jc w:val="center"/>
        <w:rPr>
          <w:rFonts w:asciiTheme="minorHAnsi" w:hAnsiTheme="minorHAnsi"/>
        </w:rPr>
      </w:pPr>
      <w:sdt>
        <w:sdtPr>
          <w:rPr>
            <w:rFonts w:asciiTheme="minorHAnsi" w:hAnsiTheme="minorHAnsi"/>
          </w:rPr>
          <w:id w:val="-819804518"/>
          <w:placeholder>
            <w:docPart w:val="D268F7F2FA0D5344B570FA5C5F27AF6F"/>
          </w:placeholder>
          <w:temporary/>
          <w:showingPlcHdr/>
          <w15:appearance w15:val="hidden"/>
        </w:sdtPr>
        <w:sdtEndPr/>
        <w:sdtContent>
          <w:r w:rsidR="00692FB5" w:rsidRPr="00B91665">
            <w:rPr>
              <w:rStyle w:val="Heading2Char"/>
              <w:rFonts w:asciiTheme="minorHAnsi" w:hAnsiTheme="minorHAnsi"/>
              <w:b/>
              <w:i w:val="0"/>
              <w:iCs/>
              <w:sz w:val="32"/>
              <w:szCs w:val="32"/>
            </w:rPr>
            <w:t>Skills Summary</w:t>
          </w:r>
        </w:sdtContent>
      </w:sdt>
    </w:p>
    <w:p w14:paraId="4E71C52A" w14:textId="3DEC5738" w:rsidR="00603395" w:rsidRPr="00960E64" w:rsidRDefault="00603395" w:rsidP="00B43717">
      <w:pPr>
        <w:spacing w:after="0" w:line="360" w:lineRule="auto"/>
        <w:ind w:left="720"/>
        <w:jc w:val="both"/>
        <w:rPr>
          <w:rFonts w:eastAsia="Times New Roman" w:cs="Times New Roman"/>
          <w:color w:val="auto"/>
          <w:sz w:val="32"/>
          <w:szCs w:val="32"/>
          <w:lang w:eastAsia="en-US"/>
        </w:rPr>
      </w:pPr>
      <w:r w:rsidRPr="00603395">
        <w:rPr>
          <w:rFonts w:eastAsia="Times New Roman" w:cs="Times New Roman"/>
          <w:color w:val="000000"/>
          <w:sz w:val="21"/>
          <w:szCs w:val="21"/>
          <w:lang w:eastAsia="en-US"/>
        </w:rPr>
        <w:t>Pragmatic Business</w:t>
      </w:r>
      <w:r w:rsidR="00B43717">
        <w:rPr>
          <w:rFonts w:eastAsia="Times New Roman" w:cs="Times New Roman"/>
          <w:color w:val="000000"/>
          <w:sz w:val="21"/>
          <w:szCs w:val="21"/>
          <w:lang w:eastAsia="en-US"/>
        </w:rPr>
        <w:t xml:space="preserve"> </w:t>
      </w:r>
      <w:r w:rsidRPr="00603395">
        <w:rPr>
          <w:rFonts w:eastAsia="Times New Roman" w:cs="Times New Roman"/>
          <w:color w:val="000000"/>
          <w:sz w:val="21"/>
          <w:szCs w:val="21"/>
          <w:lang w:eastAsia="en-US"/>
        </w:rPr>
        <w:t xml:space="preserve">Operations </w:t>
      </w:r>
      <w:r w:rsidR="00633F8D">
        <w:rPr>
          <w:rFonts w:eastAsia="Times New Roman" w:cs="Times New Roman"/>
          <w:color w:val="000000"/>
          <w:sz w:val="21"/>
          <w:szCs w:val="21"/>
          <w:lang w:eastAsia="en-US"/>
        </w:rPr>
        <w:t xml:space="preserve">manager </w:t>
      </w:r>
      <w:r w:rsidRPr="00603395">
        <w:rPr>
          <w:rFonts w:eastAsia="Times New Roman" w:cs="Times New Roman"/>
          <w:color w:val="000000"/>
          <w:sz w:val="21"/>
          <w:szCs w:val="21"/>
          <w:lang w:eastAsia="en-US"/>
        </w:rPr>
        <w:t xml:space="preserve">delivering a background in promoting the development and implementation of strategic plans for service excellence. </w:t>
      </w:r>
      <w:r w:rsidR="008573DB">
        <w:rPr>
          <w:rFonts w:eastAsia="Times New Roman" w:cs="Times New Roman"/>
          <w:color w:val="000000"/>
          <w:sz w:val="21"/>
          <w:szCs w:val="21"/>
          <w:lang w:eastAsia="en-US"/>
        </w:rPr>
        <w:t>A motivated</w:t>
      </w:r>
      <w:r w:rsidRPr="00603395">
        <w:rPr>
          <w:rFonts w:eastAsia="Times New Roman" w:cs="Times New Roman"/>
          <w:color w:val="000000"/>
          <w:sz w:val="21"/>
          <w:szCs w:val="21"/>
          <w:lang w:eastAsia="en-US"/>
        </w:rPr>
        <w:t xml:space="preserve"> leader </w:t>
      </w:r>
      <w:r w:rsidR="008573DB">
        <w:rPr>
          <w:rFonts w:eastAsia="Times New Roman" w:cs="Times New Roman"/>
          <w:color w:val="000000"/>
          <w:sz w:val="21"/>
          <w:szCs w:val="21"/>
          <w:lang w:eastAsia="en-US"/>
        </w:rPr>
        <w:t>is known</w:t>
      </w:r>
      <w:r w:rsidRPr="00603395">
        <w:rPr>
          <w:rFonts w:eastAsia="Times New Roman" w:cs="Times New Roman"/>
          <w:color w:val="000000"/>
          <w:sz w:val="21"/>
          <w:szCs w:val="21"/>
          <w:lang w:eastAsia="en-US"/>
        </w:rPr>
        <w:t xml:space="preserve"> for leading talented teams that build lucrative customer relationships through process improvements. </w:t>
      </w:r>
      <w:r w:rsidR="00B91665">
        <w:rPr>
          <w:rFonts w:eastAsia="Times New Roman" w:cs="Times New Roman"/>
          <w:color w:val="000000"/>
          <w:sz w:val="21"/>
          <w:szCs w:val="21"/>
          <w:lang w:eastAsia="en-US"/>
        </w:rPr>
        <w:t>Now r</w:t>
      </w:r>
      <w:r w:rsidRPr="00603395">
        <w:rPr>
          <w:rFonts w:eastAsia="Times New Roman" w:cs="Times New Roman"/>
          <w:color w:val="000000"/>
          <w:sz w:val="21"/>
          <w:szCs w:val="21"/>
          <w:lang w:eastAsia="en-US"/>
        </w:rPr>
        <w:t>eady for a new position that involves strategizing future goals for an established company.</w:t>
      </w:r>
    </w:p>
    <w:p w14:paraId="3C901AF8" w14:textId="1450760E" w:rsidR="00C557E1" w:rsidRPr="00960E64" w:rsidRDefault="003C1497" w:rsidP="00B43717">
      <w:pPr>
        <w:pStyle w:val="Heading1"/>
        <w:spacing w:line="360" w:lineRule="auto"/>
        <w:jc w:val="center"/>
        <w:rPr>
          <w:rFonts w:asciiTheme="minorHAnsi" w:hAnsiTheme="minorHAnsi"/>
        </w:rPr>
      </w:pPr>
      <w:sdt>
        <w:sdtPr>
          <w:rPr>
            <w:rFonts w:asciiTheme="minorHAnsi" w:hAnsiTheme="minorHAnsi"/>
          </w:rPr>
          <w:id w:val="-1150367223"/>
          <w:placeholder>
            <w:docPart w:val="57628CA427F56E4BB18BFDD19C078245"/>
          </w:placeholder>
          <w:temporary/>
          <w:showingPlcHdr/>
          <w15:appearance w15:val="hidden"/>
        </w:sdtPr>
        <w:sdtEndPr/>
        <w:sdtContent>
          <w:r w:rsidR="00692FB5" w:rsidRPr="00B91665">
            <w:rPr>
              <w:rStyle w:val="Heading2Char"/>
              <w:rFonts w:asciiTheme="minorHAnsi" w:hAnsiTheme="minorHAnsi"/>
              <w:b/>
              <w:i w:val="0"/>
              <w:iCs/>
              <w:sz w:val="32"/>
              <w:szCs w:val="32"/>
            </w:rPr>
            <w:t>Education</w:t>
          </w:r>
        </w:sdtContent>
      </w:sdt>
    </w:p>
    <w:p w14:paraId="078DD406" w14:textId="3746F7A6" w:rsidR="00075E52" w:rsidRPr="00B91665" w:rsidRDefault="003E54DF" w:rsidP="00075E52">
      <w:pPr>
        <w:pStyle w:val="Heading2"/>
        <w:numPr>
          <w:ilvl w:val="0"/>
          <w:numId w:val="12"/>
        </w:numPr>
        <w:spacing w:line="360" w:lineRule="auto"/>
        <w:jc w:val="both"/>
        <w:rPr>
          <w:rFonts w:asciiTheme="minorHAnsi" w:eastAsiaTheme="minorHAnsi" w:hAnsiTheme="minorHAnsi" w:cstheme="minorBidi"/>
          <w:i w:val="0"/>
          <w:spacing w:val="0"/>
          <w:sz w:val="28"/>
          <w:szCs w:val="24"/>
        </w:rPr>
      </w:pPr>
      <w:r w:rsidRPr="00B91665">
        <w:rPr>
          <w:rFonts w:asciiTheme="minorHAnsi" w:eastAsiaTheme="minorHAnsi" w:hAnsiTheme="minorHAnsi" w:cstheme="minorBidi"/>
          <w:i w:val="0"/>
          <w:spacing w:val="0"/>
          <w:sz w:val="28"/>
          <w:szCs w:val="24"/>
        </w:rPr>
        <w:t xml:space="preserve">Seminole </w:t>
      </w:r>
      <w:r w:rsidR="008573DB" w:rsidRPr="00B91665">
        <w:rPr>
          <w:rFonts w:asciiTheme="minorHAnsi" w:eastAsiaTheme="minorHAnsi" w:hAnsiTheme="minorHAnsi" w:cstheme="minorBidi"/>
          <w:i w:val="0"/>
          <w:spacing w:val="0"/>
          <w:sz w:val="28"/>
          <w:szCs w:val="24"/>
        </w:rPr>
        <w:t>State</w:t>
      </w:r>
      <w:r w:rsidRPr="00B91665">
        <w:rPr>
          <w:rFonts w:asciiTheme="minorHAnsi" w:eastAsiaTheme="minorHAnsi" w:hAnsiTheme="minorHAnsi" w:cstheme="minorBidi"/>
          <w:i w:val="0"/>
          <w:spacing w:val="0"/>
          <w:sz w:val="28"/>
          <w:szCs w:val="24"/>
        </w:rPr>
        <w:t xml:space="preserve"> College of Florida</w:t>
      </w:r>
    </w:p>
    <w:p w14:paraId="7FCF5F4F" w14:textId="6943D3CF" w:rsidR="00075E52" w:rsidRPr="00B91665" w:rsidRDefault="00075E52" w:rsidP="00075E52">
      <w:pPr>
        <w:ind w:firstLine="720"/>
        <w:rPr>
          <w:b/>
          <w:bCs/>
          <w:sz w:val="21"/>
          <w:szCs w:val="21"/>
        </w:rPr>
      </w:pPr>
      <w:r w:rsidRPr="00B91665">
        <w:rPr>
          <w:b/>
          <w:bCs/>
          <w:sz w:val="20"/>
          <w:szCs w:val="20"/>
        </w:rPr>
        <w:t>100 Weldon Boulevard, Sanford, FL 32773,</w:t>
      </w:r>
      <w:r w:rsidR="003E54DF" w:rsidRPr="00B91665">
        <w:rPr>
          <w:b/>
          <w:bCs/>
          <w:sz w:val="20"/>
          <w:szCs w:val="20"/>
        </w:rPr>
        <w:t xml:space="preserve"> USA.</w:t>
      </w:r>
      <w:r w:rsidRPr="00B91665">
        <w:rPr>
          <w:b/>
          <w:bCs/>
          <w:sz w:val="20"/>
          <w:szCs w:val="20"/>
        </w:rPr>
        <w:t xml:space="preserve"> Ph: 407 708 4722</w:t>
      </w:r>
    </w:p>
    <w:p w14:paraId="1AD0C883" w14:textId="77777777" w:rsidR="00B91665" w:rsidRPr="00B91665" w:rsidRDefault="008C0E30" w:rsidP="003E54DF">
      <w:pPr>
        <w:pStyle w:val="Heading2"/>
        <w:spacing w:line="360" w:lineRule="auto"/>
        <w:ind w:firstLine="720"/>
        <w:jc w:val="both"/>
        <w:rPr>
          <w:rFonts w:asciiTheme="minorHAnsi" w:eastAsiaTheme="minorHAnsi" w:hAnsiTheme="minorHAnsi" w:cstheme="minorBidi"/>
          <w:i w:val="0"/>
          <w:spacing w:val="0"/>
          <w:sz w:val="28"/>
          <w:szCs w:val="28"/>
        </w:rPr>
      </w:pPr>
      <w:r w:rsidRPr="00B91665">
        <w:rPr>
          <w:rFonts w:asciiTheme="minorHAnsi" w:eastAsiaTheme="minorHAnsi" w:hAnsiTheme="minorHAnsi" w:cstheme="minorBidi"/>
          <w:i w:val="0"/>
          <w:spacing w:val="0"/>
          <w:sz w:val="28"/>
          <w:szCs w:val="28"/>
        </w:rPr>
        <w:t>Bachelor of Science in Business Information management</w:t>
      </w:r>
    </w:p>
    <w:p w14:paraId="61B789EB" w14:textId="6C937003" w:rsidR="008C0E30" w:rsidRPr="003E54DF" w:rsidRDefault="00B91665" w:rsidP="003E54DF">
      <w:pPr>
        <w:pStyle w:val="Heading2"/>
        <w:spacing w:line="360" w:lineRule="auto"/>
        <w:ind w:firstLine="720"/>
        <w:jc w:val="both"/>
        <w:rPr>
          <w:rFonts w:asciiTheme="minorHAnsi" w:eastAsiaTheme="minorHAnsi" w:hAnsiTheme="minorHAnsi" w:cstheme="minorBidi"/>
          <w:i w:val="0"/>
          <w:spacing w:val="0"/>
          <w:sz w:val="24"/>
          <w:szCs w:val="24"/>
          <w:u w:val="single"/>
        </w:rPr>
      </w:pPr>
      <w:r>
        <w:rPr>
          <w:rFonts w:asciiTheme="minorHAnsi" w:eastAsiaTheme="minorHAnsi" w:hAnsiTheme="minorHAnsi" w:cstheme="minorBidi"/>
          <w:i w:val="0"/>
          <w:spacing w:val="0"/>
          <w:sz w:val="24"/>
          <w:szCs w:val="24"/>
        </w:rPr>
        <w:t>Graduated</w:t>
      </w:r>
      <w:r w:rsidR="008C0E30" w:rsidRPr="00B91665">
        <w:rPr>
          <w:rFonts w:asciiTheme="minorHAnsi" w:eastAsiaTheme="minorHAnsi" w:hAnsiTheme="minorHAnsi" w:cstheme="minorBidi"/>
          <w:i w:val="0"/>
          <w:spacing w:val="0"/>
          <w:sz w:val="24"/>
          <w:szCs w:val="24"/>
        </w:rPr>
        <w:t xml:space="preserve"> April 2019</w:t>
      </w:r>
    </w:p>
    <w:p w14:paraId="5C6C4234" w14:textId="77777777" w:rsidR="003E54DF" w:rsidRDefault="00281720" w:rsidP="003E54DF">
      <w:pPr>
        <w:spacing w:line="360" w:lineRule="auto"/>
        <w:ind w:firstLine="720"/>
        <w:jc w:val="both"/>
        <w:rPr>
          <w:i/>
        </w:rPr>
      </w:pPr>
      <w:r w:rsidRPr="00960E64">
        <w:rPr>
          <w:i/>
        </w:rPr>
        <w:t>Cumulative</w:t>
      </w:r>
      <w:r w:rsidR="000B1CC7" w:rsidRPr="00960E64">
        <w:rPr>
          <w:i/>
        </w:rPr>
        <w:t xml:space="preserve"> </w:t>
      </w:r>
      <w:r w:rsidR="0099142D" w:rsidRPr="00960E64">
        <w:rPr>
          <w:i/>
        </w:rPr>
        <w:t>GPA:</w:t>
      </w:r>
      <w:r w:rsidR="003B387F" w:rsidRPr="00960E64">
        <w:rPr>
          <w:i/>
        </w:rPr>
        <w:t xml:space="preserve"> 2.987 with Last </w:t>
      </w:r>
      <w:r w:rsidR="0099142D" w:rsidRPr="00960E64">
        <w:rPr>
          <w:i/>
        </w:rPr>
        <w:t>60</w:t>
      </w:r>
      <w:r w:rsidR="006624E7" w:rsidRPr="00960E64">
        <w:rPr>
          <w:i/>
        </w:rPr>
        <w:t xml:space="preserve"> core</w:t>
      </w:r>
      <w:r w:rsidR="0099142D" w:rsidRPr="00960E64">
        <w:rPr>
          <w:i/>
        </w:rPr>
        <w:t xml:space="preserve"> credits GPA: 3.5</w:t>
      </w:r>
      <w:r w:rsidR="003C568D" w:rsidRPr="00960E64">
        <w:rPr>
          <w:i/>
        </w:rPr>
        <w:t>17</w:t>
      </w:r>
    </w:p>
    <w:p w14:paraId="516FD4AA" w14:textId="523F1868" w:rsidR="00D73A66" w:rsidRDefault="008C0E30" w:rsidP="00D73A66">
      <w:pPr>
        <w:spacing w:line="360" w:lineRule="auto"/>
        <w:ind w:left="720"/>
        <w:jc w:val="both"/>
      </w:pPr>
      <w:r w:rsidRPr="003E54DF">
        <w:rPr>
          <w:b/>
          <w:bCs/>
        </w:rPr>
        <w:t>Relevant Course</w:t>
      </w:r>
      <w:r w:rsidR="00D73A66">
        <w:rPr>
          <w:b/>
          <w:bCs/>
        </w:rPr>
        <w:t>s</w:t>
      </w:r>
      <w:r w:rsidRPr="003E54DF">
        <w:rPr>
          <w:b/>
          <w:bCs/>
        </w:rPr>
        <w:t>:</w:t>
      </w:r>
      <w:r w:rsidRPr="00960E64">
        <w:t xml:space="preserve"> </w:t>
      </w:r>
      <w:r w:rsidR="002C25C3" w:rsidRPr="00960E64">
        <w:t>Business Finance</w:t>
      </w:r>
      <w:r w:rsidR="00FA222E" w:rsidRPr="00960E64">
        <w:t xml:space="preserve">, </w:t>
      </w:r>
      <w:r w:rsidR="002C25C3" w:rsidRPr="00960E64">
        <w:t>Business Communication</w:t>
      </w:r>
      <w:r w:rsidR="00B10916" w:rsidRPr="00960E64">
        <w:t>,</w:t>
      </w:r>
      <w:r w:rsidR="002C25C3" w:rsidRPr="00960E64">
        <w:t xml:space="preserve"> Entrepreneurship</w:t>
      </w:r>
      <w:r w:rsidR="00B10916" w:rsidRPr="00960E64">
        <w:t>,</w:t>
      </w:r>
      <w:r w:rsidRPr="00960E64">
        <w:t xml:space="preserve"> </w:t>
      </w:r>
      <w:r w:rsidR="007B047A" w:rsidRPr="00960E64">
        <w:t>Business Process</w:t>
      </w:r>
      <w:r w:rsidR="000A0AD0" w:rsidRPr="00960E64">
        <w:t>,</w:t>
      </w:r>
      <w:r w:rsidR="007B047A" w:rsidRPr="00960E64">
        <w:t xml:space="preserve"> and </w:t>
      </w:r>
      <w:r w:rsidR="008B4A21" w:rsidRPr="00960E64">
        <w:t>Operational</w:t>
      </w:r>
      <w:r w:rsidR="007B047A" w:rsidRPr="00960E64">
        <w:t xml:space="preserve"> </w:t>
      </w:r>
      <w:r w:rsidR="008B4A21" w:rsidRPr="00960E64">
        <w:t>Management,</w:t>
      </w:r>
      <w:r w:rsidR="00563C83" w:rsidRPr="00960E64">
        <w:t xml:space="preserve"> Principle of marketing, Information </w:t>
      </w:r>
      <w:r w:rsidR="004963EC" w:rsidRPr="00960E64">
        <w:t>Analysis and</w:t>
      </w:r>
      <w:r w:rsidR="008B4A21" w:rsidRPr="00960E64">
        <w:t xml:space="preserve"> Project</w:t>
      </w:r>
      <w:r w:rsidRPr="00960E64">
        <w:t xml:space="preserve"> Management</w:t>
      </w:r>
      <w:r w:rsidR="008B4A21" w:rsidRPr="00960E64">
        <w:t xml:space="preserve"> with Microsoft Project 2017</w:t>
      </w:r>
      <w:r w:rsidRPr="00960E64">
        <w:t>, Award-winning Capstone class with 6 months of working experience with Affinity waste solutions, completed Simulation with Arena Software class and M.S. Office suite</w:t>
      </w:r>
      <w:r w:rsidR="00CF0622" w:rsidRPr="00960E64">
        <w:t xml:space="preserve"> including advance and intermediate level </w:t>
      </w:r>
      <w:r w:rsidR="008C5031" w:rsidRPr="00960E64">
        <w:t xml:space="preserve">work with Word, Excel, </w:t>
      </w:r>
      <w:r w:rsidR="000A0AD0" w:rsidRPr="00960E64">
        <w:t>PowerPoint</w:t>
      </w:r>
      <w:r w:rsidR="008C5031" w:rsidRPr="00960E64">
        <w:t xml:space="preserve">, </w:t>
      </w:r>
      <w:r w:rsidR="00182347" w:rsidRPr="00960E64">
        <w:t>Outlook</w:t>
      </w:r>
      <w:r w:rsidR="000A0AD0" w:rsidRPr="00960E64">
        <w:t>,</w:t>
      </w:r>
      <w:r w:rsidR="00182347" w:rsidRPr="00960E64">
        <w:t xml:space="preserve"> and </w:t>
      </w:r>
      <w:r w:rsidR="00631D57" w:rsidRPr="00960E64">
        <w:t>Access.</w:t>
      </w:r>
    </w:p>
    <w:p w14:paraId="79692861" w14:textId="77777777" w:rsidR="00D73A66" w:rsidRDefault="008C0E30" w:rsidP="00D73A66">
      <w:pPr>
        <w:spacing w:line="360" w:lineRule="auto"/>
        <w:ind w:left="720"/>
        <w:jc w:val="both"/>
      </w:pPr>
      <w:r w:rsidRPr="00D73A66">
        <w:rPr>
          <w:b/>
          <w:bCs/>
        </w:rPr>
        <w:t xml:space="preserve">Award </w:t>
      </w:r>
      <w:r w:rsidR="00190A4F" w:rsidRPr="00D73A66">
        <w:rPr>
          <w:b/>
          <w:bCs/>
        </w:rPr>
        <w:t>and</w:t>
      </w:r>
      <w:r w:rsidRPr="00D73A66">
        <w:rPr>
          <w:b/>
          <w:bCs/>
        </w:rPr>
        <w:t xml:space="preserve"> Honor:</w:t>
      </w:r>
      <w:r w:rsidRPr="00960E64">
        <w:t xml:space="preserve"> Presidents list honoree three semesters in a row </w:t>
      </w:r>
    </w:p>
    <w:p w14:paraId="54B1206B" w14:textId="56684698" w:rsidR="006730D3" w:rsidRPr="00D73A66" w:rsidRDefault="008C0E30" w:rsidP="00D73A66">
      <w:pPr>
        <w:spacing w:line="360" w:lineRule="auto"/>
        <w:ind w:left="720"/>
        <w:jc w:val="both"/>
        <w:rPr>
          <w:i/>
        </w:rPr>
      </w:pPr>
      <w:r w:rsidRPr="00D73A66">
        <w:rPr>
          <w:b/>
          <w:bCs/>
        </w:rPr>
        <w:t>Extracurricular Activity:</w:t>
      </w:r>
      <w:r w:rsidRPr="00960E64">
        <w:t xml:space="preserve"> Digital Media Club Member, </w:t>
      </w:r>
      <w:r w:rsidR="0099142D" w:rsidRPr="00960E64">
        <w:t>Entrepreneurship</w:t>
      </w:r>
      <w:r w:rsidRPr="00960E64">
        <w:t xml:space="preserve"> club Member.</w:t>
      </w:r>
    </w:p>
    <w:p w14:paraId="1BE6738F" w14:textId="08AE2B36" w:rsidR="00075E52" w:rsidRPr="00B91665" w:rsidRDefault="003E54DF" w:rsidP="00075E52">
      <w:pPr>
        <w:pStyle w:val="ListParagraph"/>
        <w:numPr>
          <w:ilvl w:val="0"/>
          <w:numId w:val="12"/>
        </w:numPr>
        <w:spacing w:line="360" w:lineRule="auto"/>
        <w:jc w:val="both"/>
        <w:rPr>
          <w:b/>
          <w:sz w:val="21"/>
          <w:szCs w:val="24"/>
        </w:rPr>
      </w:pPr>
      <w:r w:rsidRPr="00B91665">
        <w:rPr>
          <w:b/>
          <w:sz w:val="28"/>
          <w:szCs w:val="24"/>
        </w:rPr>
        <w:t>Seminole State College of Florida</w:t>
      </w:r>
    </w:p>
    <w:p w14:paraId="6651C6D1" w14:textId="387AA7E6" w:rsidR="00075E52" w:rsidRPr="003E54DF" w:rsidRDefault="00075E52" w:rsidP="00075E52">
      <w:pPr>
        <w:pStyle w:val="ListParagraph"/>
        <w:ind w:left="720" w:firstLine="0"/>
        <w:rPr>
          <w:b/>
          <w:bCs/>
          <w:sz w:val="20"/>
          <w:szCs w:val="20"/>
        </w:rPr>
      </w:pPr>
      <w:r w:rsidRPr="003E54DF">
        <w:rPr>
          <w:b/>
          <w:bCs/>
          <w:sz w:val="20"/>
          <w:szCs w:val="20"/>
        </w:rPr>
        <w:t>100 Weldon Boulevard, Sanford, FL 32773,</w:t>
      </w:r>
      <w:r w:rsidR="003E54DF" w:rsidRPr="003E54DF">
        <w:rPr>
          <w:b/>
          <w:bCs/>
          <w:sz w:val="20"/>
          <w:szCs w:val="20"/>
        </w:rPr>
        <w:t xml:space="preserve"> USA.</w:t>
      </w:r>
      <w:r w:rsidRPr="003E54DF">
        <w:rPr>
          <w:b/>
          <w:bCs/>
          <w:sz w:val="20"/>
          <w:szCs w:val="20"/>
        </w:rPr>
        <w:t xml:space="preserve"> Ph: 407 708 4722</w:t>
      </w:r>
    </w:p>
    <w:p w14:paraId="1754A7DC" w14:textId="6CFE3EA3" w:rsidR="00B91665" w:rsidRPr="00B91665" w:rsidRDefault="00D16C71" w:rsidP="003E54DF">
      <w:pPr>
        <w:spacing w:line="360" w:lineRule="auto"/>
        <w:ind w:left="720"/>
        <w:jc w:val="both"/>
        <w:rPr>
          <w:b/>
          <w:sz w:val="28"/>
          <w:szCs w:val="28"/>
        </w:rPr>
      </w:pPr>
      <w:r w:rsidRPr="00B91665">
        <w:rPr>
          <w:b/>
          <w:sz w:val="28"/>
          <w:szCs w:val="28"/>
        </w:rPr>
        <w:lastRenderedPageBreak/>
        <w:t>Associate of Arts in B</w:t>
      </w:r>
      <w:r w:rsidR="00B91665">
        <w:rPr>
          <w:b/>
          <w:sz w:val="28"/>
          <w:szCs w:val="28"/>
        </w:rPr>
        <w:t>.A.</w:t>
      </w:r>
      <w:r w:rsidR="000A0AD0" w:rsidRPr="00B91665">
        <w:rPr>
          <w:b/>
          <w:sz w:val="28"/>
          <w:szCs w:val="28"/>
        </w:rPr>
        <w:t>-Accounting</w:t>
      </w:r>
      <w:r w:rsidR="00D9071B" w:rsidRPr="00B91665">
        <w:rPr>
          <w:b/>
          <w:sz w:val="28"/>
          <w:szCs w:val="28"/>
        </w:rPr>
        <w:t xml:space="preserve"> and management </w:t>
      </w:r>
    </w:p>
    <w:p w14:paraId="00C1D5C6" w14:textId="0DA157D1" w:rsidR="00C45DC3" w:rsidRPr="00B91665" w:rsidRDefault="00B91665" w:rsidP="003E54DF">
      <w:pPr>
        <w:spacing w:line="360" w:lineRule="auto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Graduated </w:t>
      </w:r>
      <w:r w:rsidR="00C45DC3" w:rsidRPr="00B91665">
        <w:rPr>
          <w:b/>
          <w:sz w:val="24"/>
          <w:szCs w:val="24"/>
        </w:rPr>
        <w:t>July 2010</w:t>
      </w:r>
    </w:p>
    <w:p w14:paraId="7CE228E9" w14:textId="599841B2" w:rsidR="003C568D" w:rsidRPr="00960E64" w:rsidRDefault="00C45DC3" w:rsidP="00C9276E">
      <w:pPr>
        <w:spacing w:line="360" w:lineRule="auto"/>
        <w:ind w:left="720"/>
        <w:jc w:val="both"/>
      </w:pPr>
      <w:r w:rsidRPr="00960E64">
        <w:rPr>
          <w:b/>
        </w:rPr>
        <w:t>Relevant Course</w:t>
      </w:r>
      <w:r w:rsidR="00D73A66">
        <w:rPr>
          <w:b/>
        </w:rPr>
        <w:t>s</w:t>
      </w:r>
      <w:r w:rsidRPr="00960E64">
        <w:rPr>
          <w:b/>
        </w:rPr>
        <w:t>:</w:t>
      </w:r>
      <w:r w:rsidR="00B10916" w:rsidRPr="00960E64">
        <w:t xml:space="preserve"> Managerial and Financial Accounting</w:t>
      </w:r>
      <w:r w:rsidRPr="00960E64">
        <w:t xml:space="preserve">, College calculus, </w:t>
      </w:r>
      <w:r w:rsidR="00B10916" w:rsidRPr="00960E64">
        <w:t>Public Speaking</w:t>
      </w:r>
      <w:r w:rsidR="000A0AD0" w:rsidRPr="00960E64">
        <w:t>,</w:t>
      </w:r>
      <w:r w:rsidR="00B10916" w:rsidRPr="00960E64">
        <w:t xml:space="preserve"> and </w:t>
      </w:r>
      <w:r w:rsidR="00631D57" w:rsidRPr="00960E64">
        <w:t>required</w:t>
      </w:r>
      <w:r w:rsidR="005E2B36" w:rsidRPr="00960E64">
        <w:t xml:space="preserve"> History and humanities.</w:t>
      </w:r>
    </w:p>
    <w:p w14:paraId="21C9E321" w14:textId="1FC1EBF3" w:rsidR="00516556" w:rsidRPr="00960E64" w:rsidRDefault="00750A07" w:rsidP="003E54DF">
      <w:pPr>
        <w:spacing w:line="360" w:lineRule="auto"/>
        <w:ind w:firstLine="720"/>
        <w:jc w:val="both"/>
      </w:pPr>
      <w:r w:rsidRPr="00960E64">
        <w:rPr>
          <w:b/>
        </w:rPr>
        <w:t>Award and Honor:</w:t>
      </w:r>
      <w:r w:rsidRPr="00960E64">
        <w:t xml:space="preserve"> Presidents list honoree in multiple semester</w:t>
      </w:r>
      <w:r w:rsidR="000B0EB7" w:rsidRPr="00960E64">
        <w:t>s</w:t>
      </w:r>
      <w:r w:rsidRPr="00960E64">
        <w:t xml:space="preserve">. </w:t>
      </w:r>
    </w:p>
    <w:p w14:paraId="6E9D1F37" w14:textId="0BA6F998" w:rsidR="00075E52" w:rsidRPr="00B91665" w:rsidRDefault="00516556" w:rsidP="00075E52">
      <w:pPr>
        <w:pStyle w:val="ListParagraph"/>
        <w:numPr>
          <w:ilvl w:val="0"/>
          <w:numId w:val="12"/>
        </w:numPr>
        <w:spacing w:line="360" w:lineRule="auto"/>
        <w:jc w:val="both"/>
        <w:rPr>
          <w:b/>
          <w:sz w:val="32"/>
          <w:szCs w:val="32"/>
        </w:rPr>
      </w:pPr>
      <w:r w:rsidRPr="00B91665">
        <w:rPr>
          <w:b/>
          <w:sz w:val="28"/>
          <w:szCs w:val="32"/>
        </w:rPr>
        <w:t>N</w:t>
      </w:r>
      <w:r w:rsidR="003E54DF" w:rsidRPr="00B91665">
        <w:rPr>
          <w:b/>
          <w:sz w:val="28"/>
          <w:szCs w:val="32"/>
        </w:rPr>
        <w:t>otre Dame College of Dhaka.</w:t>
      </w:r>
    </w:p>
    <w:p w14:paraId="28F16EE0" w14:textId="1DFC422C" w:rsidR="003E54DF" w:rsidRPr="003E54DF" w:rsidRDefault="00075E52" w:rsidP="003E54DF">
      <w:pPr>
        <w:pStyle w:val="ListParagraph"/>
        <w:spacing w:line="360" w:lineRule="auto"/>
        <w:ind w:left="720" w:firstLine="0"/>
        <w:rPr>
          <w:b/>
          <w:sz w:val="20"/>
          <w:szCs w:val="21"/>
        </w:rPr>
      </w:pPr>
      <w:r w:rsidRPr="003E54DF">
        <w:rPr>
          <w:b/>
          <w:sz w:val="20"/>
          <w:szCs w:val="21"/>
        </w:rPr>
        <w:t xml:space="preserve">1 </w:t>
      </w:r>
      <w:proofErr w:type="spellStart"/>
      <w:r w:rsidR="003E54DF" w:rsidRPr="003E54DF">
        <w:rPr>
          <w:b/>
          <w:sz w:val="20"/>
          <w:szCs w:val="21"/>
        </w:rPr>
        <w:t>Toyenbee</w:t>
      </w:r>
      <w:proofErr w:type="spellEnd"/>
      <w:r w:rsidR="003E54DF" w:rsidRPr="003E54DF">
        <w:rPr>
          <w:b/>
          <w:sz w:val="20"/>
          <w:szCs w:val="21"/>
        </w:rPr>
        <w:t xml:space="preserve"> Circular Rd, Dhaka 1000, Bangladesh. Ph: +88027192325</w:t>
      </w:r>
    </w:p>
    <w:p w14:paraId="6E326222" w14:textId="5635C0DA" w:rsidR="00B91665" w:rsidRPr="00B91665" w:rsidRDefault="007E61EC" w:rsidP="00B91665">
      <w:pPr>
        <w:spacing w:line="360" w:lineRule="auto"/>
        <w:ind w:firstLine="720"/>
        <w:jc w:val="both"/>
        <w:rPr>
          <w:b/>
          <w:sz w:val="28"/>
          <w:szCs w:val="28"/>
        </w:rPr>
      </w:pPr>
      <w:r w:rsidRPr="00B91665">
        <w:rPr>
          <w:b/>
          <w:sz w:val="28"/>
          <w:szCs w:val="28"/>
        </w:rPr>
        <w:t>Higher Secondary School Certificate</w:t>
      </w:r>
      <w:r w:rsidR="00B91665" w:rsidRPr="00B91665">
        <w:rPr>
          <w:b/>
          <w:sz w:val="28"/>
          <w:szCs w:val="28"/>
        </w:rPr>
        <w:t xml:space="preserve"> (</w:t>
      </w:r>
      <w:r w:rsidR="00516556" w:rsidRPr="00B91665">
        <w:rPr>
          <w:b/>
          <w:sz w:val="28"/>
          <w:szCs w:val="28"/>
        </w:rPr>
        <w:t xml:space="preserve">High School </w:t>
      </w:r>
      <w:r w:rsidRPr="00B91665">
        <w:rPr>
          <w:b/>
          <w:sz w:val="28"/>
          <w:szCs w:val="28"/>
        </w:rPr>
        <w:t>Diploma</w:t>
      </w:r>
      <w:r w:rsidR="00B91665" w:rsidRPr="00B91665">
        <w:rPr>
          <w:b/>
          <w:sz w:val="28"/>
          <w:szCs w:val="28"/>
        </w:rPr>
        <w:t>)</w:t>
      </w:r>
    </w:p>
    <w:p w14:paraId="2EAAE437" w14:textId="3646A0F5" w:rsidR="00516556" w:rsidRPr="00B91665" w:rsidRDefault="00B91665" w:rsidP="003E54DF">
      <w:pPr>
        <w:spacing w:line="360" w:lineRule="auto"/>
        <w:ind w:firstLine="720"/>
        <w:jc w:val="both"/>
        <w:rPr>
          <w:b/>
          <w:sz w:val="24"/>
          <w:szCs w:val="24"/>
        </w:rPr>
      </w:pPr>
      <w:r w:rsidRPr="00B91665">
        <w:rPr>
          <w:b/>
          <w:sz w:val="24"/>
          <w:szCs w:val="24"/>
        </w:rPr>
        <w:t>Graduated</w:t>
      </w:r>
      <w:r w:rsidR="007E61EC" w:rsidRPr="00B91665">
        <w:rPr>
          <w:b/>
          <w:sz w:val="24"/>
          <w:szCs w:val="24"/>
        </w:rPr>
        <w:t xml:space="preserve"> (</w:t>
      </w:r>
      <w:r w:rsidR="001A1E1C" w:rsidRPr="00B91665">
        <w:rPr>
          <w:b/>
          <w:sz w:val="24"/>
          <w:szCs w:val="24"/>
        </w:rPr>
        <w:t>April</w:t>
      </w:r>
      <w:r w:rsidR="00516556" w:rsidRPr="00B91665">
        <w:rPr>
          <w:b/>
          <w:sz w:val="24"/>
          <w:szCs w:val="24"/>
        </w:rPr>
        <w:t xml:space="preserve"> 2000)</w:t>
      </w:r>
    </w:p>
    <w:p w14:paraId="6D01E3F3" w14:textId="411D236E" w:rsidR="00516556" w:rsidRPr="00960E64" w:rsidRDefault="00516556" w:rsidP="00C9276E">
      <w:pPr>
        <w:spacing w:line="360" w:lineRule="auto"/>
        <w:ind w:left="720"/>
        <w:jc w:val="both"/>
      </w:pPr>
      <w:r w:rsidRPr="00960E64">
        <w:rPr>
          <w:b/>
        </w:rPr>
        <w:t>Relevant Course</w:t>
      </w:r>
      <w:r w:rsidR="00D73A66">
        <w:rPr>
          <w:b/>
        </w:rPr>
        <w:t>s</w:t>
      </w:r>
      <w:r w:rsidRPr="00960E64">
        <w:rPr>
          <w:b/>
        </w:rPr>
        <w:t>:</w:t>
      </w:r>
      <w:r w:rsidRPr="00960E64">
        <w:t xml:space="preserve"> Concept of Business Management, Basic Business mathematics, </w:t>
      </w:r>
      <w:r w:rsidR="001A1E1C" w:rsidRPr="00960E64">
        <w:t>Business</w:t>
      </w:r>
      <w:r w:rsidRPr="00960E64">
        <w:t xml:space="preserve"> Accounting</w:t>
      </w:r>
      <w:r w:rsidR="000A0AD0" w:rsidRPr="00960E64">
        <w:t>,</w:t>
      </w:r>
      <w:r w:rsidRPr="00960E64">
        <w:t xml:space="preserve"> </w:t>
      </w:r>
      <w:r w:rsidR="001A1E1C" w:rsidRPr="00960E64">
        <w:t>and Finance.</w:t>
      </w:r>
    </w:p>
    <w:p w14:paraId="7C92E4EC" w14:textId="4AB43430" w:rsidR="00516556" w:rsidRPr="00960E64" w:rsidRDefault="00516556" w:rsidP="00C9276E">
      <w:pPr>
        <w:spacing w:line="360" w:lineRule="auto"/>
        <w:ind w:left="720"/>
        <w:jc w:val="both"/>
      </w:pPr>
      <w:r w:rsidRPr="00960E64">
        <w:rPr>
          <w:b/>
        </w:rPr>
        <w:t xml:space="preserve">Award </w:t>
      </w:r>
      <w:r w:rsidR="007E61EC" w:rsidRPr="00960E64">
        <w:rPr>
          <w:b/>
        </w:rPr>
        <w:t>and</w:t>
      </w:r>
      <w:r w:rsidRPr="00960E64">
        <w:rPr>
          <w:b/>
        </w:rPr>
        <w:t xml:space="preserve"> Honor:</w:t>
      </w:r>
      <w:r w:rsidRPr="00960E64">
        <w:t xml:space="preserve"> Bright future Award from the Principle of NDC Dhaka, Graduated with Star Mark Achievement.</w:t>
      </w:r>
    </w:p>
    <w:p w14:paraId="5696A027" w14:textId="10833228" w:rsidR="006624E7" w:rsidRPr="00960E64" w:rsidRDefault="00516556" w:rsidP="00D73A66">
      <w:pPr>
        <w:spacing w:line="360" w:lineRule="auto"/>
        <w:ind w:left="720"/>
        <w:jc w:val="both"/>
      </w:pPr>
      <w:r w:rsidRPr="00960E64">
        <w:rPr>
          <w:b/>
        </w:rPr>
        <w:t>Extracurricular Activity:</w:t>
      </w:r>
      <w:r w:rsidRPr="00960E64">
        <w:t xml:space="preserve"> Debate club Member, Photography Club President, Represent Notre Dame College Cricket Team</w:t>
      </w:r>
      <w:r w:rsidR="005D6DAA" w:rsidRPr="00960E64">
        <w:t xml:space="preserve"> on National College cri</w:t>
      </w:r>
      <w:r w:rsidR="001A1E1C" w:rsidRPr="00960E64">
        <w:t xml:space="preserve">cket Championship 1999. </w:t>
      </w:r>
    </w:p>
    <w:p w14:paraId="768965CF" w14:textId="77777777" w:rsidR="00075E52" w:rsidRDefault="003C1497" w:rsidP="00B43717">
      <w:pPr>
        <w:pStyle w:val="Heading2"/>
        <w:spacing w:line="360" w:lineRule="auto"/>
        <w:jc w:val="center"/>
        <w:rPr>
          <w:rFonts w:asciiTheme="minorHAnsi" w:hAnsiTheme="minorHAnsi"/>
        </w:rPr>
      </w:pPr>
      <w:sdt>
        <w:sdtPr>
          <w:rPr>
            <w:rFonts w:asciiTheme="minorHAnsi" w:hAnsiTheme="minorHAnsi"/>
          </w:rPr>
          <w:id w:val="617349259"/>
          <w:placeholder>
            <w:docPart w:val="EE78B862A5A0F94C888D1C17931AAEF7"/>
          </w:placeholder>
          <w:temporary/>
          <w:showingPlcHdr/>
          <w15:appearance w15:val="hidden"/>
        </w:sdtPr>
        <w:sdtEndPr/>
        <w:sdtContent>
          <w:r w:rsidR="00692FB5" w:rsidRPr="00B91665">
            <w:rPr>
              <w:rFonts w:asciiTheme="minorHAnsi" w:hAnsiTheme="minorHAnsi"/>
              <w:i w:val="0"/>
              <w:iCs/>
              <w:sz w:val="32"/>
              <w:szCs w:val="32"/>
            </w:rPr>
            <w:t>Experience</w:t>
          </w:r>
        </w:sdtContent>
      </w:sdt>
    </w:p>
    <w:p w14:paraId="3FCD1E69" w14:textId="3B06A9D8" w:rsidR="00C52121" w:rsidRPr="00B91665" w:rsidRDefault="00CB1185" w:rsidP="00075E52">
      <w:pPr>
        <w:pStyle w:val="Heading2"/>
        <w:numPr>
          <w:ilvl w:val="0"/>
          <w:numId w:val="25"/>
        </w:numPr>
        <w:spacing w:line="360" w:lineRule="auto"/>
        <w:rPr>
          <w:rFonts w:asciiTheme="minorHAnsi" w:hAnsiTheme="minorHAnsi"/>
          <w:i w:val="0"/>
          <w:sz w:val="28"/>
          <w:szCs w:val="28"/>
        </w:rPr>
      </w:pPr>
      <w:r w:rsidRPr="00B91665">
        <w:rPr>
          <w:rFonts w:asciiTheme="minorHAnsi" w:hAnsiTheme="minorHAnsi"/>
          <w:i w:val="0"/>
          <w:sz w:val="28"/>
          <w:szCs w:val="28"/>
        </w:rPr>
        <w:t xml:space="preserve">Longwood </w:t>
      </w:r>
      <w:proofErr w:type="spellStart"/>
      <w:r w:rsidRPr="00B91665">
        <w:rPr>
          <w:rFonts w:asciiTheme="minorHAnsi" w:hAnsiTheme="minorHAnsi"/>
          <w:i w:val="0"/>
          <w:sz w:val="28"/>
          <w:szCs w:val="28"/>
        </w:rPr>
        <w:t>Amura</w:t>
      </w:r>
      <w:proofErr w:type="spellEnd"/>
      <w:r w:rsidRPr="00B91665">
        <w:rPr>
          <w:rFonts w:asciiTheme="minorHAnsi" w:hAnsiTheme="minorHAnsi"/>
          <w:i w:val="0"/>
          <w:sz w:val="28"/>
          <w:szCs w:val="28"/>
        </w:rPr>
        <w:t xml:space="preserve"> Inc</w:t>
      </w:r>
      <w:r w:rsidR="00E962B9" w:rsidRPr="00B91665">
        <w:rPr>
          <w:rFonts w:asciiTheme="minorHAnsi" w:hAnsiTheme="minorHAnsi"/>
          <w:i w:val="0"/>
          <w:sz w:val="28"/>
          <w:szCs w:val="28"/>
        </w:rPr>
        <w:t>.</w:t>
      </w:r>
    </w:p>
    <w:p w14:paraId="09AE8FD3" w14:textId="05C74E7B" w:rsidR="003E54DF" w:rsidRPr="003E54DF" w:rsidRDefault="003E54DF" w:rsidP="003E54DF">
      <w:pPr>
        <w:ind w:firstLine="720"/>
        <w:rPr>
          <w:b/>
          <w:bCs/>
          <w:sz w:val="20"/>
          <w:szCs w:val="20"/>
        </w:rPr>
      </w:pPr>
      <w:r w:rsidRPr="003E54DF">
        <w:rPr>
          <w:b/>
          <w:bCs/>
          <w:sz w:val="20"/>
          <w:szCs w:val="20"/>
        </w:rPr>
        <w:t>950 Market Promenade Ave</w:t>
      </w:r>
      <w:r w:rsidR="00FF13F3">
        <w:rPr>
          <w:b/>
          <w:bCs/>
          <w:sz w:val="20"/>
          <w:szCs w:val="20"/>
        </w:rPr>
        <w:t>,</w:t>
      </w:r>
      <w:r w:rsidRPr="003E54DF">
        <w:rPr>
          <w:b/>
          <w:bCs/>
          <w:sz w:val="20"/>
          <w:szCs w:val="20"/>
        </w:rPr>
        <w:t xml:space="preserve"> Lake Mary, FL 32746, USA. Ph: 407 936 6001.</w:t>
      </w:r>
    </w:p>
    <w:p w14:paraId="313AF9B6" w14:textId="3B03804A" w:rsidR="00B91665" w:rsidRPr="00B91665" w:rsidRDefault="00BE3B57" w:rsidP="003E54DF">
      <w:pPr>
        <w:pStyle w:val="Heading2"/>
        <w:spacing w:line="360" w:lineRule="auto"/>
        <w:ind w:firstLine="720"/>
        <w:jc w:val="both"/>
        <w:rPr>
          <w:rFonts w:asciiTheme="minorHAnsi" w:hAnsiTheme="minorHAnsi"/>
          <w:i w:val="0"/>
          <w:sz w:val="24"/>
          <w:szCs w:val="24"/>
        </w:rPr>
      </w:pPr>
      <w:r w:rsidRPr="00B91665">
        <w:rPr>
          <w:rFonts w:asciiTheme="minorHAnsi" w:hAnsiTheme="minorHAnsi"/>
          <w:i w:val="0"/>
          <w:sz w:val="24"/>
          <w:szCs w:val="24"/>
        </w:rPr>
        <w:t xml:space="preserve">Assistant </w:t>
      </w:r>
      <w:r w:rsidR="00CB1185" w:rsidRPr="00B91665">
        <w:rPr>
          <w:rFonts w:asciiTheme="minorHAnsi" w:hAnsiTheme="minorHAnsi"/>
          <w:i w:val="0"/>
          <w:sz w:val="24"/>
          <w:szCs w:val="24"/>
        </w:rPr>
        <w:t>Operation</w:t>
      </w:r>
      <w:r w:rsidR="00277E8F" w:rsidRPr="00B91665">
        <w:rPr>
          <w:rFonts w:asciiTheme="minorHAnsi" w:hAnsiTheme="minorHAnsi"/>
          <w:i w:val="0"/>
          <w:sz w:val="24"/>
          <w:szCs w:val="24"/>
        </w:rPr>
        <w:t xml:space="preserve">s </w:t>
      </w:r>
      <w:r w:rsidR="00BB0802" w:rsidRPr="00B91665">
        <w:rPr>
          <w:rFonts w:asciiTheme="minorHAnsi" w:hAnsiTheme="minorHAnsi"/>
          <w:i w:val="0"/>
          <w:sz w:val="24"/>
          <w:szCs w:val="24"/>
        </w:rPr>
        <w:t xml:space="preserve">analyst </w:t>
      </w:r>
    </w:p>
    <w:p w14:paraId="2E664863" w14:textId="1434184F" w:rsidR="00B91665" w:rsidRDefault="00BB0802" w:rsidP="00B91665">
      <w:pPr>
        <w:pStyle w:val="Heading2"/>
        <w:spacing w:line="360" w:lineRule="auto"/>
        <w:ind w:firstLine="720"/>
        <w:jc w:val="both"/>
        <w:rPr>
          <w:rFonts w:asciiTheme="minorHAnsi" w:hAnsiTheme="minorHAnsi"/>
          <w:i w:val="0"/>
          <w:sz w:val="22"/>
          <w:szCs w:val="22"/>
        </w:rPr>
      </w:pPr>
      <w:r w:rsidRPr="00B91665">
        <w:rPr>
          <w:rFonts w:asciiTheme="minorHAnsi" w:hAnsiTheme="minorHAnsi"/>
          <w:i w:val="0"/>
          <w:sz w:val="22"/>
          <w:szCs w:val="22"/>
        </w:rPr>
        <w:t>Full time</w:t>
      </w:r>
      <w:r w:rsidR="00B91665">
        <w:rPr>
          <w:rFonts w:asciiTheme="minorHAnsi" w:hAnsiTheme="minorHAnsi"/>
          <w:i w:val="0"/>
          <w:sz w:val="22"/>
          <w:szCs w:val="22"/>
        </w:rPr>
        <w:t xml:space="preserve"> (</w:t>
      </w:r>
      <w:r w:rsidRPr="00B91665">
        <w:rPr>
          <w:rFonts w:asciiTheme="minorHAnsi" w:hAnsiTheme="minorHAnsi"/>
          <w:i w:val="0"/>
          <w:sz w:val="22"/>
          <w:szCs w:val="22"/>
        </w:rPr>
        <w:t>40 Hour/Week</w:t>
      </w:r>
      <w:r w:rsidR="00B91665">
        <w:rPr>
          <w:rFonts w:asciiTheme="minorHAnsi" w:hAnsiTheme="minorHAnsi"/>
          <w:i w:val="0"/>
          <w:sz w:val="22"/>
          <w:szCs w:val="22"/>
        </w:rPr>
        <w:t>)</w:t>
      </w:r>
    </w:p>
    <w:p w14:paraId="397406FB" w14:textId="29E7C1D3" w:rsidR="00F12AAF" w:rsidRPr="00B91665" w:rsidRDefault="00B91665" w:rsidP="00B91665">
      <w:pPr>
        <w:pStyle w:val="Heading2"/>
        <w:spacing w:line="360" w:lineRule="auto"/>
        <w:ind w:firstLine="720"/>
        <w:jc w:val="both"/>
        <w:rPr>
          <w:rFonts w:asciiTheme="minorHAnsi" w:hAnsiTheme="minorHAnsi"/>
          <w:i w:val="0"/>
          <w:sz w:val="22"/>
          <w:szCs w:val="22"/>
        </w:rPr>
      </w:pPr>
      <w:r>
        <w:rPr>
          <w:rFonts w:asciiTheme="minorHAnsi" w:hAnsiTheme="minorHAnsi"/>
          <w:i w:val="0"/>
          <w:sz w:val="22"/>
          <w:szCs w:val="22"/>
        </w:rPr>
        <w:t>Work from:</w:t>
      </w:r>
      <w:r w:rsidR="00BB0802" w:rsidRPr="00B91665">
        <w:rPr>
          <w:rFonts w:asciiTheme="minorHAnsi" w:hAnsiTheme="minorHAnsi"/>
          <w:i w:val="0"/>
          <w:sz w:val="22"/>
          <w:szCs w:val="22"/>
        </w:rPr>
        <w:t xml:space="preserve"> </w:t>
      </w:r>
      <w:r w:rsidR="00C52121" w:rsidRPr="00B91665">
        <w:rPr>
          <w:rFonts w:asciiTheme="minorHAnsi" w:hAnsiTheme="minorHAnsi"/>
          <w:i w:val="0"/>
          <w:sz w:val="22"/>
          <w:szCs w:val="22"/>
        </w:rPr>
        <w:t>Mar</w:t>
      </w:r>
      <w:r w:rsidR="0023335C" w:rsidRPr="00B91665">
        <w:rPr>
          <w:rFonts w:asciiTheme="minorHAnsi" w:hAnsiTheme="minorHAnsi"/>
          <w:i w:val="0"/>
          <w:sz w:val="22"/>
          <w:szCs w:val="22"/>
        </w:rPr>
        <w:t>ch</w:t>
      </w:r>
      <w:r w:rsidR="00C52121" w:rsidRPr="00B91665">
        <w:rPr>
          <w:rFonts w:asciiTheme="minorHAnsi" w:hAnsiTheme="minorHAnsi"/>
          <w:i w:val="0"/>
          <w:sz w:val="22"/>
          <w:szCs w:val="22"/>
        </w:rPr>
        <w:t xml:space="preserve"> 2011 – Present</w:t>
      </w:r>
    </w:p>
    <w:p w14:paraId="3C8751F3" w14:textId="3897719F" w:rsidR="00CB1185" w:rsidRPr="00960E64" w:rsidRDefault="00CB1185" w:rsidP="00CB1185">
      <w:pPr>
        <w:pStyle w:val="ListParagraph"/>
        <w:numPr>
          <w:ilvl w:val="0"/>
          <w:numId w:val="18"/>
        </w:numPr>
        <w:spacing w:after="0" w:line="360" w:lineRule="auto"/>
        <w:rPr>
          <w:rFonts w:eastAsia="Times New Roman" w:cs="Times New Roman"/>
          <w:color w:val="auto"/>
          <w:sz w:val="24"/>
          <w:szCs w:val="24"/>
          <w:lang w:eastAsia="en-US"/>
        </w:rPr>
      </w:pPr>
      <w:r w:rsidRPr="00960E64">
        <w:rPr>
          <w:rFonts w:eastAsia="Times New Roman" w:cs="Times New Roman"/>
          <w:color w:val="000000"/>
          <w:sz w:val="24"/>
          <w:szCs w:val="24"/>
          <w:lang w:eastAsia="en-US"/>
        </w:rPr>
        <w:t>Oversaw expense, report</w:t>
      </w:r>
      <w:r w:rsidR="008573DB">
        <w:rPr>
          <w:rFonts w:eastAsia="Times New Roman" w:cs="Times New Roman"/>
          <w:color w:val="000000"/>
          <w:sz w:val="24"/>
          <w:szCs w:val="24"/>
          <w:lang w:eastAsia="en-US"/>
        </w:rPr>
        <w:t>,</w:t>
      </w:r>
      <w:r w:rsidRPr="00960E64">
        <w:rPr>
          <w:rFonts w:eastAsia="Times New Roman" w:cs="Times New Roman"/>
          <w:color w:val="000000"/>
          <w:sz w:val="24"/>
          <w:szCs w:val="24"/>
          <w:lang w:eastAsia="en-US"/>
        </w:rPr>
        <w:t xml:space="preserve"> and support documentation filing systems. </w:t>
      </w:r>
    </w:p>
    <w:p w14:paraId="015EF3C5" w14:textId="77777777" w:rsidR="00CB1185" w:rsidRPr="00960E64" w:rsidRDefault="00CB1185" w:rsidP="00CB1185">
      <w:pPr>
        <w:pStyle w:val="ListParagraph"/>
        <w:numPr>
          <w:ilvl w:val="0"/>
          <w:numId w:val="18"/>
        </w:numPr>
        <w:spacing w:after="0" w:line="360" w:lineRule="auto"/>
        <w:rPr>
          <w:rFonts w:eastAsia="Times New Roman" w:cs="Times New Roman"/>
          <w:color w:val="auto"/>
          <w:sz w:val="24"/>
          <w:szCs w:val="24"/>
          <w:lang w:eastAsia="en-US"/>
        </w:rPr>
      </w:pPr>
      <w:r w:rsidRPr="00960E64">
        <w:rPr>
          <w:rFonts w:eastAsia="Times New Roman" w:cs="Times New Roman"/>
          <w:color w:val="000000"/>
          <w:sz w:val="24"/>
          <w:szCs w:val="24"/>
          <w:lang w:eastAsia="en-US"/>
        </w:rPr>
        <w:t>Detailed operations activities by producing and distributing high-quality reports.</w:t>
      </w:r>
    </w:p>
    <w:p w14:paraId="598FB2B6" w14:textId="24EEC432" w:rsidR="00CB1185" w:rsidRPr="00960E64" w:rsidRDefault="00CB1185" w:rsidP="00CB1185">
      <w:pPr>
        <w:pStyle w:val="ListParagraph"/>
        <w:numPr>
          <w:ilvl w:val="0"/>
          <w:numId w:val="18"/>
        </w:numPr>
        <w:spacing w:after="0" w:line="360" w:lineRule="auto"/>
        <w:rPr>
          <w:rFonts w:eastAsia="Times New Roman" w:cs="Times New Roman"/>
          <w:color w:val="auto"/>
          <w:sz w:val="24"/>
          <w:szCs w:val="24"/>
          <w:lang w:eastAsia="en-US"/>
        </w:rPr>
      </w:pPr>
      <w:r w:rsidRPr="00960E64">
        <w:rPr>
          <w:rFonts w:eastAsia="Times New Roman" w:cs="Times New Roman"/>
          <w:color w:val="000000"/>
          <w:sz w:val="24"/>
          <w:szCs w:val="24"/>
          <w:lang w:eastAsia="en-US"/>
        </w:rPr>
        <w:t xml:space="preserve">Planned routine operations and special projects under </w:t>
      </w:r>
      <w:r w:rsidR="008573DB">
        <w:rPr>
          <w:rFonts w:eastAsia="Times New Roman" w:cs="Times New Roman"/>
          <w:color w:val="000000"/>
          <w:sz w:val="24"/>
          <w:szCs w:val="24"/>
          <w:lang w:eastAsia="en-US"/>
        </w:rPr>
        <w:t xml:space="preserve">the </w:t>
      </w:r>
      <w:r w:rsidRPr="00960E64">
        <w:rPr>
          <w:rFonts w:eastAsia="Times New Roman" w:cs="Times New Roman"/>
          <w:color w:val="000000"/>
          <w:sz w:val="24"/>
          <w:szCs w:val="24"/>
          <w:lang w:eastAsia="en-US"/>
        </w:rPr>
        <w:t xml:space="preserve">direction of operations manager. </w:t>
      </w:r>
    </w:p>
    <w:p w14:paraId="2D819D14" w14:textId="76E9670F" w:rsidR="00CB1185" w:rsidRPr="00960E64" w:rsidRDefault="00CB1185" w:rsidP="00CB1185">
      <w:pPr>
        <w:pStyle w:val="ListParagraph"/>
        <w:numPr>
          <w:ilvl w:val="0"/>
          <w:numId w:val="18"/>
        </w:numPr>
        <w:spacing w:after="0" w:line="360" w:lineRule="auto"/>
        <w:rPr>
          <w:rFonts w:eastAsia="Times New Roman" w:cs="Times New Roman"/>
          <w:color w:val="auto"/>
          <w:sz w:val="24"/>
          <w:szCs w:val="24"/>
          <w:lang w:eastAsia="en-US"/>
        </w:rPr>
      </w:pPr>
      <w:r w:rsidRPr="00960E64">
        <w:rPr>
          <w:rFonts w:eastAsia="Times New Roman" w:cs="Times New Roman"/>
          <w:color w:val="000000"/>
          <w:sz w:val="24"/>
          <w:szCs w:val="24"/>
          <w:lang w:eastAsia="en-US"/>
        </w:rPr>
        <w:t>Assisted management in making important decisions by collecting, organizing</w:t>
      </w:r>
      <w:r w:rsidR="008573DB">
        <w:rPr>
          <w:rFonts w:eastAsia="Times New Roman" w:cs="Times New Roman"/>
          <w:color w:val="000000"/>
          <w:sz w:val="24"/>
          <w:szCs w:val="24"/>
          <w:lang w:eastAsia="en-US"/>
        </w:rPr>
        <w:t>,</w:t>
      </w:r>
      <w:r w:rsidRPr="00960E64">
        <w:rPr>
          <w:rFonts w:eastAsia="Times New Roman" w:cs="Times New Roman"/>
          <w:color w:val="000000"/>
          <w:sz w:val="24"/>
          <w:szCs w:val="24"/>
          <w:lang w:eastAsia="en-US"/>
        </w:rPr>
        <w:t xml:space="preserve"> and modeling data.</w:t>
      </w:r>
    </w:p>
    <w:p w14:paraId="55DE01E7" w14:textId="77777777" w:rsidR="00CB1185" w:rsidRPr="00960E64" w:rsidRDefault="00CB1185" w:rsidP="00CB1185">
      <w:pPr>
        <w:pStyle w:val="ListParagraph"/>
        <w:numPr>
          <w:ilvl w:val="0"/>
          <w:numId w:val="18"/>
        </w:numPr>
        <w:spacing w:after="0" w:line="360" w:lineRule="auto"/>
        <w:rPr>
          <w:rFonts w:eastAsia="Times New Roman" w:cs="Times New Roman"/>
          <w:color w:val="auto"/>
          <w:sz w:val="24"/>
          <w:szCs w:val="24"/>
          <w:lang w:eastAsia="en-US"/>
        </w:rPr>
      </w:pPr>
      <w:r w:rsidRPr="00960E64">
        <w:rPr>
          <w:rFonts w:eastAsia="Times New Roman" w:cs="Times New Roman"/>
          <w:color w:val="000000"/>
          <w:sz w:val="24"/>
          <w:szCs w:val="24"/>
          <w:lang w:eastAsia="en-US"/>
        </w:rPr>
        <w:lastRenderedPageBreak/>
        <w:t> Created and maintained spreadsheets and developed administrative and logistical reports. </w:t>
      </w:r>
    </w:p>
    <w:p w14:paraId="74BC78B7" w14:textId="38F4D8C6" w:rsidR="00E076E9" w:rsidRPr="00075E52" w:rsidRDefault="00CB1185" w:rsidP="00CB1185">
      <w:pPr>
        <w:pStyle w:val="ListParagraph"/>
        <w:numPr>
          <w:ilvl w:val="0"/>
          <w:numId w:val="18"/>
        </w:numPr>
        <w:spacing w:after="0" w:line="360" w:lineRule="auto"/>
        <w:rPr>
          <w:rFonts w:eastAsia="Times New Roman" w:cs="Times New Roman"/>
          <w:color w:val="auto"/>
          <w:sz w:val="24"/>
          <w:szCs w:val="24"/>
          <w:lang w:eastAsia="en-US"/>
        </w:rPr>
      </w:pPr>
      <w:r w:rsidRPr="00960E64">
        <w:rPr>
          <w:rFonts w:eastAsia="Times New Roman" w:cs="Times New Roman"/>
          <w:color w:val="000000"/>
          <w:sz w:val="24"/>
          <w:szCs w:val="24"/>
          <w:lang w:eastAsia="en-US"/>
        </w:rPr>
        <w:t>Guided administrative and professional staff through computer and software problems.</w:t>
      </w:r>
    </w:p>
    <w:p w14:paraId="242CED96" w14:textId="77777777" w:rsidR="00075E52" w:rsidRPr="00075E52" w:rsidRDefault="00075E52" w:rsidP="00075E52">
      <w:pPr>
        <w:spacing w:after="0" w:line="360" w:lineRule="auto"/>
        <w:rPr>
          <w:rFonts w:eastAsia="Times New Roman" w:cs="Times New Roman"/>
          <w:color w:val="auto"/>
          <w:sz w:val="24"/>
          <w:szCs w:val="24"/>
          <w:lang w:eastAsia="en-US"/>
        </w:rPr>
      </w:pPr>
    </w:p>
    <w:p w14:paraId="003FF2FA" w14:textId="77777777" w:rsidR="00D73A66" w:rsidRPr="00B91665" w:rsidRDefault="00E076E9" w:rsidP="00D73A66">
      <w:pPr>
        <w:pStyle w:val="ListParagraph"/>
        <w:numPr>
          <w:ilvl w:val="0"/>
          <w:numId w:val="12"/>
        </w:numPr>
        <w:spacing w:line="360" w:lineRule="auto"/>
        <w:jc w:val="both"/>
        <w:rPr>
          <w:b/>
          <w:sz w:val="24"/>
          <w:szCs w:val="24"/>
          <w:u w:val="single"/>
        </w:rPr>
      </w:pPr>
      <w:r w:rsidRPr="00B91665">
        <w:rPr>
          <w:b/>
          <w:sz w:val="28"/>
          <w:szCs w:val="28"/>
        </w:rPr>
        <w:t>A</w:t>
      </w:r>
      <w:r w:rsidR="00E962B9" w:rsidRPr="00B91665">
        <w:rPr>
          <w:b/>
          <w:sz w:val="28"/>
          <w:szCs w:val="28"/>
        </w:rPr>
        <w:t>ffinity Waste Solutions</w:t>
      </w:r>
    </w:p>
    <w:p w14:paraId="5B3072F7" w14:textId="0DB1FCE7" w:rsidR="003E54DF" w:rsidRPr="00D73A66" w:rsidRDefault="003E54DF" w:rsidP="00D73A66">
      <w:pPr>
        <w:pStyle w:val="ListParagraph"/>
        <w:spacing w:line="360" w:lineRule="auto"/>
        <w:ind w:left="720" w:firstLine="0"/>
        <w:jc w:val="both"/>
        <w:rPr>
          <w:b/>
          <w:u w:val="single"/>
        </w:rPr>
      </w:pPr>
      <w:r w:rsidRPr="00D73A66">
        <w:rPr>
          <w:b/>
          <w:sz w:val="20"/>
          <w:szCs w:val="21"/>
        </w:rPr>
        <w:t>840 Barr St, Oviedo, FL 32765, Ph: 407-808-0550</w:t>
      </w:r>
    </w:p>
    <w:p w14:paraId="3F092981" w14:textId="77777777" w:rsidR="00B91665" w:rsidRPr="00B91665" w:rsidRDefault="00E076E9" w:rsidP="00D73A66">
      <w:pPr>
        <w:spacing w:line="360" w:lineRule="auto"/>
        <w:ind w:firstLine="720"/>
        <w:jc w:val="both"/>
        <w:rPr>
          <w:b/>
          <w:sz w:val="24"/>
          <w:szCs w:val="24"/>
        </w:rPr>
      </w:pPr>
      <w:r w:rsidRPr="00B91665">
        <w:rPr>
          <w:b/>
          <w:sz w:val="24"/>
          <w:szCs w:val="24"/>
        </w:rPr>
        <w:t xml:space="preserve">Business </w:t>
      </w:r>
      <w:r w:rsidR="00CB1185" w:rsidRPr="00B91665">
        <w:rPr>
          <w:b/>
          <w:sz w:val="24"/>
          <w:szCs w:val="24"/>
        </w:rPr>
        <w:t>analyst Intern</w:t>
      </w:r>
    </w:p>
    <w:p w14:paraId="6A70E8E8" w14:textId="6096829E" w:rsidR="00B91665" w:rsidRPr="00B91665" w:rsidRDefault="00A8177E" w:rsidP="00D73A66">
      <w:pPr>
        <w:spacing w:line="360" w:lineRule="auto"/>
        <w:ind w:firstLine="720"/>
        <w:jc w:val="both"/>
        <w:rPr>
          <w:b/>
        </w:rPr>
      </w:pPr>
      <w:r w:rsidRPr="00B91665">
        <w:rPr>
          <w:b/>
        </w:rPr>
        <w:t xml:space="preserve">Capstone project for </w:t>
      </w:r>
      <w:r w:rsidR="008A7D8F" w:rsidRPr="00B91665">
        <w:rPr>
          <w:b/>
        </w:rPr>
        <w:t>BA Degree</w:t>
      </w:r>
      <w:r w:rsidR="00E076E9" w:rsidRPr="00B91665">
        <w:rPr>
          <w:b/>
        </w:rPr>
        <w:t xml:space="preserve"> </w:t>
      </w:r>
    </w:p>
    <w:p w14:paraId="55B34081" w14:textId="28BBC493" w:rsidR="00B91665" w:rsidRDefault="00FE73A1" w:rsidP="00D73A66">
      <w:pPr>
        <w:spacing w:line="360" w:lineRule="auto"/>
        <w:ind w:firstLine="720"/>
        <w:jc w:val="both"/>
        <w:rPr>
          <w:b/>
        </w:rPr>
      </w:pPr>
      <w:r>
        <w:rPr>
          <w:b/>
        </w:rPr>
        <w:t>Part-time</w:t>
      </w:r>
      <w:r w:rsidR="00BB0802" w:rsidRPr="00B91665">
        <w:rPr>
          <w:b/>
        </w:rPr>
        <w:t xml:space="preserve"> (</w:t>
      </w:r>
      <w:r w:rsidR="00B91665">
        <w:rPr>
          <w:b/>
        </w:rPr>
        <w:t>20</w:t>
      </w:r>
      <w:r w:rsidR="00BB0802" w:rsidRPr="00B91665">
        <w:rPr>
          <w:b/>
        </w:rPr>
        <w:t xml:space="preserve"> </w:t>
      </w:r>
      <w:r>
        <w:rPr>
          <w:b/>
        </w:rPr>
        <w:t>hours</w:t>
      </w:r>
      <w:r w:rsidR="00BB0802" w:rsidRPr="00B91665">
        <w:rPr>
          <w:b/>
        </w:rPr>
        <w:t xml:space="preserve">/ weekly) </w:t>
      </w:r>
    </w:p>
    <w:p w14:paraId="22727F00" w14:textId="6A7689EF" w:rsidR="00390A64" w:rsidRPr="00B91665" w:rsidRDefault="00B91665" w:rsidP="00D73A66">
      <w:pPr>
        <w:spacing w:line="360" w:lineRule="auto"/>
        <w:ind w:firstLine="720"/>
        <w:jc w:val="both"/>
        <w:rPr>
          <w:b/>
        </w:rPr>
      </w:pPr>
      <w:r>
        <w:rPr>
          <w:b/>
        </w:rPr>
        <w:t xml:space="preserve">Work From: </w:t>
      </w:r>
      <w:r w:rsidR="00E076E9" w:rsidRPr="00B91665">
        <w:rPr>
          <w:b/>
        </w:rPr>
        <w:t xml:space="preserve">Jan </w:t>
      </w:r>
      <w:r w:rsidRPr="00B91665">
        <w:rPr>
          <w:b/>
        </w:rPr>
        <w:t xml:space="preserve">2019 </w:t>
      </w:r>
      <w:r>
        <w:rPr>
          <w:b/>
        </w:rPr>
        <w:t>- End date:</w:t>
      </w:r>
      <w:r w:rsidR="00E076E9" w:rsidRPr="00B91665">
        <w:rPr>
          <w:b/>
        </w:rPr>
        <w:t xml:space="preserve"> Apr 2019</w:t>
      </w:r>
    </w:p>
    <w:p w14:paraId="3F7E01C8" w14:textId="7F170BFB" w:rsidR="00CB1185" w:rsidRPr="00960E64" w:rsidRDefault="00CB1185" w:rsidP="00CB118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cs="Verdana"/>
          <w:color w:val="auto"/>
          <w:sz w:val="24"/>
          <w:szCs w:val="24"/>
        </w:rPr>
      </w:pPr>
      <w:r w:rsidRPr="00960E64">
        <w:rPr>
          <w:rFonts w:cs="Verdana"/>
          <w:color w:val="auto"/>
          <w:sz w:val="24"/>
          <w:szCs w:val="24"/>
        </w:rPr>
        <w:t xml:space="preserve">Tracked data problems and analyzed information to find root causes. </w:t>
      </w:r>
    </w:p>
    <w:p w14:paraId="60172D3F" w14:textId="77777777" w:rsidR="00CB1185" w:rsidRPr="00960E64" w:rsidRDefault="00CB1185" w:rsidP="00CB118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cs="Verdana"/>
          <w:color w:val="auto"/>
          <w:sz w:val="24"/>
          <w:szCs w:val="24"/>
        </w:rPr>
      </w:pPr>
      <w:r w:rsidRPr="00960E64">
        <w:rPr>
          <w:rFonts w:cs="Verdana"/>
          <w:color w:val="auto"/>
          <w:sz w:val="24"/>
          <w:szCs w:val="24"/>
        </w:rPr>
        <w:t xml:space="preserve">Applied qualitative and quantitative analysis skills to complete work. </w:t>
      </w:r>
    </w:p>
    <w:p w14:paraId="649A31DE" w14:textId="77777777" w:rsidR="00CB1185" w:rsidRPr="00960E64" w:rsidRDefault="00CB1185" w:rsidP="00CB118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cs="Verdana"/>
          <w:color w:val="auto"/>
          <w:sz w:val="24"/>
          <w:szCs w:val="24"/>
        </w:rPr>
      </w:pPr>
      <w:r w:rsidRPr="00960E64">
        <w:rPr>
          <w:rFonts w:cs="Verdana"/>
          <w:color w:val="auto"/>
          <w:sz w:val="24"/>
          <w:szCs w:val="24"/>
        </w:rPr>
        <w:t xml:space="preserve">Collected and documented project requirements. </w:t>
      </w:r>
    </w:p>
    <w:p w14:paraId="0A77FB13" w14:textId="77777777" w:rsidR="00CB1185" w:rsidRPr="00960E64" w:rsidRDefault="00CB1185" w:rsidP="00CB118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cs="Verdana"/>
          <w:color w:val="auto"/>
          <w:sz w:val="24"/>
          <w:szCs w:val="24"/>
        </w:rPr>
      </w:pPr>
      <w:r w:rsidRPr="00960E64">
        <w:rPr>
          <w:rFonts w:cs="Verdana"/>
          <w:color w:val="auto"/>
          <w:sz w:val="24"/>
          <w:szCs w:val="24"/>
        </w:rPr>
        <w:t xml:space="preserve">Completed various reports and analyzed each report to decide where improvements could be made. </w:t>
      </w:r>
    </w:p>
    <w:p w14:paraId="4600C7E7" w14:textId="77777777" w:rsidR="00CB1185" w:rsidRPr="00960E64" w:rsidRDefault="00CB1185" w:rsidP="00CB118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cs="Verdana"/>
          <w:color w:val="auto"/>
          <w:sz w:val="24"/>
          <w:szCs w:val="24"/>
        </w:rPr>
      </w:pPr>
      <w:r w:rsidRPr="00960E64">
        <w:rPr>
          <w:rFonts w:cs="Verdana"/>
          <w:color w:val="auto"/>
          <w:sz w:val="24"/>
          <w:szCs w:val="24"/>
        </w:rPr>
        <w:t>Identified operational and performance issues and worked with managers to resolve concerns.</w:t>
      </w:r>
    </w:p>
    <w:p w14:paraId="5A17992A" w14:textId="2701B0C7" w:rsidR="00CB1185" w:rsidRPr="00960E64" w:rsidRDefault="00CB1185" w:rsidP="00CB118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cs="Verdana"/>
          <w:color w:val="auto"/>
          <w:sz w:val="24"/>
          <w:szCs w:val="24"/>
        </w:rPr>
      </w:pPr>
      <w:r w:rsidRPr="00960E64">
        <w:rPr>
          <w:rFonts w:cs="Verdana"/>
          <w:color w:val="auto"/>
          <w:sz w:val="24"/>
          <w:szCs w:val="24"/>
        </w:rPr>
        <w:t>Wrote reports outlining results to facilitate management decision making.</w:t>
      </w:r>
    </w:p>
    <w:p w14:paraId="06E77D31" w14:textId="77777777" w:rsidR="00CB1185" w:rsidRPr="00960E64" w:rsidRDefault="00CB1185" w:rsidP="00CB1185">
      <w:pPr>
        <w:autoSpaceDE w:val="0"/>
        <w:autoSpaceDN w:val="0"/>
        <w:adjustRightInd w:val="0"/>
        <w:spacing w:after="0" w:line="240" w:lineRule="auto"/>
        <w:rPr>
          <w:rFonts w:cs="Verdana"/>
          <w:color w:val="auto"/>
          <w:sz w:val="24"/>
          <w:szCs w:val="24"/>
        </w:rPr>
      </w:pPr>
    </w:p>
    <w:p w14:paraId="6E9FBD2A" w14:textId="113F5139" w:rsidR="0066341B" w:rsidRPr="00B91665" w:rsidRDefault="00E962B9" w:rsidP="00C9276E">
      <w:pPr>
        <w:pStyle w:val="ListParagraph"/>
        <w:numPr>
          <w:ilvl w:val="0"/>
          <w:numId w:val="12"/>
        </w:numPr>
        <w:spacing w:line="360" w:lineRule="auto"/>
        <w:jc w:val="both"/>
        <w:rPr>
          <w:b/>
          <w:sz w:val="28"/>
          <w:szCs w:val="28"/>
        </w:rPr>
      </w:pPr>
      <w:r w:rsidRPr="00B91665">
        <w:rPr>
          <w:b/>
          <w:sz w:val="28"/>
          <w:szCs w:val="28"/>
        </w:rPr>
        <w:t>Fuji sushi</w:t>
      </w:r>
      <w:r w:rsidR="0066341B" w:rsidRPr="00B91665">
        <w:rPr>
          <w:b/>
          <w:sz w:val="28"/>
          <w:szCs w:val="28"/>
        </w:rPr>
        <w:t xml:space="preserve"> </w:t>
      </w:r>
      <w:r w:rsidRPr="00B91665">
        <w:rPr>
          <w:b/>
          <w:sz w:val="28"/>
          <w:szCs w:val="28"/>
        </w:rPr>
        <w:t>Restaurant Corporation Inc</w:t>
      </w:r>
    </w:p>
    <w:p w14:paraId="451BA424" w14:textId="6F97301C" w:rsidR="00D73A66" w:rsidRPr="00D73A66" w:rsidRDefault="00D73A66" w:rsidP="00D73A66">
      <w:pPr>
        <w:spacing w:line="360" w:lineRule="auto"/>
        <w:ind w:firstLine="720"/>
        <w:jc w:val="both"/>
        <w:rPr>
          <w:b/>
          <w:sz w:val="20"/>
          <w:szCs w:val="20"/>
        </w:rPr>
      </w:pPr>
      <w:r w:rsidRPr="00D73A66">
        <w:rPr>
          <w:b/>
          <w:sz w:val="20"/>
          <w:szCs w:val="20"/>
        </w:rPr>
        <w:t>1449 Lee Rd, Winter Park, FL 32789 Ph: 407 645 1299</w:t>
      </w:r>
    </w:p>
    <w:p w14:paraId="4947B6D8" w14:textId="77777777" w:rsidR="00B91665" w:rsidRPr="00B91665" w:rsidRDefault="00D73A66" w:rsidP="00C9276E">
      <w:pPr>
        <w:spacing w:line="360" w:lineRule="auto"/>
        <w:ind w:left="720"/>
        <w:jc w:val="both"/>
        <w:rPr>
          <w:b/>
          <w:sz w:val="28"/>
          <w:szCs w:val="28"/>
        </w:rPr>
      </w:pPr>
      <w:r w:rsidRPr="00B91665">
        <w:rPr>
          <w:b/>
          <w:sz w:val="28"/>
          <w:szCs w:val="28"/>
        </w:rPr>
        <w:t xml:space="preserve">Jr. </w:t>
      </w:r>
      <w:r w:rsidR="00CB1185" w:rsidRPr="00B91665">
        <w:rPr>
          <w:b/>
          <w:sz w:val="28"/>
          <w:szCs w:val="28"/>
        </w:rPr>
        <w:t xml:space="preserve">Operations </w:t>
      </w:r>
      <w:r w:rsidR="00277E8F" w:rsidRPr="00B91665">
        <w:rPr>
          <w:b/>
          <w:sz w:val="28"/>
          <w:szCs w:val="28"/>
        </w:rPr>
        <w:t>analyst</w:t>
      </w:r>
    </w:p>
    <w:p w14:paraId="16C78944" w14:textId="77777777" w:rsidR="00B91665" w:rsidRDefault="00BB0802" w:rsidP="00C9276E">
      <w:pPr>
        <w:spacing w:line="360" w:lineRule="auto"/>
        <w:ind w:left="720"/>
        <w:jc w:val="both"/>
        <w:rPr>
          <w:b/>
          <w:sz w:val="24"/>
          <w:szCs w:val="24"/>
        </w:rPr>
      </w:pPr>
      <w:r w:rsidRPr="00B91665">
        <w:rPr>
          <w:b/>
          <w:sz w:val="24"/>
          <w:szCs w:val="24"/>
        </w:rPr>
        <w:t xml:space="preserve">Full time (40 Hour/Week) </w:t>
      </w:r>
    </w:p>
    <w:p w14:paraId="3E001633" w14:textId="207CB6B2" w:rsidR="0066341B" w:rsidRPr="00B91665" w:rsidRDefault="00B91665" w:rsidP="00C9276E">
      <w:pPr>
        <w:spacing w:line="360" w:lineRule="auto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Work from: </w:t>
      </w:r>
      <w:r w:rsidR="0066341B" w:rsidRPr="00B91665">
        <w:rPr>
          <w:b/>
          <w:sz w:val="24"/>
          <w:szCs w:val="24"/>
        </w:rPr>
        <w:t xml:space="preserve">Dec 2009 – </w:t>
      </w:r>
      <w:r>
        <w:rPr>
          <w:b/>
          <w:sz w:val="24"/>
          <w:szCs w:val="24"/>
        </w:rPr>
        <w:t xml:space="preserve">End Date: </w:t>
      </w:r>
      <w:r w:rsidR="0066341B" w:rsidRPr="00B91665">
        <w:rPr>
          <w:b/>
          <w:sz w:val="24"/>
          <w:szCs w:val="24"/>
        </w:rPr>
        <w:t>Jan 2011</w:t>
      </w:r>
    </w:p>
    <w:p w14:paraId="2F9C20F3" w14:textId="77777777" w:rsidR="00E962B9" w:rsidRPr="00E962B9" w:rsidRDefault="00960E64" w:rsidP="00E962B9">
      <w:pPr>
        <w:pStyle w:val="ListParagraph"/>
        <w:numPr>
          <w:ilvl w:val="0"/>
          <w:numId w:val="22"/>
        </w:numPr>
        <w:spacing w:after="0" w:line="360" w:lineRule="auto"/>
        <w:rPr>
          <w:rFonts w:eastAsia="Times New Roman" w:cs="Times New Roman"/>
          <w:color w:val="auto"/>
          <w:sz w:val="36"/>
          <w:szCs w:val="36"/>
          <w:lang w:eastAsia="en-US"/>
        </w:rPr>
      </w:pPr>
      <w:r w:rsidRPr="00E962B9">
        <w:rPr>
          <w:rFonts w:eastAsia="Times New Roman" w:cs="Times New Roman"/>
          <w:color w:val="000000"/>
          <w:lang w:eastAsia="en-US"/>
        </w:rPr>
        <w:t>Generated reports detailing project information and predictions.</w:t>
      </w:r>
    </w:p>
    <w:p w14:paraId="3AE3DB8A" w14:textId="7323B3CA" w:rsidR="00E962B9" w:rsidRPr="00E962B9" w:rsidRDefault="00960E64" w:rsidP="00E962B9">
      <w:pPr>
        <w:pStyle w:val="ListParagraph"/>
        <w:numPr>
          <w:ilvl w:val="0"/>
          <w:numId w:val="22"/>
        </w:numPr>
        <w:spacing w:after="0" w:line="360" w:lineRule="auto"/>
        <w:rPr>
          <w:rFonts w:eastAsia="Times New Roman" w:cs="Times New Roman"/>
          <w:color w:val="auto"/>
          <w:sz w:val="36"/>
          <w:szCs w:val="36"/>
          <w:lang w:eastAsia="en-US"/>
        </w:rPr>
      </w:pPr>
      <w:r w:rsidRPr="00E962B9">
        <w:rPr>
          <w:rFonts w:eastAsia="Times New Roman" w:cs="Times New Roman"/>
          <w:color w:val="000000"/>
          <w:lang w:eastAsia="en-US"/>
        </w:rPr>
        <w:t>Established, enforced</w:t>
      </w:r>
      <w:r w:rsidR="008573DB">
        <w:rPr>
          <w:rFonts w:eastAsia="Times New Roman" w:cs="Times New Roman"/>
          <w:color w:val="000000"/>
          <w:lang w:eastAsia="en-US"/>
        </w:rPr>
        <w:t>,</w:t>
      </w:r>
      <w:r w:rsidRPr="00E962B9">
        <w:rPr>
          <w:rFonts w:eastAsia="Times New Roman" w:cs="Times New Roman"/>
          <w:color w:val="000000"/>
          <w:lang w:eastAsia="en-US"/>
        </w:rPr>
        <w:t xml:space="preserve"> and updated policies keeping business agile and</w:t>
      </w:r>
      <w:r w:rsidR="00E962B9" w:rsidRPr="00E962B9">
        <w:rPr>
          <w:rFonts w:eastAsia="Times New Roman" w:cs="Times New Roman"/>
          <w:color w:val="000000"/>
          <w:lang w:eastAsia="en-US"/>
        </w:rPr>
        <w:t xml:space="preserve"> </w:t>
      </w:r>
      <w:r w:rsidRPr="00E962B9">
        <w:rPr>
          <w:rFonts w:eastAsia="Times New Roman" w:cs="Times New Roman"/>
          <w:color w:val="000000"/>
          <w:lang w:eastAsia="en-US"/>
        </w:rPr>
        <w:t>responsive to changing market conditions. </w:t>
      </w:r>
    </w:p>
    <w:p w14:paraId="2B14B3D4" w14:textId="3BB54AA3" w:rsidR="00E962B9" w:rsidRPr="00E962B9" w:rsidRDefault="00960E64" w:rsidP="00E962B9">
      <w:pPr>
        <w:pStyle w:val="ListParagraph"/>
        <w:numPr>
          <w:ilvl w:val="0"/>
          <w:numId w:val="22"/>
        </w:numPr>
        <w:spacing w:after="0" w:line="360" w:lineRule="auto"/>
        <w:rPr>
          <w:rFonts w:eastAsia="Times New Roman" w:cs="Times New Roman"/>
          <w:color w:val="auto"/>
          <w:sz w:val="36"/>
          <w:szCs w:val="36"/>
          <w:lang w:eastAsia="en-US"/>
        </w:rPr>
      </w:pPr>
      <w:r w:rsidRPr="00E962B9">
        <w:rPr>
          <w:rFonts w:eastAsia="Times New Roman" w:cs="Times New Roman"/>
          <w:color w:val="000000"/>
          <w:lang w:eastAsia="en-US"/>
        </w:rPr>
        <w:t>Assessed each employee’s strengths and delivered mentoring to improve upon weak skill levels. </w:t>
      </w:r>
    </w:p>
    <w:p w14:paraId="6C4DF630" w14:textId="77777777" w:rsidR="00E962B9" w:rsidRPr="00E962B9" w:rsidRDefault="00960E64" w:rsidP="00E962B9">
      <w:pPr>
        <w:pStyle w:val="ListParagraph"/>
        <w:numPr>
          <w:ilvl w:val="0"/>
          <w:numId w:val="22"/>
        </w:numPr>
        <w:spacing w:after="0" w:line="360" w:lineRule="auto"/>
        <w:rPr>
          <w:rFonts w:eastAsia="Times New Roman" w:cs="Times New Roman"/>
          <w:color w:val="auto"/>
          <w:sz w:val="36"/>
          <w:szCs w:val="36"/>
          <w:lang w:eastAsia="en-US"/>
        </w:rPr>
      </w:pPr>
      <w:r w:rsidRPr="00E962B9">
        <w:rPr>
          <w:rFonts w:eastAsia="Times New Roman" w:cs="Times New Roman"/>
          <w:color w:val="000000"/>
          <w:lang w:eastAsia="en-US"/>
        </w:rPr>
        <w:lastRenderedPageBreak/>
        <w:t>Developed and implemented promotional strategies to drive business success and maintain budgetary guidelines. </w:t>
      </w:r>
    </w:p>
    <w:p w14:paraId="179F79DF" w14:textId="34FD2B9A" w:rsidR="00E962B9" w:rsidRPr="00E962B9" w:rsidRDefault="00960E64" w:rsidP="00E962B9">
      <w:pPr>
        <w:pStyle w:val="ListParagraph"/>
        <w:numPr>
          <w:ilvl w:val="0"/>
          <w:numId w:val="22"/>
        </w:numPr>
        <w:spacing w:after="0" w:line="360" w:lineRule="auto"/>
        <w:rPr>
          <w:rFonts w:eastAsia="Times New Roman" w:cs="Times New Roman"/>
          <w:color w:val="auto"/>
          <w:sz w:val="36"/>
          <w:szCs w:val="36"/>
          <w:lang w:eastAsia="en-US"/>
        </w:rPr>
      </w:pPr>
      <w:r w:rsidRPr="00E962B9">
        <w:rPr>
          <w:rFonts w:eastAsia="Times New Roman" w:cs="Times New Roman"/>
          <w:color w:val="000000"/>
          <w:lang w:eastAsia="en-US"/>
        </w:rPr>
        <w:t>Collaborated with staff to maximize customer satisfaction, streamline procedures</w:t>
      </w:r>
      <w:r w:rsidR="008573DB">
        <w:rPr>
          <w:rFonts w:eastAsia="Times New Roman" w:cs="Times New Roman"/>
          <w:color w:val="000000"/>
          <w:lang w:eastAsia="en-US"/>
        </w:rPr>
        <w:t>,</w:t>
      </w:r>
      <w:r w:rsidRPr="00E962B9">
        <w:rPr>
          <w:rFonts w:eastAsia="Times New Roman" w:cs="Times New Roman"/>
          <w:color w:val="000000"/>
          <w:lang w:eastAsia="en-US"/>
        </w:rPr>
        <w:t xml:space="preserve"> and improve bottom-line profitability. </w:t>
      </w:r>
    </w:p>
    <w:p w14:paraId="43F9CCD8" w14:textId="6F7E8B5C" w:rsidR="006E5851" w:rsidRPr="00D73A66" w:rsidRDefault="00960E64" w:rsidP="00C9276E">
      <w:pPr>
        <w:pStyle w:val="ListParagraph"/>
        <w:numPr>
          <w:ilvl w:val="0"/>
          <w:numId w:val="22"/>
        </w:numPr>
        <w:spacing w:after="0" w:line="360" w:lineRule="auto"/>
        <w:rPr>
          <w:rFonts w:eastAsia="Times New Roman" w:cs="Times New Roman"/>
          <w:color w:val="auto"/>
          <w:sz w:val="36"/>
          <w:szCs w:val="36"/>
          <w:lang w:eastAsia="en-US"/>
        </w:rPr>
      </w:pPr>
      <w:r w:rsidRPr="00E962B9">
        <w:rPr>
          <w:rFonts w:eastAsia="Times New Roman" w:cs="Times New Roman"/>
          <w:color w:val="000000"/>
          <w:lang w:eastAsia="en-US"/>
        </w:rPr>
        <w:t>Managed and improved various procedures, including requirements, gaps analysis, training and development</w:t>
      </w:r>
      <w:r w:rsidR="008573DB">
        <w:rPr>
          <w:rFonts w:eastAsia="Times New Roman" w:cs="Times New Roman"/>
          <w:color w:val="000000"/>
          <w:lang w:eastAsia="en-US"/>
        </w:rPr>
        <w:t>,</w:t>
      </w:r>
      <w:r w:rsidRPr="00E962B9">
        <w:rPr>
          <w:rFonts w:eastAsia="Times New Roman" w:cs="Times New Roman"/>
          <w:color w:val="000000"/>
          <w:lang w:eastAsia="en-US"/>
        </w:rPr>
        <w:t xml:space="preserve"> and new program rollout. </w:t>
      </w:r>
    </w:p>
    <w:p w14:paraId="0F14326C" w14:textId="4F2EFC81" w:rsidR="000C2615" w:rsidRPr="00B91665" w:rsidRDefault="00E53233" w:rsidP="00B43717">
      <w:pPr>
        <w:pStyle w:val="Heading2"/>
        <w:spacing w:line="360" w:lineRule="auto"/>
        <w:jc w:val="center"/>
        <w:rPr>
          <w:rFonts w:asciiTheme="minorHAnsi" w:hAnsiTheme="minorHAnsi"/>
          <w:i w:val="0"/>
          <w:iCs/>
          <w:sz w:val="32"/>
          <w:szCs w:val="32"/>
        </w:rPr>
      </w:pPr>
      <w:r w:rsidRPr="00B91665">
        <w:rPr>
          <w:rFonts w:asciiTheme="minorHAnsi" w:hAnsiTheme="minorHAnsi"/>
          <w:i w:val="0"/>
          <w:iCs/>
          <w:sz w:val="32"/>
          <w:szCs w:val="32"/>
        </w:rPr>
        <w:t>ADDITIONAL SKILLS</w:t>
      </w:r>
    </w:p>
    <w:p w14:paraId="7CEBD3F4" w14:textId="156307FD" w:rsidR="00FA222E" w:rsidRPr="00B43717" w:rsidRDefault="00FA222E" w:rsidP="00C9276E">
      <w:pPr>
        <w:pStyle w:val="ListParagraph"/>
        <w:numPr>
          <w:ilvl w:val="0"/>
          <w:numId w:val="13"/>
        </w:numPr>
        <w:spacing w:line="360" w:lineRule="auto"/>
        <w:rPr>
          <w:iCs/>
        </w:rPr>
      </w:pPr>
      <w:r w:rsidRPr="00B43717">
        <w:rPr>
          <w:iCs/>
        </w:rPr>
        <w:t xml:space="preserve">Knowledge of </w:t>
      </w:r>
      <w:r w:rsidR="000A0AD0" w:rsidRPr="00B43717">
        <w:rPr>
          <w:iCs/>
        </w:rPr>
        <w:t>Data</w:t>
      </w:r>
      <w:r w:rsidR="00960E64" w:rsidRPr="00B43717">
        <w:rPr>
          <w:iCs/>
        </w:rPr>
        <w:t xml:space="preserve"> </w:t>
      </w:r>
      <w:r w:rsidRPr="00B43717">
        <w:rPr>
          <w:iCs/>
        </w:rPr>
        <w:t>Metrics in Business.</w:t>
      </w:r>
    </w:p>
    <w:p w14:paraId="296FF435" w14:textId="64B52F26" w:rsidR="00BE3B57" w:rsidRPr="00B43717" w:rsidRDefault="00BE3B57" w:rsidP="00FA222E">
      <w:pPr>
        <w:pStyle w:val="ListParagraph"/>
        <w:numPr>
          <w:ilvl w:val="0"/>
          <w:numId w:val="13"/>
        </w:numPr>
        <w:spacing w:line="360" w:lineRule="auto"/>
        <w:rPr>
          <w:iCs/>
        </w:rPr>
      </w:pPr>
      <w:r w:rsidRPr="00B43717">
        <w:rPr>
          <w:iCs/>
        </w:rPr>
        <w:t>Basic Knowledge of Python, SQL Queries</w:t>
      </w:r>
      <w:r w:rsidR="008573DB" w:rsidRPr="00B43717">
        <w:rPr>
          <w:iCs/>
        </w:rPr>
        <w:t>,</w:t>
      </w:r>
      <w:r w:rsidR="00635659" w:rsidRPr="00B43717">
        <w:rPr>
          <w:iCs/>
        </w:rPr>
        <w:t xml:space="preserve"> and database management.</w:t>
      </w:r>
    </w:p>
    <w:p w14:paraId="6AD7EE63" w14:textId="4670FEC3" w:rsidR="00F12AAF" w:rsidRPr="00960E64" w:rsidRDefault="00E53233" w:rsidP="00C9276E">
      <w:pPr>
        <w:pStyle w:val="ListParagraph"/>
        <w:numPr>
          <w:ilvl w:val="0"/>
          <w:numId w:val="13"/>
        </w:numPr>
        <w:spacing w:line="360" w:lineRule="auto"/>
        <w:rPr>
          <w:i/>
        </w:rPr>
      </w:pPr>
      <w:r w:rsidRPr="00B43717">
        <w:rPr>
          <w:iCs/>
        </w:rPr>
        <w:t>Speak</w:t>
      </w:r>
      <w:r w:rsidR="008573DB" w:rsidRPr="00B43717">
        <w:rPr>
          <w:iCs/>
        </w:rPr>
        <w:t xml:space="preserve"> </w:t>
      </w:r>
      <w:r w:rsidR="00960E64" w:rsidRPr="00B43717">
        <w:rPr>
          <w:iCs/>
        </w:rPr>
        <w:t xml:space="preserve">additional </w:t>
      </w:r>
      <w:r w:rsidR="00277E8F">
        <w:rPr>
          <w:iCs/>
        </w:rPr>
        <w:t>l</w:t>
      </w:r>
      <w:r w:rsidRPr="00B43717">
        <w:rPr>
          <w:iCs/>
        </w:rPr>
        <w:t>anguage</w:t>
      </w:r>
      <w:r w:rsidR="00277E8F">
        <w:rPr>
          <w:iCs/>
        </w:rPr>
        <w:t>s</w:t>
      </w:r>
      <w:r w:rsidRPr="00B43717">
        <w:rPr>
          <w:iCs/>
        </w:rPr>
        <w:t xml:space="preserve"> </w:t>
      </w:r>
      <w:r w:rsidR="000C2615" w:rsidRPr="00B43717">
        <w:rPr>
          <w:iCs/>
        </w:rPr>
        <w:t>(Bangle</w:t>
      </w:r>
      <w:r w:rsidRPr="00B43717">
        <w:rPr>
          <w:iCs/>
        </w:rPr>
        <w:t>, Hindi</w:t>
      </w:r>
      <w:r w:rsidR="00FE73A1">
        <w:rPr>
          <w:iCs/>
        </w:rPr>
        <w:t>,</w:t>
      </w:r>
      <w:r w:rsidR="00277E8F">
        <w:rPr>
          <w:iCs/>
        </w:rPr>
        <w:t xml:space="preserve"> and Urdu</w:t>
      </w:r>
      <w:r w:rsidRPr="00960E64">
        <w:rPr>
          <w:i/>
        </w:rPr>
        <w:t>)</w:t>
      </w:r>
    </w:p>
    <w:p w14:paraId="7593771F" w14:textId="77777777" w:rsidR="00FC49E7" w:rsidRPr="00960E64" w:rsidRDefault="00FC49E7" w:rsidP="00C9276E">
      <w:pPr>
        <w:spacing w:line="360" w:lineRule="auto"/>
      </w:pPr>
    </w:p>
    <w:p w14:paraId="08F184B2" w14:textId="55314F2F" w:rsidR="003A01FB" w:rsidRPr="00B91665" w:rsidRDefault="00F367AA" w:rsidP="00B43717">
      <w:pPr>
        <w:pStyle w:val="Heading2"/>
        <w:spacing w:line="360" w:lineRule="auto"/>
        <w:jc w:val="center"/>
        <w:rPr>
          <w:rFonts w:asciiTheme="minorHAnsi" w:hAnsiTheme="minorHAnsi"/>
          <w:sz w:val="32"/>
          <w:szCs w:val="32"/>
        </w:rPr>
      </w:pPr>
      <w:r w:rsidRPr="00B91665">
        <w:rPr>
          <w:rFonts w:asciiTheme="minorHAnsi" w:hAnsiTheme="minorHAnsi"/>
          <w:i w:val="0"/>
          <w:iCs/>
          <w:sz w:val="32"/>
          <w:szCs w:val="32"/>
        </w:rPr>
        <w:t>REFERENCES</w:t>
      </w:r>
    </w:p>
    <w:p w14:paraId="132462EE" w14:textId="04CD8386" w:rsidR="00A53336" w:rsidRPr="00960E64" w:rsidRDefault="004D7207" w:rsidP="00C9276E">
      <w:pPr>
        <w:pStyle w:val="ListParagraph"/>
        <w:numPr>
          <w:ilvl w:val="0"/>
          <w:numId w:val="13"/>
        </w:numPr>
        <w:spacing w:line="360" w:lineRule="auto"/>
      </w:pPr>
      <w:r w:rsidRPr="00960E64">
        <w:t>MARK NAI</w:t>
      </w:r>
      <w:r w:rsidR="00EC1EA5" w:rsidRPr="00960E64">
        <w:t xml:space="preserve"> |</w:t>
      </w:r>
      <w:r w:rsidR="00960E64" w:rsidRPr="00960E64">
        <w:t>Operational Manager</w:t>
      </w:r>
      <w:r w:rsidR="00C20EA1" w:rsidRPr="00960E64">
        <w:t xml:space="preserve">, </w:t>
      </w:r>
      <w:r w:rsidR="00D73A66">
        <w:t xml:space="preserve">Longwood </w:t>
      </w:r>
      <w:proofErr w:type="spellStart"/>
      <w:r w:rsidR="00D73A66">
        <w:t>Amura</w:t>
      </w:r>
      <w:proofErr w:type="spellEnd"/>
      <w:r w:rsidR="00D73A66">
        <w:t xml:space="preserve"> Inc</w:t>
      </w:r>
    </w:p>
    <w:p w14:paraId="21F8C3A6" w14:textId="39A0B21A" w:rsidR="00960E64" w:rsidRPr="00960E64" w:rsidRDefault="00960E64" w:rsidP="00960E64">
      <w:pPr>
        <w:pStyle w:val="ListParagraph"/>
        <w:spacing w:line="360" w:lineRule="auto"/>
        <w:ind w:left="1080" w:firstLine="0"/>
      </w:pPr>
      <w:r w:rsidRPr="00960E64">
        <w:t>(</w:t>
      </w:r>
      <w:r w:rsidR="004D7207" w:rsidRPr="00960E64">
        <w:t xml:space="preserve">407) 936-6001 - Current </w:t>
      </w:r>
      <w:r w:rsidRPr="00960E64">
        <w:t xml:space="preserve">Supervisor. </w:t>
      </w:r>
    </w:p>
    <w:p w14:paraId="771539BE" w14:textId="0B21E779" w:rsidR="004D7207" w:rsidRPr="00960E64" w:rsidRDefault="004D7207" w:rsidP="00C9276E">
      <w:pPr>
        <w:pStyle w:val="ListParagraph"/>
        <w:numPr>
          <w:ilvl w:val="0"/>
          <w:numId w:val="13"/>
        </w:numPr>
        <w:spacing w:line="360" w:lineRule="auto"/>
      </w:pPr>
      <w:r w:rsidRPr="00960E64">
        <w:t>SHAIFUL BHUIYAN</w:t>
      </w:r>
      <w:r w:rsidR="00EC1EA5" w:rsidRPr="00960E64">
        <w:t xml:space="preserve"> |General </w:t>
      </w:r>
      <w:r w:rsidR="00C20EA1" w:rsidRPr="00960E64">
        <w:t>Manager, Fuji</w:t>
      </w:r>
      <w:r w:rsidR="00E85B56" w:rsidRPr="00960E64">
        <w:t xml:space="preserve"> Sushi</w:t>
      </w:r>
      <w:r w:rsidR="00D73A66">
        <w:t xml:space="preserve"> </w:t>
      </w:r>
      <w:r w:rsidR="004415AB" w:rsidRPr="00960E64">
        <w:t>Restaurant</w:t>
      </w:r>
      <w:r w:rsidR="00D73A66">
        <w:t xml:space="preserve"> Corporation Inc</w:t>
      </w:r>
    </w:p>
    <w:p w14:paraId="096F89D2" w14:textId="7F004D0F" w:rsidR="00960E64" w:rsidRPr="00960E64" w:rsidRDefault="004D7207" w:rsidP="00960E64">
      <w:pPr>
        <w:pStyle w:val="ListParagraph"/>
        <w:spacing w:line="360" w:lineRule="auto"/>
        <w:ind w:left="1080" w:firstLine="0"/>
      </w:pPr>
      <w:r w:rsidRPr="00960E64">
        <w:t>(407) 325-5229 - Former Manager</w:t>
      </w:r>
      <w:r w:rsidR="00960E64" w:rsidRPr="00960E64">
        <w:t>.</w:t>
      </w:r>
    </w:p>
    <w:p w14:paraId="5F7178F5" w14:textId="77777777" w:rsidR="00960E64" w:rsidRPr="00960E64" w:rsidRDefault="004D7207" w:rsidP="00960E64">
      <w:pPr>
        <w:pStyle w:val="ListParagraph"/>
        <w:numPr>
          <w:ilvl w:val="0"/>
          <w:numId w:val="13"/>
        </w:numPr>
        <w:spacing w:line="360" w:lineRule="auto"/>
      </w:pPr>
      <w:r w:rsidRPr="00960E64">
        <w:t xml:space="preserve">RICHARD CALLOWAY, </w:t>
      </w:r>
      <w:r w:rsidR="00C20EA1" w:rsidRPr="00960E64">
        <w:t xml:space="preserve">Professor </w:t>
      </w:r>
      <w:r w:rsidR="005C5E64" w:rsidRPr="00960E64">
        <w:t>of Seminole State College of Florida</w:t>
      </w:r>
    </w:p>
    <w:p w14:paraId="78A85B38" w14:textId="49992851" w:rsidR="002B7A20" w:rsidRPr="00960E64" w:rsidRDefault="004D7207" w:rsidP="00960E64">
      <w:pPr>
        <w:pStyle w:val="ListParagraph"/>
        <w:spacing w:line="360" w:lineRule="auto"/>
        <w:ind w:left="1080" w:firstLine="0"/>
      </w:pPr>
      <w:r w:rsidRPr="00960E64">
        <w:t>(407) 921-8183 - Former Professor</w:t>
      </w:r>
      <w:r w:rsidR="00960E64" w:rsidRPr="00960E64">
        <w:t>.</w:t>
      </w:r>
    </w:p>
    <w:p w14:paraId="084597DE" w14:textId="77777777" w:rsidR="00C92D80" w:rsidRPr="00960E64" w:rsidRDefault="00C92D80" w:rsidP="00C9276E">
      <w:pPr>
        <w:spacing w:line="360" w:lineRule="auto"/>
      </w:pPr>
    </w:p>
    <w:p w14:paraId="78E134DC" w14:textId="14A4722E" w:rsidR="00F12AAF" w:rsidRPr="00960E64" w:rsidRDefault="00F367AA" w:rsidP="00C9276E">
      <w:pPr>
        <w:pStyle w:val="ContactInfo"/>
        <w:spacing w:line="360" w:lineRule="auto"/>
        <w:ind w:left="720"/>
      </w:pPr>
      <w:r w:rsidRPr="00960E64">
        <w:t xml:space="preserve"> </w:t>
      </w:r>
    </w:p>
    <w:sectPr w:rsidR="00F12AAF" w:rsidRPr="00960E64" w:rsidSect="00592B59">
      <w:headerReference w:type="default" r:id="rId8"/>
      <w:footerReference w:type="default" r:id="rId9"/>
      <w:headerReference w:type="first" r:id="rId10"/>
      <w:pgSz w:w="12240" w:h="15840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F4E6DB" w14:textId="77777777" w:rsidR="003C1497" w:rsidRDefault="003C1497">
      <w:pPr>
        <w:spacing w:after="0" w:line="240" w:lineRule="auto"/>
      </w:pPr>
      <w:r>
        <w:separator/>
      </w:r>
    </w:p>
  </w:endnote>
  <w:endnote w:type="continuationSeparator" w:id="0">
    <w:p w14:paraId="761E49EC" w14:textId="77777777" w:rsidR="003C1497" w:rsidRDefault="003C1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AC70CE" w14:textId="77777777" w:rsidR="00F12AAF" w:rsidRDefault="00692FB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539022" w14:textId="77777777" w:rsidR="003C1497" w:rsidRDefault="003C1497">
      <w:pPr>
        <w:spacing w:after="0" w:line="240" w:lineRule="auto"/>
      </w:pPr>
      <w:r>
        <w:separator/>
      </w:r>
    </w:p>
  </w:footnote>
  <w:footnote w:type="continuationSeparator" w:id="0">
    <w:p w14:paraId="1C03E864" w14:textId="77777777" w:rsidR="003C1497" w:rsidRDefault="003C14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7F75B7" w14:textId="77777777" w:rsidR="00F12AAF" w:rsidRDefault="00692FB5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75C4FA1" wp14:editId="3B67BA71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3E86B75A" id="Group 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">
              <v:rect id="Rectangle 2" o:spid="_x0000_s1027" style="position:absolute;width:32004;height: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" fillcolor="#4b3a2e [3215]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CADFCC" w14:textId="77777777" w:rsidR="00F12AAF" w:rsidRDefault="00692FB5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5684A8F" wp14:editId="5D010AB1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0F584DCE" id="Group 5" o:spid="_x0000_s1026" alt="Title: Background graphic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">
              <v:rect id="Rectangle 6" o:spid="_x0000_s1027" style="position:absolute;width:32004;height: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" fillcolor="#4b3a2e [3215]" stroked="f" strokeweight="1pt"/>
              <v:rect id="Rectangle 7" o:spid="_x0000_s1028" style="position:absolute;top:99648;width:3200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1B12C2"/>
    <w:multiLevelType w:val="hybridMultilevel"/>
    <w:tmpl w:val="9D28AF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13604E"/>
    <w:multiLevelType w:val="hybridMultilevel"/>
    <w:tmpl w:val="9FBC8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B0719F"/>
    <w:multiLevelType w:val="hybridMultilevel"/>
    <w:tmpl w:val="EA601B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CAA5C65"/>
    <w:multiLevelType w:val="hybridMultilevel"/>
    <w:tmpl w:val="9ED83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5817E2"/>
    <w:multiLevelType w:val="hybridMultilevel"/>
    <w:tmpl w:val="6D7ED6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F646488"/>
    <w:multiLevelType w:val="multilevel"/>
    <w:tmpl w:val="EA601B2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AC039CD"/>
    <w:multiLevelType w:val="hybridMultilevel"/>
    <w:tmpl w:val="6AFA6CA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F37186B"/>
    <w:multiLevelType w:val="hybridMultilevel"/>
    <w:tmpl w:val="C5861E46"/>
    <w:lvl w:ilvl="0" w:tplc="C71ABA46"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233034D"/>
    <w:multiLevelType w:val="hybridMultilevel"/>
    <w:tmpl w:val="AF9478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A0A416E"/>
    <w:multiLevelType w:val="hybridMultilevel"/>
    <w:tmpl w:val="A12CA676"/>
    <w:lvl w:ilvl="0" w:tplc="499AF5D4"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C5C2F49"/>
    <w:multiLevelType w:val="hybridMultilevel"/>
    <w:tmpl w:val="82D0E6CE"/>
    <w:lvl w:ilvl="0" w:tplc="1B92F56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11118F"/>
    <w:multiLevelType w:val="hybridMultilevel"/>
    <w:tmpl w:val="D51A05FC"/>
    <w:lvl w:ilvl="0" w:tplc="F2C075C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67B7659"/>
    <w:multiLevelType w:val="hybridMultilevel"/>
    <w:tmpl w:val="820C98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91372C7"/>
    <w:multiLevelType w:val="hybridMultilevel"/>
    <w:tmpl w:val="FA66A1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13C77A6"/>
    <w:multiLevelType w:val="hybridMultilevel"/>
    <w:tmpl w:val="BDD64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B25CC1"/>
    <w:multiLevelType w:val="hybridMultilevel"/>
    <w:tmpl w:val="52B8B0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20"/>
  </w:num>
  <w:num w:numId="13">
    <w:abstractNumId w:val="12"/>
  </w:num>
  <w:num w:numId="14">
    <w:abstractNumId w:val="17"/>
  </w:num>
  <w:num w:numId="15">
    <w:abstractNumId w:val="19"/>
  </w:num>
  <w:num w:numId="16">
    <w:abstractNumId w:val="24"/>
  </w:num>
  <w:num w:numId="17">
    <w:abstractNumId w:val="13"/>
  </w:num>
  <w:num w:numId="18">
    <w:abstractNumId w:val="23"/>
  </w:num>
  <w:num w:numId="19">
    <w:abstractNumId w:val="18"/>
  </w:num>
  <w:num w:numId="20">
    <w:abstractNumId w:val="14"/>
  </w:num>
  <w:num w:numId="21">
    <w:abstractNumId w:val="22"/>
  </w:num>
  <w:num w:numId="22">
    <w:abstractNumId w:val="21"/>
  </w:num>
  <w:num w:numId="23">
    <w:abstractNumId w:val="16"/>
  </w:num>
  <w:num w:numId="24">
    <w:abstractNumId w:val="25"/>
  </w:num>
  <w:num w:numId="25">
    <w:abstractNumId w:val="11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72"/>
    <w:rsid w:val="00042745"/>
    <w:rsid w:val="00051C1E"/>
    <w:rsid w:val="00075E52"/>
    <w:rsid w:val="000902E2"/>
    <w:rsid w:val="000A0AD0"/>
    <w:rsid w:val="000B0EB7"/>
    <w:rsid w:val="000B1CC7"/>
    <w:rsid w:val="000B3895"/>
    <w:rsid w:val="000C2615"/>
    <w:rsid w:val="000F5601"/>
    <w:rsid w:val="001148D5"/>
    <w:rsid w:val="00121BF8"/>
    <w:rsid w:val="001260F5"/>
    <w:rsid w:val="00132C66"/>
    <w:rsid w:val="001404B7"/>
    <w:rsid w:val="00180842"/>
    <w:rsid w:val="00182347"/>
    <w:rsid w:val="00190A4F"/>
    <w:rsid w:val="001A1A75"/>
    <w:rsid w:val="001A1E1C"/>
    <w:rsid w:val="001A7C7D"/>
    <w:rsid w:val="001D23D7"/>
    <w:rsid w:val="001D3B76"/>
    <w:rsid w:val="001D5A62"/>
    <w:rsid w:val="001E45B3"/>
    <w:rsid w:val="0020172B"/>
    <w:rsid w:val="002108BB"/>
    <w:rsid w:val="002268AB"/>
    <w:rsid w:val="0023335C"/>
    <w:rsid w:val="0024780C"/>
    <w:rsid w:val="00264FFC"/>
    <w:rsid w:val="00277E8F"/>
    <w:rsid w:val="00281720"/>
    <w:rsid w:val="00295431"/>
    <w:rsid w:val="002B0F97"/>
    <w:rsid w:val="002B711A"/>
    <w:rsid w:val="002B7A20"/>
    <w:rsid w:val="002C10C9"/>
    <w:rsid w:val="002C25C3"/>
    <w:rsid w:val="002C62A5"/>
    <w:rsid w:val="002D6C3D"/>
    <w:rsid w:val="002F1DDB"/>
    <w:rsid w:val="003100FF"/>
    <w:rsid w:val="00324684"/>
    <w:rsid w:val="003523FC"/>
    <w:rsid w:val="00383E38"/>
    <w:rsid w:val="00390A64"/>
    <w:rsid w:val="003A01FB"/>
    <w:rsid w:val="003A2BE5"/>
    <w:rsid w:val="003A310C"/>
    <w:rsid w:val="003A3CEC"/>
    <w:rsid w:val="003B387F"/>
    <w:rsid w:val="003C1497"/>
    <w:rsid w:val="003C568D"/>
    <w:rsid w:val="003D1992"/>
    <w:rsid w:val="003D76DF"/>
    <w:rsid w:val="003E54DF"/>
    <w:rsid w:val="003F2BCF"/>
    <w:rsid w:val="00416193"/>
    <w:rsid w:val="00421940"/>
    <w:rsid w:val="004306CC"/>
    <w:rsid w:val="00440455"/>
    <w:rsid w:val="004415AB"/>
    <w:rsid w:val="00460502"/>
    <w:rsid w:val="0046162E"/>
    <w:rsid w:val="004676AF"/>
    <w:rsid w:val="004762D9"/>
    <w:rsid w:val="004963EC"/>
    <w:rsid w:val="004C59F5"/>
    <w:rsid w:val="004D5F80"/>
    <w:rsid w:val="004D7207"/>
    <w:rsid w:val="004F6E04"/>
    <w:rsid w:val="005008EC"/>
    <w:rsid w:val="00514AD9"/>
    <w:rsid w:val="00515A6A"/>
    <w:rsid w:val="00516556"/>
    <w:rsid w:val="00563C83"/>
    <w:rsid w:val="00565F6F"/>
    <w:rsid w:val="00592B59"/>
    <w:rsid w:val="00592C23"/>
    <w:rsid w:val="005C214C"/>
    <w:rsid w:val="005C5E64"/>
    <w:rsid w:val="005D201B"/>
    <w:rsid w:val="005D6DAA"/>
    <w:rsid w:val="005E2B36"/>
    <w:rsid w:val="005F39CD"/>
    <w:rsid w:val="00603395"/>
    <w:rsid w:val="00631D57"/>
    <w:rsid w:val="00633F8D"/>
    <w:rsid w:val="00635659"/>
    <w:rsid w:val="006624E7"/>
    <w:rsid w:val="0066341B"/>
    <w:rsid w:val="006730D3"/>
    <w:rsid w:val="0067418C"/>
    <w:rsid w:val="00676B5D"/>
    <w:rsid w:val="006825E3"/>
    <w:rsid w:val="0069130B"/>
    <w:rsid w:val="00692FB5"/>
    <w:rsid w:val="0069372C"/>
    <w:rsid w:val="006A1022"/>
    <w:rsid w:val="006C0CC4"/>
    <w:rsid w:val="006E5851"/>
    <w:rsid w:val="006F3919"/>
    <w:rsid w:val="0072324C"/>
    <w:rsid w:val="00734F27"/>
    <w:rsid w:val="00744329"/>
    <w:rsid w:val="00750A07"/>
    <w:rsid w:val="0075198E"/>
    <w:rsid w:val="00761A18"/>
    <w:rsid w:val="007661AE"/>
    <w:rsid w:val="00770BD2"/>
    <w:rsid w:val="00774F04"/>
    <w:rsid w:val="00796350"/>
    <w:rsid w:val="007A253C"/>
    <w:rsid w:val="007A7606"/>
    <w:rsid w:val="007B047A"/>
    <w:rsid w:val="007B260F"/>
    <w:rsid w:val="007B285B"/>
    <w:rsid w:val="007B3AD3"/>
    <w:rsid w:val="007D2159"/>
    <w:rsid w:val="007E61EC"/>
    <w:rsid w:val="007F25BC"/>
    <w:rsid w:val="0081507F"/>
    <w:rsid w:val="00815CFC"/>
    <w:rsid w:val="0084585C"/>
    <w:rsid w:val="0084648C"/>
    <w:rsid w:val="008573DB"/>
    <w:rsid w:val="00895B7C"/>
    <w:rsid w:val="008A60E5"/>
    <w:rsid w:val="008A7D8F"/>
    <w:rsid w:val="008B0111"/>
    <w:rsid w:val="008B3484"/>
    <w:rsid w:val="008B4A21"/>
    <w:rsid w:val="008B7667"/>
    <w:rsid w:val="008C0E30"/>
    <w:rsid w:val="008C5031"/>
    <w:rsid w:val="008D2489"/>
    <w:rsid w:val="008E76E9"/>
    <w:rsid w:val="00960E64"/>
    <w:rsid w:val="0099142D"/>
    <w:rsid w:val="009937EA"/>
    <w:rsid w:val="009B4E69"/>
    <w:rsid w:val="009C3FB1"/>
    <w:rsid w:val="009E1E1D"/>
    <w:rsid w:val="00A01E2C"/>
    <w:rsid w:val="00A2487D"/>
    <w:rsid w:val="00A43714"/>
    <w:rsid w:val="00A47A16"/>
    <w:rsid w:val="00A53336"/>
    <w:rsid w:val="00A72CB1"/>
    <w:rsid w:val="00A73642"/>
    <w:rsid w:val="00A8177E"/>
    <w:rsid w:val="00A97DDC"/>
    <w:rsid w:val="00AA4D4B"/>
    <w:rsid w:val="00AB0B46"/>
    <w:rsid w:val="00AB1823"/>
    <w:rsid w:val="00AD620B"/>
    <w:rsid w:val="00B10916"/>
    <w:rsid w:val="00B11EB6"/>
    <w:rsid w:val="00B16954"/>
    <w:rsid w:val="00B24BE2"/>
    <w:rsid w:val="00B27E3C"/>
    <w:rsid w:val="00B37921"/>
    <w:rsid w:val="00B43717"/>
    <w:rsid w:val="00B91665"/>
    <w:rsid w:val="00B93E7C"/>
    <w:rsid w:val="00BB0802"/>
    <w:rsid w:val="00BB3822"/>
    <w:rsid w:val="00BE3B57"/>
    <w:rsid w:val="00C04A72"/>
    <w:rsid w:val="00C07661"/>
    <w:rsid w:val="00C1757B"/>
    <w:rsid w:val="00C20EA1"/>
    <w:rsid w:val="00C45DC3"/>
    <w:rsid w:val="00C52121"/>
    <w:rsid w:val="00C557E1"/>
    <w:rsid w:val="00C82CF2"/>
    <w:rsid w:val="00C830E9"/>
    <w:rsid w:val="00C9276E"/>
    <w:rsid w:val="00C92D80"/>
    <w:rsid w:val="00CA0D6F"/>
    <w:rsid w:val="00CA42B9"/>
    <w:rsid w:val="00CB1185"/>
    <w:rsid w:val="00CC2E89"/>
    <w:rsid w:val="00CC5877"/>
    <w:rsid w:val="00CD342E"/>
    <w:rsid w:val="00CD60C4"/>
    <w:rsid w:val="00CE0827"/>
    <w:rsid w:val="00CF0622"/>
    <w:rsid w:val="00D05F0D"/>
    <w:rsid w:val="00D16C71"/>
    <w:rsid w:val="00D25CDB"/>
    <w:rsid w:val="00D37E4A"/>
    <w:rsid w:val="00D73A66"/>
    <w:rsid w:val="00D8079F"/>
    <w:rsid w:val="00D9071B"/>
    <w:rsid w:val="00D9434E"/>
    <w:rsid w:val="00DB0F4A"/>
    <w:rsid w:val="00DC25A5"/>
    <w:rsid w:val="00DD4A9E"/>
    <w:rsid w:val="00DE176E"/>
    <w:rsid w:val="00DE19E1"/>
    <w:rsid w:val="00DE2D47"/>
    <w:rsid w:val="00DE433F"/>
    <w:rsid w:val="00E076E9"/>
    <w:rsid w:val="00E14F8A"/>
    <w:rsid w:val="00E53233"/>
    <w:rsid w:val="00E61AE1"/>
    <w:rsid w:val="00E732F1"/>
    <w:rsid w:val="00E76D93"/>
    <w:rsid w:val="00E85B56"/>
    <w:rsid w:val="00E91C3E"/>
    <w:rsid w:val="00E962B9"/>
    <w:rsid w:val="00EA1D5F"/>
    <w:rsid w:val="00EB1BF5"/>
    <w:rsid w:val="00EB6A1F"/>
    <w:rsid w:val="00EC1EA5"/>
    <w:rsid w:val="00F12AAF"/>
    <w:rsid w:val="00F2687F"/>
    <w:rsid w:val="00F367AA"/>
    <w:rsid w:val="00F51EF5"/>
    <w:rsid w:val="00F65058"/>
    <w:rsid w:val="00F675C8"/>
    <w:rsid w:val="00F818E0"/>
    <w:rsid w:val="00F979DA"/>
    <w:rsid w:val="00FA222E"/>
    <w:rsid w:val="00FA5BB9"/>
    <w:rsid w:val="00FB1F30"/>
    <w:rsid w:val="00FC3152"/>
    <w:rsid w:val="00FC49E7"/>
    <w:rsid w:val="00FC4FE6"/>
    <w:rsid w:val="00FD3CDF"/>
    <w:rsid w:val="00FD3E90"/>
    <w:rsid w:val="00FD729D"/>
    <w:rsid w:val="00FE73A1"/>
    <w:rsid w:val="00FF13F3"/>
    <w:rsid w:val="00FF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00BA1D"/>
  <w15:chartTrackingRefBased/>
  <w15:docId w15:val="{C5B97789-1EBE-DC49-92B3-D1607C9D9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DefaultParagraphFont"/>
    <w:uiPriority w:val="99"/>
    <w:unhideWhenUsed/>
    <w:rsid w:val="00F65058"/>
    <w:rPr>
      <w:color w:val="3D859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50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5058"/>
    <w:rPr>
      <w:color w:val="A65E8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CB1185"/>
  </w:style>
  <w:style w:type="character" w:customStyle="1" w:styleId="text-nowrap">
    <w:name w:val="text-nowrap"/>
    <w:basedOn w:val="DefaultParagraphFont"/>
    <w:rsid w:val="00075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24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ailshaown@gmail.com|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system32\%7b588039F8-9C01-4447-A49D-126C47757C0C%7dtf163921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268F7F2FA0D5344B570FA5C5F27A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2D98A7-9EDC-EB44-B14B-B25FC23165E9}"/>
      </w:docPartPr>
      <w:docPartBody>
        <w:p w:rsidR="00690320" w:rsidRDefault="00DE1B10">
          <w:pPr>
            <w:pStyle w:val="D268F7F2FA0D5344B570FA5C5F27AF6F"/>
          </w:pPr>
          <w:r>
            <w:t>Skills Summary</w:t>
          </w:r>
        </w:p>
      </w:docPartBody>
    </w:docPart>
    <w:docPart>
      <w:docPartPr>
        <w:name w:val="57628CA427F56E4BB18BFDD19C0782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62D08-B1E8-0B4A-9B1E-68ABDE85314D}"/>
      </w:docPartPr>
      <w:docPartBody>
        <w:p w:rsidR="00690320" w:rsidRDefault="00DE1B10">
          <w:pPr>
            <w:pStyle w:val="57628CA427F56E4BB18BFDD19C078245"/>
          </w:pPr>
          <w:r>
            <w:t>Education</w:t>
          </w:r>
        </w:p>
      </w:docPartBody>
    </w:docPart>
    <w:docPart>
      <w:docPartPr>
        <w:name w:val="EE78B862A5A0F94C888D1C17931AAE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911B96-95E5-6942-AAC6-A8B072DC5B41}"/>
      </w:docPartPr>
      <w:docPartBody>
        <w:p w:rsidR="00690320" w:rsidRDefault="00DE1B10">
          <w:pPr>
            <w:pStyle w:val="EE78B862A5A0F94C888D1C17931AAEF7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320"/>
    <w:rsid w:val="00031A35"/>
    <w:rsid w:val="000573B7"/>
    <w:rsid w:val="0006365F"/>
    <w:rsid w:val="000B006A"/>
    <w:rsid w:val="001603BE"/>
    <w:rsid w:val="001B26D0"/>
    <w:rsid w:val="00231A6F"/>
    <w:rsid w:val="00256C61"/>
    <w:rsid w:val="002740D5"/>
    <w:rsid w:val="002D3F2C"/>
    <w:rsid w:val="00375878"/>
    <w:rsid w:val="00395434"/>
    <w:rsid w:val="00400566"/>
    <w:rsid w:val="0043052E"/>
    <w:rsid w:val="00460564"/>
    <w:rsid w:val="004666D3"/>
    <w:rsid w:val="004E1801"/>
    <w:rsid w:val="00582496"/>
    <w:rsid w:val="00677C21"/>
    <w:rsid w:val="00690320"/>
    <w:rsid w:val="006E5066"/>
    <w:rsid w:val="00737879"/>
    <w:rsid w:val="00925C20"/>
    <w:rsid w:val="009704D0"/>
    <w:rsid w:val="009A1889"/>
    <w:rsid w:val="009B6308"/>
    <w:rsid w:val="00A009D9"/>
    <w:rsid w:val="00A8791C"/>
    <w:rsid w:val="00CB54FA"/>
    <w:rsid w:val="00CC6740"/>
    <w:rsid w:val="00D93A18"/>
    <w:rsid w:val="00DE0633"/>
    <w:rsid w:val="00DE1B10"/>
    <w:rsid w:val="00E8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9A619A8549B3B418E435794A1398883">
    <w:name w:val="29A619A8549B3B418E435794A1398883"/>
  </w:style>
  <w:style w:type="paragraph" w:customStyle="1" w:styleId="5412619A498DAF4788C618F4B64946BC">
    <w:name w:val="5412619A498DAF4788C618F4B64946BC"/>
  </w:style>
  <w:style w:type="paragraph" w:customStyle="1" w:styleId="D268F7F2FA0D5344B570FA5C5F27AF6F">
    <w:name w:val="D268F7F2FA0D5344B570FA5C5F27AF6F"/>
  </w:style>
  <w:style w:type="paragraph" w:customStyle="1" w:styleId="FC2BABA0FC1BC14AB9ECA6468AE542A1">
    <w:name w:val="FC2BABA0FC1BC14AB9ECA6468AE542A1"/>
  </w:style>
  <w:style w:type="paragraph" w:customStyle="1" w:styleId="57628CA427F56E4BB18BFDD19C078245">
    <w:name w:val="57628CA427F56E4BB18BFDD19C078245"/>
  </w:style>
  <w:style w:type="paragraph" w:customStyle="1" w:styleId="E71828A52DE9834998E934F3A31DDFBE">
    <w:name w:val="E71828A52DE9834998E934F3A31DDFBE"/>
  </w:style>
  <w:style w:type="paragraph" w:customStyle="1" w:styleId="9D68BEB1B8DC1045BFAB6EE5B034FF88">
    <w:name w:val="9D68BEB1B8DC1045BFAB6EE5B034FF88"/>
  </w:style>
  <w:style w:type="paragraph" w:customStyle="1" w:styleId="EE78B862A5A0F94C888D1C17931AAEF7">
    <w:name w:val="EE78B862A5A0F94C888D1C17931AAEF7"/>
  </w:style>
  <w:style w:type="paragraph" w:customStyle="1" w:styleId="53A92E11BCAFFC42AED9C6508F9FF345">
    <w:name w:val="53A92E11BCAFFC42AED9C6508F9FF345"/>
  </w:style>
  <w:style w:type="paragraph" w:customStyle="1" w:styleId="97A769BA1837564BB84C13FF9D1D5C66">
    <w:name w:val="97A769BA1837564BB84C13FF9D1D5C66"/>
  </w:style>
  <w:style w:type="paragraph" w:customStyle="1" w:styleId="932DFC9E198CDF4C9D77804918548351">
    <w:name w:val="932DFC9E198CDF4C9D77804918548351"/>
  </w:style>
  <w:style w:type="paragraph" w:customStyle="1" w:styleId="C90118ACDF9DEB4C988059BA0BAC9D66">
    <w:name w:val="C90118ACDF9DEB4C988059BA0BAC9D66"/>
  </w:style>
  <w:style w:type="paragraph" w:customStyle="1" w:styleId="A515FCDE2B35854993665D5D5610E531">
    <w:name w:val="A515FCDE2B35854993665D5D5610E531"/>
  </w:style>
  <w:style w:type="paragraph" w:customStyle="1" w:styleId="A59FBDB78B02EA45BB974BDEDFACBEA1">
    <w:name w:val="A59FBDB78B02EA45BB974BDEDFACBE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C963705-2685-514A-9CF8-C144E2A48532}">
  <we:reference id="wa200001011" version="1.1.0.0" store="en-001" storeType="OMEX"/>
  <we:alternateReferences>
    <we:reference id="wa200001011" version="1.1.0.0" store="en-00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C:\WINDOWS\system32\{588039F8-9C01-4447-A49D-126C47757C0C}tf16392120.dotx</Template>
  <TotalTime>33</TotalTime>
  <Pages>4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Moshiur Chowdhury</dc:creator>
  <cp:keywords/>
  <dc:description/>
  <cp:lastModifiedBy>MD Moshiur Chowdhury</cp:lastModifiedBy>
  <cp:revision>10</cp:revision>
  <dcterms:created xsi:type="dcterms:W3CDTF">2020-04-26T22:17:00Z</dcterms:created>
  <dcterms:modified xsi:type="dcterms:W3CDTF">2020-05-18T22:11:00Z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documentId_9691</vt:lpwstr>
  </property>
  <property fmtid="{D5CDD505-2E9C-101B-9397-08002B2CF9AE}" pid="3" name="grammarly_documentContext">
    <vt:lpwstr>{"goals":[],"domain":"general","emotions":[],"dialect":"american"}</vt:lpwstr>
  </property>
</Properties>
</file>