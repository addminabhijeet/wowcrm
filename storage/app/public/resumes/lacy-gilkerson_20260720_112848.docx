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8020" w14:textId="79F80459" w:rsidR="002021A0" w:rsidRPr="002021A0" w:rsidRDefault="00293782" w:rsidP="00293782">
      <w:pPr>
        <w:pStyle w:val="Graphicsanchor"/>
      </w:pPr>
      <w:r w:rsidRPr="002021A0">
        <w:rPr>
          <w:noProof/>
        </w:rPr>
        <mc:AlternateContent>
          <mc:Choice Requires="wps">
            <w:drawing>
              <wp:anchor distT="0" distB="0" distL="114300" distR="114300" simplePos="0" relativeHeight="251673617" behindDoc="0" locked="1" layoutInCell="1" allowOverlap="1" wp14:anchorId="7A9C77BE" wp14:editId="5FAABB0B">
                <wp:simplePos x="0" y="0"/>
                <wp:positionH relativeFrom="column">
                  <wp:posOffset>248285</wp:posOffset>
                </wp:positionH>
                <wp:positionV relativeFrom="page">
                  <wp:posOffset>1824990</wp:posOffset>
                </wp:positionV>
                <wp:extent cx="1609090" cy="259080"/>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FAEA2A1" w14:textId="5F5EC800" w:rsidR="00293782" w:rsidRPr="00293782" w:rsidRDefault="00293782" w:rsidP="00293782">
                            <w:r w:rsidRPr="00293782">
                              <w:t>(</w:t>
                            </w:r>
                            <w:r w:rsidR="006C4816">
                              <w:t>937</w:t>
                            </w:r>
                            <w:r w:rsidRPr="00293782">
                              <w:t xml:space="preserve">) </w:t>
                            </w:r>
                            <w:r w:rsidR="006C4816">
                              <w:t>215</w:t>
                            </w:r>
                            <w:r w:rsidRPr="00293782">
                              <w:t>-</w:t>
                            </w:r>
                            <w:r w:rsidR="006C4816">
                              <w:t>6427</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9C77BE" id="_x0000_t202" coordsize="21600,21600" o:spt="202" path="m,l,21600r21600,l21600,xe">
                <v:stroke joinstyle="miter"/>
                <v:path gradientshapeok="t" o:connecttype="rect"/>
              </v:shapetype>
              <v:shape id="Text Box 25" o:spid="_x0000_s1026" type="#_x0000_t202" style="position:absolute;margin-left:19.55pt;margin-top:143.7pt;width:126.7pt;height:20.4pt;z-index:25167361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" filled="f" stroked="f">
                <v:textbox inset="1.2mm,,1mm">
                  <w:txbxContent>
                    <w:p w14:paraId="0FAEA2A1" w14:textId="5F5EC800" w:rsidR="00293782" w:rsidRPr="00293782" w:rsidRDefault="00293782" w:rsidP="00293782">
                      <w:r w:rsidRPr="00293782">
                        <w:t>(</w:t>
                      </w:r>
                      <w:r w:rsidR="006C4816">
                        <w:t>937</w:t>
                      </w:r>
                      <w:r w:rsidRPr="00293782">
                        <w:t xml:space="preserve">) </w:t>
                      </w:r>
                      <w:r w:rsidR="006C4816">
                        <w:t>215</w:t>
                      </w:r>
                      <w:r w:rsidRPr="00293782">
                        <w:t>-</w:t>
                      </w:r>
                      <w:r w:rsidR="006C4816">
                        <w:t>6427</w:t>
                      </w:r>
                    </w:p>
                  </w:txbxContent>
                </v:textbox>
                <w10:wrap anchory="page"/>
                <w10:anchorlock/>
              </v:shape>
            </w:pict>
          </mc:Fallback>
        </mc:AlternateContent>
      </w:r>
      <w:r w:rsidRPr="002021A0">
        <w:rPr>
          <w:noProof/>
        </w:rPr>
        <mc:AlternateContent>
          <mc:Choice Requires="wps">
            <w:drawing>
              <wp:anchor distT="0" distB="0" distL="114300" distR="114300" simplePos="0" relativeHeight="251674641" behindDoc="0" locked="1" layoutInCell="1" allowOverlap="1" wp14:anchorId="33D67B20" wp14:editId="463E4434">
                <wp:simplePos x="0" y="0"/>
                <wp:positionH relativeFrom="column">
                  <wp:posOffset>248285</wp:posOffset>
                </wp:positionH>
                <wp:positionV relativeFrom="page">
                  <wp:posOffset>2206625</wp:posOffset>
                </wp:positionV>
                <wp:extent cx="1609090" cy="2590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DAF4AF8" w14:textId="68DA9400" w:rsidR="00293782" w:rsidRPr="00293782" w:rsidRDefault="006C4816" w:rsidP="00293782">
                            <w:r>
                              <w:t>lacygilkerson</w:t>
                            </w:r>
                            <w:r w:rsidR="00293782" w:rsidRPr="00293782">
                              <w:t>@</w:t>
                            </w:r>
                            <w:r>
                              <w:t>yahoo</w:t>
                            </w:r>
                            <w:r w:rsidR="00293782" w:rsidRPr="00293782">
                              <w:t>.com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67B20" id="Text Box 26" o:spid="_x0000_s1027" type="#_x0000_t202" style="position:absolute;margin-left:19.55pt;margin-top:173.75pt;width:126.7pt;height:20.4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" filled="f" stroked="f">
                <v:textbox inset="1.2mm,,1mm">
                  <w:txbxContent>
                    <w:p w14:paraId="0DAF4AF8" w14:textId="68DA9400" w:rsidR="00293782" w:rsidRPr="00293782" w:rsidRDefault="006C4816" w:rsidP="00293782">
                      <w:r>
                        <w:t>lacygilkerson</w:t>
                      </w:r>
                      <w:r w:rsidR="00293782" w:rsidRPr="00293782">
                        <w:t>@</w:t>
                      </w:r>
                      <w:r>
                        <w:t>yahoo</w:t>
                      </w:r>
                      <w:r w:rsidR="00293782" w:rsidRPr="00293782">
                        <w:t>.com</w:t>
                      </w:r>
                    </w:p>
                  </w:txbxContent>
                </v:textbox>
                <w10:wrap anchory="page"/>
                <w10:anchorlock/>
              </v:shape>
            </w:pict>
          </mc:Fallback>
        </mc:AlternateContent>
      </w:r>
      <w:r w:rsidRPr="002021A0">
        <w:rPr>
          <w:noProof/>
        </w:rPr>
        <mc:AlternateContent>
          <mc:Choice Requires="wps">
            <w:drawing>
              <wp:anchor distT="0" distB="0" distL="114300" distR="114300" simplePos="0" relativeHeight="251676689" behindDoc="0" locked="1" layoutInCell="1" allowOverlap="1" wp14:anchorId="4DC6DDEC" wp14:editId="3ACBB46E">
                <wp:simplePos x="0" y="0"/>
                <wp:positionH relativeFrom="column">
                  <wp:posOffset>248285</wp:posOffset>
                </wp:positionH>
                <wp:positionV relativeFrom="page">
                  <wp:posOffset>1440180</wp:posOffset>
                </wp:positionV>
                <wp:extent cx="1609090" cy="25971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160909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210309" w14:textId="21AAB201" w:rsidR="00293782" w:rsidRPr="00293782" w:rsidRDefault="006C4816" w:rsidP="00293782">
                            <w:r>
                              <w:t>Springfield</w:t>
                            </w:r>
                            <w:r w:rsidR="00293782" w:rsidRPr="00293782">
                              <w:t xml:space="preserve">, </w:t>
                            </w:r>
                            <w:r>
                              <w:t>OH</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6DDEC" id="Text Box 29" o:spid="_x0000_s1028" type="#_x0000_t202" style="position:absolute;margin-left:19.55pt;margin-top:113.4pt;width:126.7pt;height:20.45pt;z-index:2516766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" filled="f" stroked="f">
                <v:textbox inset="1.2mm,,1mm">
                  <w:txbxContent>
                    <w:p w14:paraId="66210309" w14:textId="21AAB201" w:rsidR="00293782" w:rsidRPr="00293782" w:rsidRDefault="006C4816" w:rsidP="00293782">
                      <w:r>
                        <w:t>Springfield</w:t>
                      </w:r>
                      <w:r w:rsidR="00293782" w:rsidRPr="00293782">
                        <w:t xml:space="preserve">, </w:t>
                      </w:r>
                      <w:r>
                        <w:t>OH</w:t>
                      </w:r>
                    </w:p>
                  </w:txbxContent>
                </v:textbox>
                <w10:wrap anchory="page"/>
                <w10:anchorlock/>
              </v:shape>
            </w:pict>
          </mc:Fallback>
        </mc:AlternateContent>
      </w:r>
      <w:r>
        <w:rPr>
          <w:rFonts w:ascii="Lato" w:hAnsi="Lato"/>
          <w:noProof/>
        </w:rPr>
        <mc:AlternateContent>
          <mc:Choice Requires="wpg">
            <w:drawing>
              <wp:anchor distT="0" distB="0" distL="114300" distR="114300" simplePos="0" relativeHeight="251671569" behindDoc="0" locked="1" layoutInCell="1" allowOverlap="1" wp14:anchorId="6C4AD479" wp14:editId="7909F86F">
                <wp:simplePos x="0" y="0"/>
                <wp:positionH relativeFrom="page">
                  <wp:posOffset>405130</wp:posOffset>
                </wp:positionH>
                <wp:positionV relativeFrom="page">
                  <wp:posOffset>1431925</wp:posOffset>
                </wp:positionV>
                <wp:extent cx="264795" cy="1026160"/>
                <wp:effectExtent l="0" t="0" r="1905" b="2540"/>
                <wp:wrapNone/>
                <wp:docPr id="545224363" name="Group 17" descr="Contact info icons"/>
                <wp:cNvGraphicFramePr/>
                <a:graphic xmlns:a="http://schemas.openxmlformats.org/drawingml/2006/main">
                  <a:graphicData uri="http://schemas.microsoft.com/office/word/2010/wordprocessingGroup">
                    <wpg:wgp>
                      <wpg:cNvGrpSpPr/>
                      <wpg:grpSpPr>
                        <a:xfrm>
                          <a:off x="0" y="0"/>
                          <a:ext cx="264795" cy="1026160"/>
                          <a:chOff x="0" y="0"/>
                          <a:chExt cx="262255" cy="1024255"/>
                        </a:xfrm>
                      </wpg:grpSpPr>
                      <pic:pic xmlns:pic="http://schemas.openxmlformats.org/drawingml/2006/picture">
                        <pic:nvPicPr>
                          <pic:cNvPr id="613390442" name="Graphic 30"/>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62255" cy="262255"/>
                          </a:xfrm>
                          <a:prstGeom prst="rect">
                            <a:avLst/>
                          </a:prstGeom>
                        </pic:spPr>
                      </pic:pic>
                      <pic:pic xmlns:pic="http://schemas.openxmlformats.org/drawingml/2006/picture">
                        <pic:nvPicPr>
                          <pic:cNvPr id="1341755539" name="Graphic 31"/>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762000"/>
                            <a:ext cx="262255" cy="262255"/>
                          </a:xfrm>
                          <a:prstGeom prst="rect">
                            <a:avLst/>
                          </a:prstGeom>
                        </pic:spPr>
                      </pic:pic>
                      <pic:pic xmlns:pic="http://schemas.openxmlformats.org/drawingml/2006/picture">
                        <pic:nvPicPr>
                          <pic:cNvPr id="309622893" name="Graphic 34"/>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381000"/>
                            <a:ext cx="262255"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FFE9E86" id="Group 17" o:spid="_x0000_s1026" alt="Contact info icons" style="position:absolute;margin-left:31.9pt;margin-top:112.75pt;width:20.85pt;height:80.8pt;z-index:251671569;mso-position-horizontal-relative:page;mso-position-vertical-relative:page;mso-width-relative:margin;mso-height-relative:margin" coordsize="2622,1024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">
                  <v:imagedata r:id="rId15" o:title=""/>
                </v:shape>
                <v:shape id="Graphic 31" o:spid="_x0000_s1028" type="#_x0000_t75" style="position:absolute;top:762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">
                  <v:imagedata r:id="rId16" o:title=""/>
                </v:shape>
                <v:shape id="Graphic 34" o:spid="_x0000_s1029" type="#_x0000_t75" style="position:absolute;top:381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">
                  <v:imagedata r:id="rId17" o:title=""/>
                </v:shape>
                <w10:wrap anchorx="page" anchory="page"/>
                <w10:anchorlock/>
              </v:group>
            </w:pict>
          </mc:Fallback>
        </mc:AlternateContent>
      </w:r>
      <w:r w:rsidR="00A171E5">
        <w:rPr>
          <w:rFonts w:ascii="Lato" w:hAnsi="Lato"/>
          <w:noProof/>
        </w:rPr>
        <mc:AlternateContent>
          <mc:Choice Requires="wpg">
            <w:drawing>
              <wp:anchor distT="0" distB="0" distL="114300" distR="114300" simplePos="0" relativeHeight="251669521" behindDoc="1" locked="1" layoutInCell="1" allowOverlap="1" wp14:anchorId="03543FDC" wp14:editId="7191A925">
                <wp:simplePos x="0" y="0"/>
                <wp:positionH relativeFrom="column">
                  <wp:posOffset>0</wp:posOffset>
                </wp:positionH>
                <wp:positionV relativeFrom="page">
                  <wp:posOffset>1319530</wp:posOffset>
                </wp:positionV>
                <wp:extent cx="6903720" cy="8284210"/>
                <wp:effectExtent l="0" t="0" r="11430" b="21590"/>
                <wp:wrapNone/>
                <wp:docPr id="1537361565" name="Group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03720" cy="8284210"/>
                          <a:chOff x="0" y="0"/>
                          <a:chExt cx="6900534" cy="8284464"/>
                        </a:xfrm>
                      </wpg:grpSpPr>
                      <wps:wsp>
                        <wps:cNvPr id="1216285078" name="Straight Connector 2085858823"/>
                        <wps:cNvCnPr/>
                        <wps:spPr>
                          <a:xfrm>
                            <a:off x="1925781" y="0"/>
                            <a:ext cx="0" cy="8284464"/>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06895002" name="Straight Connector 2096820366"/>
                        <wps:cNvCnPr/>
                        <wps:spPr>
                          <a:xfrm flipH="1">
                            <a:off x="3374" y="1341659"/>
                            <a:ext cx="1855024"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27741930" name="Straight Connector 1527090328"/>
                        <wps:cNvCnPr/>
                        <wps:spPr>
                          <a:xfrm flipH="1">
                            <a:off x="0" y="5605249"/>
                            <a:ext cx="1856232"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443804595" name="Straight Connector 421057134"/>
                        <wps:cNvCnPr/>
                        <wps:spPr>
                          <a:xfrm flipH="1">
                            <a:off x="2001981" y="1281283"/>
                            <a:ext cx="4898553"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16E02C" id="Group 16" o:spid="_x0000_s1026" alt="&quot;&quot;" style="position:absolute;margin-left:0;margin-top:103.9pt;width:543.6pt;height:652.3pt;z-index:-251646959;mso-position-vertical-relative:page;mso-width-relative:margin;mso-height-relative:margin" coordsize="69005,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">
                <v:line id="Straight Connector 2085858823" o:spid="_x0000_s1027" style="position:absolute;visibility:visible;mso-wrap-style:square" from="19257,0" to="19257,82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" strokecolor="#bfbfbf [2412]">
                  <v:stroke joinstyle="miter"/>
                </v:line>
                <v:line id="Straight Connector 2096820366" o:spid="_x0000_s1028" style="position:absolute;flip:x;visibility:visible;mso-wrap-style:square" from="33,13416" to="18583,13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" strokecolor="#bfbfbf [2412]">
                  <v:stroke joinstyle="miter"/>
                </v:line>
                <v:line id="Straight Connector 1527090328" o:spid="_x0000_s1029" style="position:absolute;flip:x;visibility:visible;mso-wrap-style:square" from="0,56052" to="18562,56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" strokecolor="#bfbfbf [2412]">
                  <v:stroke joinstyle="miter"/>
                </v:line>
                <v:line id="Straight Connector 421057134" o:spid="_x0000_s1030" style="position:absolute;flip:x;visibility:visible;mso-wrap-style:square" from="20019,12812" to="69005,12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" strokecolor="#bfbfbf [2412]">
                  <v:stroke joinstyle="miter"/>
                </v:line>
                <w10:wrap anchory="page"/>
                <w10:anchorlock/>
              </v:group>
            </w:pict>
          </mc:Fallback>
        </mc:AlternateContent>
      </w:r>
      <w:r w:rsidR="002021A0" w:rsidRPr="002021A0">
        <w:rPr>
          <w:noProof/>
        </w:rPr>
        <mc:AlternateContent>
          <mc:Choice Requires="wps">
            <w:drawing>
              <wp:anchor distT="0" distB="0" distL="114300" distR="114300" simplePos="0" relativeHeight="251664401" behindDoc="0" locked="1" layoutInCell="1" allowOverlap="1" wp14:anchorId="10C0E79F" wp14:editId="71DB15EF">
                <wp:simplePos x="0" y="0"/>
                <wp:positionH relativeFrom="margin">
                  <wp:posOffset>-95250</wp:posOffset>
                </wp:positionH>
                <wp:positionV relativeFrom="page">
                  <wp:posOffset>2638425</wp:posOffset>
                </wp:positionV>
                <wp:extent cx="1905635" cy="4356100"/>
                <wp:effectExtent l="0" t="0" r="0" b="6350"/>
                <wp:wrapNone/>
                <wp:docPr id="12" name="Text Box 12"/>
                <wp:cNvGraphicFramePr/>
                <a:graphic xmlns:a="http://schemas.openxmlformats.org/drawingml/2006/main">
                  <a:graphicData uri="http://schemas.microsoft.com/office/word/2010/wordprocessingShape">
                    <wps:wsp>
                      <wps:cNvSpPr txBox="1"/>
                      <wps:spPr>
                        <a:xfrm>
                          <a:off x="0" y="0"/>
                          <a:ext cx="1905635" cy="43561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29C099" w14:textId="77777777" w:rsidR="002021A0" w:rsidRPr="00293782" w:rsidRDefault="00293782" w:rsidP="00293782">
                            <w:pPr>
                              <w:pStyle w:val="Heading2"/>
                            </w:pPr>
                            <w:r w:rsidRPr="00293782">
                              <w:t>Core</w:t>
                            </w:r>
                          </w:p>
                          <w:p w14:paraId="0ECE895F" w14:textId="77777777" w:rsidR="002021A0" w:rsidRPr="00293782" w:rsidRDefault="00293782" w:rsidP="00293782">
                            <w:pPr>
                              <w:pStyle w:val="Heading2"/>
                            </w:pPr>
                            <w:r w:rsidRPr="00293782">
                              <w:t>Competencies</w:t>
                            </w:r>
                          </w:p>
                          <w:p w14:paraId="2478C88C" w14:textId="77777777" w:rsidR="00F64340" w:rsidRDefault="00F64340" w:rsidP="00F64340">
                            <w:pPr>
                              <w:pStyle w:val="List"/>
                            </w:pPr>
                            <w:r>
                              <w:t>Planning and organizing</w:t>
                            </w:r>
                          </w:p>
                          <w:p w14:paraId="561695D4" w14:textId="6AC285DC" w:rsidR="00197C63" w:rsidRDefault="00197C63" w:rsidP="00F64340">
                            <w:pPr>
                              <w:pStyle w:val="List"/>
                            </w:pPr>
                            <w:r>
                              <w:t>Detail Oriented</w:t>
                            </w:r>
                          </w:p>
                          <w:p w14:paraId="478D7999" w14:textId="195427CB" w:rsidR="00197C63" w:rsidRDefault="00197C63" w:rsidP="00197C63">
                            <w:pPr>
                              <w:pStyle w:val="List"/>
                              <w:ind w:left="0" w:firstLine="0"/>
                            </w:pPr>
                            <w:r>
                              <w:t>Requirements Elicitation Requirements Management</w:t>
                            </w:r>
                          </w:p>
                          <w:p w14:paraId="3A7F7A78" w14:textId="5450652F" w:rsidR="00197C63" w:rsidRDefault="00197C63" w:rsidP="00197C63">
                            <w:pPr>
                              <w:pStyle w:val="List"/>
                              <w:ind w:left="0" w:firstLine="0"/>
                            </w:pPr>
                            <w:r>
                              <w:t>Root Cause Analysis</w:t>
                            </w:r>
                          </w:p>
                          <w:p w14:paraId="515BDC5D" w14:textId="37C347CE" w:rsidR="00197C63" w:rsidRDefault="00197C63" w:rsidP="00197C63">
                            <w:pPr>
                              <w:pStyle w:val="List"/>
                              <w:ind w:left="0" w:firstLine="0"/>
                            </w:pPr>
                            <w:r>
                              <w:t>Solution Assessment</w:t>
                            </w:r>
                          </w:p>
                          <w:p w14:paraId="64473EC8" w14:textId="49B97810" w:rsidR="00197C63" w:rsidRDefault="00197C63" w:rsidP="00197C63">
                            <w:pPr>
                              <w:pStyle w:val="List"/>
                              <w:ind w:left="0" w:firstLine="0"/>
                            </w:pPr>
                            <w:r>
                              <w:t>Data Analysis</w:t>
                            </w:r>
                          </w:p>
                          <w:p w14:paraId="0BA2AEF2" w14:textId="4F782A10" w:rsidR="00197C63" w:rsidRDefault="00197C63" w:rsidP="00197C63">
                            <w:pPr>
                              <w:pStyle w:val="List"/>
                              <w:ind w:left="0" w:firstLine="0"/>
                            </w:pPr>
                            <w:r>
                              <w:t>Process Mapping</w:t>
                            </w:r>
                          </w:p>
                          <w:p w14:paraId="239E89C6" w14:textId="2A923D2F" w:rsidR="00197C63" w:rsidRDefault="00197C63" w:rsidP="00197C63">
                            <w:pPr>
                              <w:pStyle w:val="List"/>
                              <w:ind w:left="0" w:firstLine="0"/>
                            </w:pPr>
                            <w:r>
                              <w:t>Use Case Modeling</w:t>
                            </w:r>
                          </w:p>
                          <w:p w14:paraId="3F433177" w14:textId="7EB9852C" w:rsidR="00F64340" w:rsidRDefault="00643874" w:rsidP="00F64340">
                            <w:pPr>
                              <w:pStyle w:val="List"/>
                            </w:pPr>
                            <w:r>
                              <w:t>Agile Software Development</w:t>
                            </w:r>
                          </w:p>
                          <w:p w14:paraId="0FCD6FA2" w14:textId="77777777" w:rsidR="00F64340" w:rsidRDefault="00F64340" w:rsidP="00F64340">
                            <w:pPr>
                              <w:pStyle w:val="List"/>
                            </w:pPr>
                            <w:r>
                              <w:t>CMS management</w:t>
                            </w:r>
                          </w:p>
                          <w:p w14:paraId="574065AE" w14:textId="77777777" w:rsidR="00F64340" w:rsidRDefault="00F64340" w:rsidP="00F64340">
                            <w:pPr>
                              <w:pStyle w:val="List"/>
                            </w:pPr>
                            <w:r>
                              <w:t>Marketing management</w:t>
                            </w:r>
                          </w:p>
                          <w:p w14:paraId="5C899728" w14:textId="77777777" w:rsidR="00F64340" w:rsidRDefault="00F64340" w:rsidP="00F64340">
                            <w:pPr>
                              <w:pStyle w:val="List"/>
                            </w:pPr>
                            <w:r>
                              <w:t>Excellent communication</w:t>
                            </w:r>
                          </w:p>
                          <w:p w14:paraId="2578B64B" w14:textId="05AB0E2B" w:rsidR="00F64340" w:rsidRDefault="00C27582" w:rsidP="00F64340">
                            <w:pPr>
                              <w:pStyle w:val="List"/>
                            </w:pPr>
                            <w:r>
                              <w:t>SaaS Environments</w:t>
                            </w:r>
                          </w:p>
                          <w:p w14:paraId="22F63024" w14:textId="77777777" w:rsidR="00F64340" w:rsidRDefault="00F64340" w:rsidP="00F64340">
                            <w:pPr>
                              <w:pStyle w:val="List"/>
                            </w:pPr>
                            <w:r>
                              <w:t>Quick thinker</w:t>
                            </w:r>
                          </w:p>
                          <w:p w14:paraId="59A1A733" w14:textId="77777777" w:rsidR="00F64340" w:rsidRDefault="00F64340" w:rsidP="00F64340">
                            <w:pPr>
                              <w:pStyle w:val="List"/>
                            </w:pPr>
                            <w:r>
                              <w:t>Adaptability</w:t>
                            </w:r>
                          </w:p>
                          <w:p w14:paraId="29982C5D" w14:textId="3F709142" w:rsidR="002021A0" w:rsidRPr="00293782" w:rsidRDefault="00F64340" w:rsidP="00F64340">
                            <w:pPr>
                              <w:pStyle w:val="List"/>
                            </w:pPr>
                            <w:r>
                              <w:t>Pro</w:t>
                            </w:r>
                            <w:r w:rsidR="00E17C21">
                              <w:t>duct Development Lifecycle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0E79F" id="Text Box 12" o:spid="_x0000_s1029" type="#_x0000_t202" style="position:absolute;margin-left:-7.5pt;margin-top:207.75pt;width:150.05pt;height:343pt;z-index:25166440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" filled="f" stroked="f">
                <v:textbox>
                  <w:txbxContent>
                    <w:p w14:paraId="5A29C099" w14:textId="77777777" w:rsidR="002021A0" w:rsidRPr="00293782" w:rsidRDefault="00293782" w:rsidP="00293782">
                      <w:pPr>
                        <w:pStyle w:val="Heading2"/>
                      </w:pPr>
                      <w:r w:rsidRPr="00293782">
                        <w:t>Core</w:t>
                      </w:r>
                    </w:p>
                    <w:p w14:paraId="0ECE895F" w14:textId="77777777" w:rsidR="002021A0" w:rsidRPr="00293782" w:rsidRDefault="00293782" w:rsidP="00293782">
                      <w:pPr>
                        <w:pStyle w:val="Heading2"/>
                      </w:pPr>
                      <w:r w:rsidRPr="00293782">
                        <w:t>Competencies</w:t>
                      </w:r>
                    </w:p>
                    <w:p w14:paraId="2478C88C" w14:textId="77777777" w:rsidR="00F64340" w:rsidRDefault="00F64340" w:rsidP="00F64340">
                      <w:pPr>
                        <w:pStyle w:val="List"/>
                      </w:pPr>
                      <w:r>
                        <w:t>Planning and organizing</w:t>
                      </w:r>
                    </w:p>
                    <w:p w14:paraId="561695D4" w14:textId="6AC285DC" w:rsidR="00197C63" w:rsidRDefault="00197C63" w:rsidP="00F64340">
                      <w:pPr>
                        <w:pStyle w:val="List"/>
                      </w:pPr>
                      <w:r>
                        <w:t>Detail Oriented</w:t>
                      </w:r>
                    </w:p>
                    <w:p w14:paraId="478D7999" w14:textId="195427CB" w:rsidR="00197C63" w:rsidRDefault="00197C63" w:rsidP="00197C63">
                      <w:pPr>
                        <w:pStyle w:val="List"/>
                        <w:ind w:left="0" w:firstLine="0"/>
                      </w:pPr>
                      <w:r>
                        <w:t>Requirements Elicitation Requirements Management</w:t>
                      </w:r>
                    </w:p>
                    <w:p w14:paraId="3A7F7A78" w14:textId="5450652F" w:rsidR="00197C63" w:rsidRDefault="00197C63" w:rsidP="00197C63">
                      <w:pPr>
                        <w:pStyle w:val="List"/>
                        <w:ind w:left="0" w:firstLine="0"/>
                      </w:pPr>
                      <w:r>
                        <w:t>Root Cause Analysis</w:t>
                      </w:r>
                    </w:p>
                    <w:p w14:paraId="515BDC5D" w14:textId="37C347CE" w:rsidR="00197C63" w:rsidRDefault="00197C63" w:rsidP="00197C63">
                      <w:pPr>
                        <w:pStyle w:val="List"/>
                        <w:ind w:left="0" w:firstLine="0"/>
                      </w:pPr>
                      <w:r>
                        <w:t>Solution Assessment</w:t>
                      </w:r>
                    </w:p>
                    <w:p w14:paraId="64473EC8" w14:textId="49B97810" w:rsidR="00197C63" w:rsidRDefault="00197C63" w:rsidP="00197C63">
                      <w:pPr>
                        <w:pStyle w:val="List"/>
                        <w:ind w:left="0" w:firstLine="0"/>
                      </w:pPr>
                      <w:r>
                        <w:t>Data Analysis</w:t>
                      </w:r>
                    </w:p>
                    <w:p w14:paraId="0BA2AEF2" w14:textId="4F782A10" w:rsidR="00197C63" w:rsidRDefault="00197C63" w:rsidP="00197C63">
                      <w:pPr>
                        <w:pStyle w:val="List"/>
                        <w:ind w:left="0" w:firstLine="0"/>
                      </w:pPr>
                      <w:r>
                        <w:t>Process Mapping</w:t>
                      </w:r>
                    </w:p>
                    <w:p w14:paraId="239E89C6" w14:textId="2A923D2F" w:rsidR="00197C63" w:rsidRDefault="00197C63" w:rsidP="00197C63">
                      <w:pPr>
                        <w:pStyle w:val="List"/>
                        <w:ind w:left="0" w:firstLine="0"/>
                      </w:pPr>
                      <w:r>
                        <w:t>Use Case Modeling</w:t>
                      </w:r>
                    </w:p>
                    <w:p w14:paraId="3F433177" w14:textId="7EB9852C" w:rsidR="00F64340" w:rsidRDefault="00643874" w:rsidP="00F64340">
                      <w:pPr>
                        <w:pStyle w:val="List"/>
                      </w:pPr>
                      <w:r>
                        <w:t>Agile Software Development</w:t>
                      </w:r>
                    </w:p>
                    <w:p w14:paraId="0FCD6FA2" w14:textId="77777777" w:rsidR="00F64340" w:rsidRDefault="00F64340" w:rsidP="00F64340">
                      <w:pPr>
                        <w:pStyle w:val="List"/>
                      </w:pPr>
                      <w:r>
                        <w:t>CMS management</w:t>
                      </w:r>
                    </w:p>
                    <w:p w14:paraId="574065AE" w14:textId="77777777" w:rsidR="00F64340" w:rsidRDefault="00F64340" w:rsidP="00F64340">
                      <w:pPr>
                        <w:pStyle w:val="List"/>
                      </w:pPr>
                      <w:r>
                        <w:t>Marketing management</w:t>
                      </w:r>
                    </w:p>
                    <w:p w14:paraId="5C899728" w14:textId="77777777" w:rsidR="00F64340" w:rsidRDefault="00F64340" w:rsidP="00F64340">
                      <w:pPr>
                        <w:pStyle w:val="List"/>
                      </w:pPr>
                      <w:r>
                        <w:t>Excellent communication</w:t>
                      </w:r>
                    </w:p>
                    <w:p w14:paraId="2578B64B" w14:textId="05AB0E2B" w:rsidR="00F64340" w:rsidRDefault="00C27582" w:rsidP="00F64340">
                      <w:pPr>
                        <w:pStyle w:val="List"/>
                      </w:pPr>
                      <w:r>
                        <w:t>SaaS Environments</w:t>
                      </w:r>
                    </w:p>
                    <w:p w14:paraId="22F63024" w14:textId="77777777" w:rsidR="00F64340" w:rsidRDefault="00F64340" w:rsidP="00F64340">
                      <w:pPr>
                        <w:pStyle w:val="List"/>
                      </w:pPr>
                      <w:r>
                        <w:t>Quick thinker</w:t>
                      </w:r>
                    </w:p>
                    <w:p w14:paraId="59A1A733" w14:textId="77777777" w:rsidR="00F64340" w:rsidRDefault="00F64340" w:rsidP="00F64340">
                      <w:pPr>
                        <w:pStyle w:val="List"/>
                      </w:pPr>
                      <w:r>
                        <w:t>Adaptability</w:t>
                      </w:r>
                    </w:p>
                    <w:p w14:paraId="29982C5D" w14:textId="3F709142" w:rsidR="002021A0" w:rsidRPr="00293782" w:rsidRDefault="00F64340" w:rsidP="00F64340">
                      <w:pPr>
                        <w:pStyle w:val="List"/>
                      </w:pPr>
                      <w:r>
                        <w:t>Pro</w:t>
                      </w:r>
                      <w:r w:rsidR="00E17C21">
                        <w:t>duct Development Lifecycle</w:t>
                      </w: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5425" behindDoc="0" locked="1" layoutInCell="1" allowOverlap="1" wp14:anchorId="51DAB800" wp14:editId="310C98F2">
                <wp:simplePos x="0" y="0"/>
                <wp:positionH relativeFrom="margin">
                  <wp:posOffset>0</wp:posOffset>
                </wp:positionH>
                <wp:positionV relativeFrom="margin">
                  <wp:posOffset>6564630</wp:posOffset>
                </wp:positionV>
                <wp:extent cx="1897380" cy="2682240"/>
                <wp:effectExtent l="0" t="0" r="0" b="7620"/>
                <wp:wrapNone/>
                <wp:docPr id="22" name="Text Box 22"/>
                <wp:cNvGraphicFramePr/>
                <a:graphic xmlns:a="http://schemas.openxmlformats.org/drawingml/2006/main">
                  <a:graphicData uri="http://schemas.microsoft.com/office/word/2010/wordprocessingShape">
                    <wps:wsp>
                      <wps:cNvSpPr txBox="1"/>
                      <wps:spPr>
                        <a:xfrm>
                          <a:off x="0" y="0"/>
                          <a:ext cx="1897380" cy="26822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2F9F94E" w14:textId="77777777" w:rsidR="002021A0" w:rsidRDefault="00293782" w:rsidP="00293782">
                            <w:pPr>
                              <w:pStyle w:val="Heading2"/>
                            </w:pPr>
                            <w:r w:rsidRPr="00293782">
                              <w:t>Education</w:t>
                            </w:r>
                          </w:p>
                          <w:p w14:paraId="41E6D48D" w14:textId="77777777" w:rsidR="00CC280D" w:rsidRDefault="00CC280D" w:rsidP="00CC280D">
                            <w:pPr>
                              <w:rPr>
                                <w:sz w:val="16"/>
                                <w:szCs w:val="22"/>
                              </w:rPr>
                            </w:pPr>
                          </w:p>
                          <w:p w14:paraId="3CA9A635" w14:textId="41C51C98" w:rsidR="002D3FE0" w:rsidRPr="004067F3" w:rsidRDefault="002D3FE0" w:rsidP="002D3FE0">
                            <w:pPr>
                              <w:ind w:left="-5"/>
                              <w:rPr>
                                <w:sz w:val="16"/>
                                <w:szCs w:val="22"/>
                              </w:rPr>
                            </w:pPr>
                            <w:r w:rsidRPr="004067F3">
                              <w:rPr>
                                <w:sz w:val="16"/>
                                <w:szCs w:val="22"/>
                              </w:rPr>
                              <w:t xml:space="preserve">CERTIFICATE CAD ENGINEERING </w:t>
                            </w:r>
                          </w:p>
                          <w:p w14:paraId="1547AE1F" w14:textId="63EB8103" w:rsidR="002D3FE0" w:rsidRPr="004067F3" w:rsidRDefault="002D3FE0" w:rsidP="004067F3">
                            <w:pPr>
                              <w:ind w:left="-5"/>
                              <w:rPr>
                                <w:sz w:val="16"/>
                                <w:szCs w:val="22"/>
                              </w:rPr>
                            </w:pPr>
                            <w:r w:rsidRPr="004067F3">
                              <w:rPr>
                                <w:sz w:val="16"/>
                                <w:szCs w:val="22"/>
                              </w:rPr>
                              <w:t xml:space="preserve">Clark State Community College Springfield, OH </w:t>
                            </w:r>
                          </w:p>
                          <w:p w14:paraId="5C70948E" w14:textId="25D73EB6" w:rsidR="002D3FE0" w:rsidRPr="004067F3" w:rsidRDefault="002D3FE0" w:rsidP="002D3FE0">
                            <w:pPr>
                              <w:ind w:left="-5"/>
                              <w:rPr>
                                <w:sz w:val="16"/>
                                <w:szCs w:val="22"/>
                              </w:rPr>
                            </w:pPr>
                            <w:r w:rsidRPr="004067F3">
                              <w:rPr>
                                <w:sz w:val="16"/>
                                <w:szCs w:val="22"/>
                              </w:rPr>
                              <w:t>May 2013</w:t>
                            </w:r>
                            <w:r w:rsidR="00CC280D">
                              <w:rPr>
                                <w:sz w:val="16"/>
                                <w:szCs w:val="22"/>
                              </w:rPr>
                              <w:br/>
                            </w:r>
                          </w:p>
                          <w:p w14:paraId="7A1028EE" w14:textId="77777777" w:rsidR="00CC280D" w:rsidRPr="004067F3" w:rsidRDefault="00CC280D" w:rsidP="00CC280D">
                            <w:pPr>
                              <w:ind w:left="-5"/>
                              <w:rPr>
                                <w:sz w:val="16"/>
                                <w:szCs w:val="22"/>
                              </w:rPr>
                            </w:pPr>
                            <w:r w:rsidRPr="004067F3">
                              <w:rPr>
                                <w:sz w:val="16"/>
                                <w:szCs w:val="22"/>
                              </w:rPr>
                              <w:t xml:space="preserve">ASSOCIATE OF APPLIED BUSINESS SOFTWARE DEVELOPMENT </w:t>
                            </w:r>
                          </w:p>
                          <w:p w14:paraId="58FF2D7E" w14:textId="77777777" w:rsidR="00CC280D" w:rsidRPr="004067F3" w:rsidRDefault="00CC280D" w:rsidP="00CC280D">
                            <w:pPr>
                              <w:ind w:left="-5"/>
                              <w:rPr>
                                <w:sz w:val="16"/>
                                <w:szCs w:val="22"/>
                              </w:rPr>
                            </w:pPr>
                            <w:r w:rsidRPr="004067F3">
                              <w:rPr>
                                <w:sz w:val="16"/>
                                <w:szCs w:val="22"/>
                              </w:rPr>
                              <w:t>Clark State Community College</w:t>
                            </w:r>
                            <w:r>
                              <w:rPr>
                                <w:sz w:val="16"/>
                                <w:szCs w:val="22"/>
                              </w:rPr>
                              <w:br/>
                            </w:r>
                            <w:r w:rsidRPr="004067F3">
                              <w:rPr>
                                <w:sz w:val="16"/>
                                <w:szCs w:val="22"/>
                              </w:rPr>
                              <w:t xml:space="preserve">Springfield, OH </w:t>
                            </w:r>
                          </w:p>
                          <w:p w14:paraId="25EEAE50" w14:textId="047C0BA4" w:rsidR="002D3FE0" w:rsidRPr="00CC280D" w:rsidRDefault="00CC280D" w:rsidP="00CC280D">
                            <w:pPr>
                              <w:rPr>
                                <w:sz w:val="16"/>
                                <w:szCs w:val="22"/>
                              </w:rPr>
                            </w:pPr>
                            <w:r w:rsidRPr="004067F3">
                              <w:rPr>
                                <w:sz w:val="16"/>
                                <w:szCs w:val="22"/>
                              </w:rPr>
                              <w:t>June 2012</w:t>
                            </w:r>
                          </w:p>
                          <w:p w14:paraId="14180F50" w14:textId="77777777" w:rsidR="00CC280D" w:rsidRDefault="00CC280D" w:rsidP="002D3FE0">
                            <w:pPr>
                              <w:ind w:left="-5"/>
                            </w:pPr>
                          </w:p>
                          <w:p w14:paraId="5D47D8B4" w14:textId="7D2070F4" w:rsidR="002D3FE0" w:rsidRPr="004067F3" w:rsidRDefault="002D3FE0" w:rsidP="002D3FE0">
                            <w:pPr>
                              <w:ind w:left="-5"/>
                              <w:rPr>
                                <w:sz w:val="16"/>
                                <w:szCs w:val="22"/>
                              </w:rPr>
                            </w:pPr>
                            <w:r w:rsidRPr="004067F3">
                              <w:rPr>
                                <w:sz w:val="16"/>
                                <w:szCs w:val="22"/>
                              </w:rPr>
                              <w:t xml:space="preserve">ASSOCIATE OF APPLIED BUSINESS SOFTWARE DEVELOPMENT </w:t>
                            </w:r>
                          </w:p>
                          <w:p w14:paraId="119ACDA4" w14:textId="0DCB5109" w:rsidR="002D3FE0" w:rsidRPr="004067F3" w:rsidRDefault="002D3FE0" w:rsidP="004067F3">
                            <w:pPr>
                              <w:ind w:left="-5"/>
                              <w:rPr>
                                <w:sz w:val="16"/>
                                <w:szCs w:val="22"/>
                              </w:rPr>
                            </w:pPr>
                            <w:r w:rsidRPr="004067F3">
                              <w:rPr>
                                <w:sz w:val="16"/>
                                <w:szCs w:val="22"/>
                              </w:rPr>
                              <w:t>Clark State Community College</w:t>
                            </w:r>
                            <w:r w:rsidR="004067F3">
                              <w:rPr>
                                <w:sz w:val="16"/>
                                <w:szCs w:val="22"/>
                              </w:rPr>
                              <w:br/>
                            </w:r>
                            <w:r w:rsidRPr="004067F3">
                              <w:rPr>
                                <w:sz w:val="16"/>
                                <w:szCs w:val="22"/>
                              </w:rPr>
                              <w:t xml:space="preserve">Springfield, OH </w:t>
                            </w:r>
                          </w:p>
                          <w:p w14:paraId="6979BD49" w14:textId="10A561C9" w:rsidR="002021A0" w:rsidRPr="004067F3" w:rsidRDefault="002D3FE0" w:rsidP="00293782">
                            <w:pPr>
                              <w:rPr>
                                <w:sz w:val="16"/>
                                <w:szCs w:val="22"/>
                              </w:rPr>
                            </w:pPr>
                            <w:r w:rsidRPr="004067F3">
                              <w:rPr>
                                <w:sz w:val="16"/>
                                <w:szCs w:val="22"/>
                              </w:rPr>
                              <w:t xml:space="preserve">June </w:t>
                            </w:r>
                            <w:r w:rsidR="00293782" w:rsidRPr="004067F3">
                              <w:rPr>
                                <w:sz w:val="16"/>
                                <w:szCs w:val="22"/>
                              </w:rPr>
                              <w:t>20</w:t>
                            </w:r>
                            <w:r w:rsidRPr="004067F3">
                              <w:rPr>
                                <w:sz w:val="16"/>
                                <w:szCs w:val="22"/>
                              </w:rPr>
                              <w:t>12</w:t>
                            </w:r>
                          </w:p>
                          <w:p w14:paraId="025AC625" w14:textId="77777777" w:rsidR="008D173A" w:rsidRDefault="008D173A" w:rsidP="00293782"/>
                          <w:p w14:paraId="7E0A0C3C" w14:textId="77777777" w:rsidR="004067F3" w:rsidRDefault="004067F3" w:rsidP="00293782"/>
                          <w:p w14:paraId="3BB1D97B" w14:textId="77777777" w:rsidR="008D173A" w:rsidRPr="00293782" w:rsidRDefault="008D173A" w:rsidP="002937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AB800" id="Text Box 22" o:spid="_x0000_s1030" type="#_x0000_t202" style="position:absolute;margin-left:0;margin-top:516.9pt;width:149.4pt;height:211.2pt;z-index:25166542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" filled="f" stroked="f">
                <v:textbox>
                  <w:txbxContent>
                    <w:p w14:paraId="42F9F94E" w14:textId="77777777" w:rsidR="002021A0" w:rsidRDefault="00293782" w:rsidP="00293782">
                      <w:pPr>
                        <w:pStyle w:val="Heading2"/>
                      </w:pPr>
                      <w:r w:rsidRPr="00293782">
                        <w:t>Education</w:t>
                      </w:r>
                    </w:p>
                    <w:p w14:paraId="41E6D48D" w14:textId="77777777" w:rsidR="00CC280D" w:rsidRDefault="00CC280D" w:rsidP="00CC280D">
                      <w:pPr>
                        <w:rPr>
                          <w:sz w:val="16"/>
                          <w:szCs w:val="22"/>
                        </w:rPr>
                      </w:pPr>
                    </w:p>
                    <w:p w14:paraId="3CA9A635" w14:textId="41C51C98" w:rsidR="002D3FE0" w:rsidRPr="004067F3" w:rsidRDefault="002D3FE0" w:rsidP="002D3FE0">
                      <w:pPr>
                        <w:ind w:left="-5"/>
                        <w:rPr>
                          <w:sz w:val="16"/>
                          <w:szCs w:val="22"/>
                        </w:rPr>
                      </w:pPr>
                      <w:r w:rsidRPr="004067F3">
                        <w:rPr>
                          <w:sz w:val="16"/>
                          <w:szCs w:val="22"/>
                        </w:rPr>
                        <w:t xml:space="preserve">CERTIFICATE CAD ENGINEERING </w:t>
                      </w:r>
                    </w:p>
                    <w:p w14:paraId="1547AE1F" w14:textId="63EB8103" w:rsidR="002D3FE0" w:rsidRPr="004067F3" w:rsidRDefault="002D3FE0" w:rsidP="004067F3">
                      <w:pPr>
                        <w:ind w:left="-5"/>
                        <w:rPr>
                          <w:sz w:val="16"/>
                          <w:szCs w:val="22"/>
                        </w:rPr>
                      </w:pPr>
                      <w:r w:rsidRPr="004067F3">
                        <w:rPr>
                          <w:sz w:val="16"/>
                          <w:szCs w:val="22"/>
                        </w:rPr>
                        <w:t xml:space="preserve">Clark State Community College Springfield, OH </w:t>
                      </w:r>
                    </w:p>
                    <w:p w14:paraId="5C70948E" w14:textId="25D73EB6" w:rsidR="002D3FE0" w:rsidRPr="004067F3" w:rsidRDefault="002D3FE0" w:rsidP="002D3FE0">
                      <w:pPr>
                        <w:ind w:left="-5"/>
                        <w:rPr>
                          <w:sz w:val="16"/>
                          <w:szCs w:val="22"/>
                        </w:rPr>
                      </w:pPr>
                      <w:r w:rsidRPr="004067F3">
                        <w:rPr>
                          <w:sz w:val="16"/>
                          <w:szCs w:val="22"/>
                        </w:rPr>
                        <w:t>May 2013</w:t>
                      </w:r>
                      <w:r w:rsidR="00CC280D">
                        <w:rPr>
                          <w:sz w:val="16"/>
                          <w:szCs w:val="22"/>
                        </w:rPr>
                        <w:br/>
                      </w:r>
                    </w:p>
                    <w:p w14:paraId="7A1028EE" w14:textId="77777777" w:rsidR="00CC280D" w:rsidRPr="004067F3" w:rsidRDefault="00CC280D" w:rsidP="00CC280D">
                      <w:pPr>
                        <w:ind w:left="-5"/>
                        <w:rPr>
                          <w:sz w:val="16"/>
                          <w:szCs w:val="22"/>
                        </w:rPr>
                      </w:pPr>
                      <w:r w:rsidRPr="004067F3">
                        <w:rPr>
                          <w:sz w:val="16"/>
                          <w:szCs w:val="22"/>
                        </w:rPr>
                        <w:t xml:space="preserve">ASSOCIATE OF APPLIED BUSINESS SOFTWARE DEVELOPMENT </w:t>
                      </w:r>
                    </w:p>
                    <w:p w14:paraId="58FF2D7E" w14:textId="77777777" w:rsidR="00CC280D" w:rsidRPr="004067F3" w:rsidRDefault="00CC280D" w:rsidP="00CC280D">
                      <w:pPr>
                        <w:ind w:left="-5"/>
                        <w:rPr>
                          <w:sz w:val="16"/>
                          <w:szCs w:val="22"/>
                        </w:rPr>
                      </w:pPr>
                      <w:r w:rsidRPr="004067F3">
                        <w:rPr>
                          <w:sz w:val="16"/>
                          <w:szCs w:val="22"/>
                        </w:rPr>
                        <w:t>Clark State Community College</w:t>
                      </w:r>
                      <w:r>
                        <w:rPr>
                          <w:sz w:val="16"/>
                          <w:szCs w:val="22"/>
                        </w:rPr>
                        <w:br/>
                      </w:r>
                      <w:r w:rsidRPr="004067F3">
                        <w:rPr>
                          <w:sz w:val="16"/>
                          <w:szCs w:val="22"/>
                        </w:rPr>
                        <w:t xml:space="preserve">Springfield, OH </w:t>
                      </w:r>
                    </w:p>
                    <w:p w14:paraId="25EEAE50" w14:textId="047C0BA4" w:rsidR="002D3FE0" w:rsidRPr="00CC280D" w:rsidRDefault="00CC280D" w:rsidP="00CC280D">
                      <w:pPr>
                        <w:rPr>
                          <w:sz w:val="16"/>
                          <w:szCs w:val="22"/>
                        </w:rPr>
                      </w:pPr>
                      <w:r w:rsidRPr="004067F3">
                        <w:rPr>
                          <w:sz w:val="16"/>
                          <w:szCs w:val="22"/>
                        </w:rPr>
                        <w:t>June 2012</w:t>
                      </w:r>
                    </w:p>
                    <w:p w14:paraId="14180F50" w14:textId="77777777" w:rsidR="00CC280D" w:rsidRDefault="00CC280D" w:rsidP="002D3FE0">
                      <w:pPr>
                        <w:ind w:left="-5"/>
                      </w:pPr>
                    </w:p>
                    <w:p w14:paraId="5D47D8B4" w14:textId="7D2070F4" w:rsidR="002D3FE0" w:rsidRPr="004067F3" w:rsidRDefault="002D3FE0" w:rsidP="002D3FE0">
                      <w:pPr>
                        <w:ind w:left="-5"/>
                        <w:rPr>
                          <w:sz w:val="16"/>
                          <w:szCs w:val="22"/>
                        </w:rPr>
                      </w:pPr>
                      <w:r w:rsidRPr="004067F3">
                        <w:rPr>
                          <w:sz w:val="16"/>
                          <w:szCs w:val="22"/>
                        </w:rPr>
                        <w:t xml:space="preserve">ASSOCIATE OF APPLIED BUSINESS SOFTWARE DEVELOPMENT </w:t>
                      </w:r>
                    </w:p>
                    <w:p w14:paraId="119ACDA4" w14:textId="0DCB5109" w:rsidR="002D3FE0" w:rsidRPr="004067F3" w:rsidRDefault="002D3FE0" w:rsidP="004067F3">
                      <w:pPr>
                        <w:ind w:left="-5"/>
                        <w:rPr>
                          <w:sz w:val="16"/>
                          <w:szCs w:val="22"/>
                        </w:rPr>
                      </w:pPr>
                      <w:r w:rsidRPr="004067F3">
                        <w:rPr>
                          <w:sz w:val="16"/>
                          <w:szCs w:val="22"/>
                        </w:rPr>
                        <w:t>Clark State Community College</w:t>
                      </w:r>
                      <w:r w:rsidR="004067F3">
                        <w:rPr>
                          <w:sz w:val="16"/>
                          <w:szCs w:val="22"/>
                        </w:rPr>
                        <w:br/>
                      </w:r>
                      <w:r w:rsidRPr="004067F3">
                        <w:rPr>
                          <w:sz w:val="16"/>
                          <w:szCs w:val="22"/>
                        </w:rPr>
                        <w:t xml:space="preserve">Springfield, OH </w:t>
                      </w:r>
                    </w:p>
                    <w:p w14:paraId="6979BD49" w14:textId="10A561C9" w:rsidR="002021A0" w:rsidRPr="004067F3" w:rsidRDefault="002D3FE0" w:rsidP="00293782">
                      <w:pPr>
                        <w:rPr>
                          <w:sz w:val="16"/>
                          <w:szCs w:val="22"/>
                        </w:rPr>
                      </w:pPr>
                      <w:r w:rsidRPr="004067F3">
                        <w:rPr>
                          <w:sz w:val="16"/>
                          <w:szCs w:val="22"/>
                        </w:rPr>
                        <w:t xml:space="preserve">June </w:t>
                      </w:r>
                      <w:r w:rsidR="00293782" w:rsidRPr="004067F3">
                        <w:rPr>
                          <w:sz w:val="16"/>
                          <w:szCs w:val="22"/>
                        </w:rPr>
                        <w:t>20</w:t>
                      </w:r>
                      <w:r w:rsidRPr="004067F3">
                        <w:rPr>
                          <w:sz w:val="16"/>
                          <w:szCs w:val="22"/>
                        </w:rPr>
                        <w:t>12</w:t>
                      </w:r>
                    </w:p>
                    <w:p w14:paraId="025AC625" w14:textId="77777777" w:rsidR="008D173A" w:rsidRDefault="008D173A" w:rsidP="00293782"/>
                    <w:p w14:paraId="7E0A0C3C" w14:textId="77777777" w:rsidR="004067F3" w:rsidRDefault="004067F3" w:rsidP="00293782"/>
                    <w:p w14:paraId="3BB1D97B" w14:textId="77777777" w:rsidR="008D173A" w:rsidRPr="00293782" w:rsidRDefault="008D173A" w:rsidP="00293782"/>
                  </w:txbxContent>
                </v:textbox>
                <w10:wrap anchorx="margin" anchory="margin"/>
                <w10:anchorlock/>
              </v:shape>
            </w:pict>
          </mc:Fallback>
        </mc:AlternateContent>
      </w:r>
      <w:r w:rsidR="002021A0" w:rsidRPr="002021A0">
        <w:rPr>
          <w:noProof/>
        </w:rPr>
        <mc:AlternateContent>
          <mc:Choice Requires="wps">
            <w:drawing>
              <wp:anchor distT="0" distB="0" distL="114300" distR="114300" simplePos="0" relativeHeight="251666449" behindDoc="0" locked="1" layoutInCell="1" allowOverlap="1" wp14:anchorId="5D109D3E" wp14:editId="5728AEA0">
                <wp:simplePos x="0" y="0"/>
                <wp:positionH relativeFrom="page">
                  <wp:posOffset>2438400</wp:posOffset>
                </wp:positionH>
                <wp:positionV relativeFrom="margin">
                  <wp:posOffset>2346960</wp:posOffset>
                </wp:positionV>
                <wp:extent cx="4909820" cy="7536180"/>
                <wp:effectExtent l="0" t="0" r="5080" b="7620"/>
                <wp:wrapNone/>
                <wp:docPr id="17" name="Text Box 17"/>
                <wp:cNvGraphicFramePr/>
                <a:graphic xmlns:a="http://schemas.openxmlformats.org/drawingml/2006/main">
                  <a:graphicData uri="http://schemas.microsoft.com/office/word/2010/wordprocessingShape">
                    <wps:wsp>
                      <wps:cNvSpPr txBox="1"/>
                      <wps:spPr>
                        <a:xfrm>
                          <a:off x="0" y="0"/>
                          <a:ext cx="4909820" cy="75361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5410C3F" w14:textId="77777777" w:rsidR="002021A0" w:rsidRPr="00A171E5" w:rsidRDefault="00A171E5" w:rsidP="00A171E5">
                            <w:pPr>
                              <w:pStyle w:val="Heading1"/>
                            </w:pPr>
                            <w:r w:rsidRPr="00A171E5">
                              <w:t>Professional Experience</w:t>
                            </w:r>
                          </w:p>
                          <w:p w14:paraId="4B7F9C3C" w14:textId="2949E758" w:rsidR="002021A0" w:rsidRPr="00A171E5" w:rsidRDefault="00243B80" w:rsidP="00A171E5">
                            <w:pPr>
                              <w:pStyle w:val="Heading2"/>
                            </w:pPr>
                            <w:r>
                              <w:t>product business</w:t>
                            </w:r>
                            <w:r w:rsidR="00A171E5" w:rsidRPr="00A171E5">
                              <w:t xml:space="preserve"> Analyst</w:t>
                            </w:r>
                            <w:r w:rsidR="00CC280D">
                              <w:t xml:space="preserve"> </w:t>
                            </w:r>
                            <w:r w:rsidR="00CC280D">
                              <w:tab/>
                            </w:r>
                            <w:r w:rsidR="00A171E5" w:rsidRPr="00A171E5">
                              <w:t>J</w:t>
                            </w:r>
                            <w:r w:rsidR="005D75C3">
                              <w:t>uly</w:t>
                            </w:r>
                            <w:r w:rsidR="00A171E5" w:rsidRPr="00A171E5">
                              <w:t xml:space="preserve"> 20</w:t>
                            </w:r>
                            <w:r w:rsidR="005D75C3">
                              <w:t>22</w:t>
                            </w:r>
                            <w:r w:rsidR="00A171E5" w:rsidRPr="00A171E5">
                              <w:t>– Present</w:t>
                            </w:r>
                            <w:r w:rsidR="00CC280D">
                              <w:br/>
                            </w:r>
                            <w:r w:rsidR="00CC280D" w:rsidRPr="00CC280D">
                              <w:rPr>
                                <w:b w:val="0"/>
                                <w:bCs w:val="0"/>
                                <w:i/>
                                <w:iCs/>
                                <w:caps w:val="0"/>
                              </w:rPr>
                              <w:t>Bond-Pro LLC</w:t>
                            </w:r>
                          </w:p>
                          <w:p w14:paraId="2991E224" w14:textId="77777777" w:rsidR="00ED62E9" w:rsidRDefault="00ED62E9" w:rsidP="005D75C3">
                            <w:pPr>
                              <w:numPr>
                                <w:ilvl w:val="0"/>
                                <w:numId w:val="7"/>
                              </w:numPr>
                              <w:spacing w:after="9" w:line="250" w:lineRule="auto"/>
                              <w:ind w:hanging="360"/>
                            </w:pPr>
                            <w:r>
                              <w:t>Gather and translate requirements for underwriting, claims, and policy workflows in a leading surety &amp; insurance platform</w:t>
                            </w:r>
                          </w:p>
                          <w:p w14:paraId="29EC9FA7" w14:textId="083AB3BD" w:rsidR="005D75C3" w:rsidRDefault="00ED62E9" w:rsidP="005D75C3">
                            <w:pPr>
                              <w:numPr>
                                <w:ilvl w:val="0"/>
                                <w:numId w:val="7"/>
                              </w:numPr>
                              <w:spacing w:after="9" w:line="250" w:lineRule="auto"/>
                              <w:ind w:hanging="360"/>
                            </w:pPr>
                            <w:r>
                              <w:t>Authored BRDs, user stories, and process flows; aligned improvements with P&amp;C regulatory standards</w:t>
                            </w:r>
                          </w:p>
                          <w:p w14:paraId="4CD17840" w14:textId="1AFF1D79" w:rsidR="00ED62E9" w:rsidRDefault="00ED62E9" w:rsidP="005D75C3">
                            <w:pPr>
                              <w:numPr>
                                <w:ilvl w:val="0"/>
                                <w:numId w:val="7"/>
                              </w:numPr>
                              <w:spacing w:after="9" w:line="250" w:lineRule="auto"/>
                              <w:ind w:hanging="360"/>
                            </w:pPr>
                            <w:r>
                              <w:t>Reduced manual processing in policy issuance and claims intake, improving efficiency and accuracy</w:t>
                            </w:r>
                          </w:p>
                          <w:p w14:paraId="75B59E8F" w14:textId="470D93FC" w:rsidR="005D75C3" w:rsidRDefault="005D75C3" w:rsidP="005D75C3">
                            <w:pPr>
                              <w:numPr>
                                <w:ilvl w:val="0"/>
                                <w:numId w:val="7"/>
                              </w:numPr>
                              <w:spacing w:after="9" w:line="250" w:lineRule="auto"/>
                              <w:ind w:hanging="360"/>
                            </w:pPr>
                            <w:r>
                              <w:t xml:space="preserve">Work with Developers and Stakeholders to discover </w:t>
                            </w:r>
                            <w:r w:rsidR="00ED62E9">
                              <w:t>process</w:t>
                            </w:r>
                            <w:r>
                              <w:t xml:space="preserve"> improvement opportunities </w:t>
                            </w:r>
                            <w:r w:rsidR="00CC280D">
                              <w:t>and complete product management lifecycle</w:t>
                            </w:r>
                          </w:p>
                          <w:p w14:paraId="7096C7EA" w14:textId="55684DEC" w:rsidR="00ED62E9" w:rsidRPr="00A171E5" w:rsidRDefault="00ED62E9" w:rsidP="00ED62E9">
                            <w:pPr>
                              <w:pStyle w:val="Heading2"/>
                            </w:pPr>
                            <w:r>
                              <w:br/>
                            </w:r>
                            <w:r>
                              <w:t>Operations Analyst</w:t>
                            </w:r>
                            <w:r w:rsidR="00CC280D">
                              <w:t xml:space="preserve"> </w:t>
                            </w:r>
                            <w:r w:rsidR="00CC280D">
                              <w:tab/>
                            </w:r>
                            <w:r w:rsidRPr="00A171E5">
                              <w:t>Ju</w:t>
                            </w:r>
                            <w:r>
                              <w:t>LY</w:t>
                            </w:r>
                            <w:r w:rsidRPr="00A171E5">
                              <w:t xml:space="preserve"> 20</w:t>
                            </w:r>
                            <w:r>
                              <w:t>14</w:t>
                            </w:r>
                            <w:r w:rsidRPr="00A171E5">
                              <w:t xml:space="preserve"> – </w:t>
                            </w:r>
                            <w:r>
                              <w:t>June</w:t>
                            </w:r>
                            <w:r w:rsidRPr="00A171E5">
                              <w:t xml:space="preserve"> 20</w:t>
                            </w:r>
                            <w:r>
                              <w:t>22</w:t>
                            </w:r>
                            <w:r w:rsidR="00CC280D">
                              <w:br/>
                            </w:r>
                            <w:r w:rsidR="00CC280D" w:rsidRPr="00CC280D">
                              <w:rPr>
                                <w:b w:val="0"/>
                                <w:bCs w:val="0"/>
                                <w:i/>
                                <w:iCs/>
                                <w:caps w:val="0"/>
                              </w:rPr>
                              <w:t>Assurant Specialty property</w:t>
                            </w:r>
                          </w:p>
                          <w:p w14:paraId="489F9E60" w14:textId="2E8BAA48" w:rsidR="00ED62E9" w:rsidRDefault="00ED62E9" w:rsidP="00ED62E9">
                            <w:pPr>
                              <w:numPr>
                                <w:ilvl w:val="0"/>
                                <w:numId w:val="7"/>
                              </w:numPr>
                              <w:spacing w:after="9" w:line="250" w:lineRule="auto"/>
                              <w:ind w:hanging="360"/>
                            </w:pPr>
                            <w:r>
                              <w:t>Partnered with claims and underwriting teams to streamline workflows and reduce turnaround times</w:t>
                            </w:r>
                          </w:p>
                          <w:p w14:paraId="56DA2152" w14:textId="393F5809" w:rsidR="00ED62E9" w:rsidRDefault="00ED62E9" w:rsidP="00ED62E9">
                            <w:pPr>
                              <w:numPr>
                                <w:ilvl w:val="0"/>
                                <w:numId w:val="7"/>
                              </w:numPr>
                              <w:spacing w:after="9" w:line="250" w:lineRule="auto"/>
                              <w:ind w:hanging="360"/>
                            </w:pPr>
                            <w:r>
                              <w:t>Performed root cause analysis, improving claims</w:t>
                            </w:r>
                            <w:r>
                              <w:t xml:space="preserve"> and system</w:t>
                            </w:r>
                            <w:r>
                              <w:t xml:space="preserve"> accuracy and reducing rework</w:t>
                            </w:r>
                          </w:p>
                          <w:p w14:paraId="4B3074A4" w14:textId="77777777" w:rsidR="00ED62E9" w:rsidRDefault="00ED62E9" w:rsidP="00ED62E9">
                            <w:pPr>
                              <w:numPr>
                                <w:ilvl w:val="0"/>
                                <w:numId w:val="7"/>
                              </w:numPr>
                              <w:spacing w:after="9" w:line="250" w:lineRule="auto"/>
                              <w:ind w:hanging="360"/>
                            </w:pPr>
                            <w:r>
                              <w:t xml:space="preserve">Forecast staffing and workload numbers </w:t>
                            </w:r>
                          </w:p>
                          <w:p w14:paraId="1CF79C0F" w14:textId="77777777" w:rsidR="00ED62E9" w:rsidRDefault="00ED62E9" w:rsidP="00ED62E9">
                            <w:pPr>
                              <w:numPr>
                                <w:ilvl w:val="0"/>
                                <w:numId w:val="7"/>
                              </w:numPr>
                              <w:spacing w:after="9" w:line="250" w:lineRule="auto"/>
                              <w:ind w:hanging="360"/>
                            </w:pPr>
                            <w:r>
                              <w:t xml:space="preserve">Develop problem solutions through scripting and programming </w:t>
                            </w:r>
                          </w:p>
                          <w:p w14:paraId="011C8FED" w14:textId="77777777" w:rsidR="00ED62E9" w:rsidRDefault="00ED62E9" w:rsidP="00ED62E9">
                            <w:pPr>
                              <w:numPr>
                                <w:ilvl w:val="0"/>
                                <w:numId w:val="7"/>
                              </w:numPr>
                              <w:spacing w:after="9" w:line="250" w:lineRule="auto"/>
                              <w:ind w:hanging="360"/>
                            </w:pPr>
                            <w:r>
                              <w:t>Delivered data-driven reports using SQL, Power BI, and Tableau to support strategic decisions</w:t>
                            </w:r>
                            <w:r>
                              <w:t xml:space="preserve"> </w:t>
                            </w:r>
                          </w:p>
                          <w:p w14:paraId="10EA86CD" w14:textId="77777777" w:rsidR="002021A0" w:rsidRPr="00A171E5" w:rsidRDefault="002021A0" w:rsidP="00A171E5"/>
                          <w:p w14:paraId="1042269D" w14:textId="57090B0A" w:rsidR="002021A0" w:rsidRPr="00A171E5" w:rsidRDefault="005D75C3" w:rsidP="00A171E5">
                            <w:pPr>
                              <w:pStyle w:val="Heading2"/>
                            </w:pPr>
                            <w:r>
                              <w:t>Real Estate Appraiser Trainee</w:t>
                            </w:r>
                            <w:r w:rsidR="00A171E5" w:rsidRPr="00A171E5">
                              <w:tab/>
                            </w:r>
                            <w:r>
                              <w:t>February</w:t>
                            </w:r>
                            <w:r w:rsidR="00A171E5" w:rsidRPr="00A171E5">
                              <w:t xml:space="preserve"> 20</w:t>
                            </w:r>
                            <w:r>
                              <w:t>22</w:t>
                            </w:r>
                            <w:r w:rsidR="00A171E5" w:rsidRPr="00A171E5">
                              <w:t xml:space="preserve"> – </w:t>
                            </w:r>
                            <w:r w:rsidR="00197C63">
                              <w:t>October 2023</w:t>
                            </w:r>
                          </w:p>
                          <w:p w14:paraId="54D01B18" w14:textId="28D4C3E1" w:rsidR="002021A0" w:rsidRPr="00A171E5" w:rsidRDefault="005D75C3" w:rsidP="00A171E5">
                            <w:pPr>
                              <w:pStyle w:val="Heading3"/>
                            </w:pPr>
                            <w:r>
                              <w:t>Empire Real Estate Solutions</w:t>
                            </w:r>
                          </w:p>
                          <w:p w14:paraId="21584B14" w14:textId="77777777" w:rsidR="00CC280D" w:rsidRDefault="00CC280D" w:rsidP="005D75C3">
                            <w:pPr>
                              <w:numPr>
                                <w:ilvl w:val="0"/>
                                <w:numId w:val="7"/>
                              </w:numPr>
                              <w:spacing w:after="9" w:line="250" w:lineRule="auto"/>
                              <w:ind w:hanging="360"/>
                            </w:pPr>
                            <w:r>
                              <w:t>Completed inspections and valuation reports supporting underwriting and property risk assessment</w:t>
                            </w:r>
                            <w:r>
                              <w:t xml:space="preserve"> </w:t>
                            </w:r>
                          </w:p>
                          <w:p w14:paraId="4AB50744" w14:textId="154C0B40" w:rsidR="005D75C3" w:rsidRDefault="005D75C3" w:rsidP="005D75C3">
                            <w:pPr>
                              <w:numPr>
                                <w:ilvl w:val="0"/>
                                <w:numId w:val="7"/>
                              </w:numPr>
                              <w:spacing w:after="9" w:line="250" w:lineRule="auto"/>
                              <w:ind w:hanging="360"/>
                            </w:pPr>
                            <w:r>
                              <w:t xml:space="preserve">Demonstrate adequate ANSI measuring techniques </w:t>
                            </w:r>
                          </w:p>
                          <w:p w14:paraId="77734E6A" w14:textId="77777777" w:rsidR="00CC280D" w:rsidRDefault="00CC280D" w:rsidP="005D75C3">
                            <w:pPr>
                              <w:numPr>
                                <w:ilvl w:val="0"/>
                                <w:numId w:val="7"/>
                              </w:numPr>
                              <w:spacing w:after="9" w:line="250" w:lineRule="auto"/>
                              <w:ind w:hanging="360"/>
                            </w:pPr>
                            <w:r>
                              <w:t>Ensured compliance with state and federal regulations for appraisal documentation</w:t>
                            </w:r>
                            <w:r w:rsidR="005D75C3">
                              <w:t xml:space="preserve"> </w:t>
                            </w:r>
                          </w:p>
                          <w:p w14:paraId="1DADC521" w14:textId="7FB97841" w:rsidR="005D75C3" w:rsidRPr="00CC280D" w:rsidRDefault="00CC280D" w:rsidP="00CC280D">
                            <w:pPr>
                              <w:spacing w:after="9" w:line="250" w:lineRule="auto"/>
                            </w:pPr>
                            <w:r>
                              <w:rPr>
                                <w:b/>
                                <w:bCs/>
                                <w:sz w:val="20"/>
                                <w:szCs w:val="20"/>
                              </w:rPr>
                              <w:br/>
                            </w:r>
                            <w:r w:rsidR="005D75C3" w:rsidRPr="00CC280D">
                              <w:rPr>
                                <w:b/>
                                <w:bCs/>
                                <w:sz w:val="20"/>
                                <w:szCs w:val="20"/>
                              </w:rPr>
                              <w:t>SKILL SETS</w:t>
                            </w:r>
                          </w:p>
                          <w:p w14:paraId="36527289" w14:textId="77777777" w:rsidR="005D75C3" w:rsidRPr="00CC280D" w:rsidRDefault="005D75C3" w:rsidP="005D75C3">
                            <w:pPr>
                              <w:ind w:left="-5"/>
                              <w:rPr>
                                <w:bCs/>
                                <w:i/>
                                <w:iCs/>
                                <w:szCs w:val="18"/>
                              </w:rPr>
                            </w:pPr>
                            <w:r w:rsidRPr="00CC280D">
                              <w:rPr>
                                <w:bCs/>
                                <w:i/>
                                <w:iCs/>
                                <w:szCs w:val="18"/>
                              </w:rPr>
                              <w:t xml:space="preserve">Programming Languages: </w:t>
                            </w:r>
                          </w:p>
                          <w:p w14:paraId="35B139BE" w14:textId="61A09022" w:rsidR="005D75C3" w:rsidRPr="00CC280D" w:rsidRDefault="005D75C3" w:rsidP="005D75C3">
                            <w:pPr>
                              <w:ind w:left="-5"/>
                              <w:rPr>
                                <w:szCs w:val="18"/>
                              </w:rPr>
                            </w:pPr>
                            <w:r w:rsidRPr="00CC280D">
                              <w:rPr>
                                <w:szCs w:val="18"/>
                              </w:rPr>
                              <w:t>JAVA,</w:t>
                            </w:r>
                            <w:r w:rsidR="00ED62E9" w:rsidRPr="00CC280D">
                              <w:rPr>
                                <w:szCs w:val="18"/>
                              </w:rPr>
                              <w:t xml:space="preserve"> Python,</w:t>
                            </w:r>
                            <w:r w:rsidRPr="00CC280D">
                              <w:rPr>
                                <w:szCs w:val="18"/>
                              </w:rPr>
                              <w:t xml:space="preserve"> C++, Visual Basic, VBS, PL/SQL, SQL, PHP, HTML, XHTML, XML </w:t>
                            </w:r>
                          </w:p>
                          <w:p w14:paraId="7FED78D1" w14:textId="77777777" w:rsidR="005D75C3" w:rsidRPr="00CC280D" w:rsidRDefault="005D75C3" w:rsidP="005D75C3">
                            <w:pPr>
                              <w:ind w:left="-5"/>
                              <w:rPr>
                                <w:szCs w:val="18"/>
                              </w:rPr>
                            </w:pPr>
                          </w:p>
                          <w:p w14:paraId="7AF7EF37" w14:textId="77777777" w:rsidR="005D75C3" w:rsidRPr="00CC280D" w:rsidRDefault="005D75C3" w:rsidP="005D75C3">
                            <w:pPr>
                              <w:ind w:left="-5"/>
                              <w:rPr>
                                <w:bCs/>
                                <w:i/>
                                <w:iCs/>
                                <w:szCs w:val="18"/>
                              </w:rPr>
                            </w:pPr>
                            <w:r w:rsidRPr="00CC280D">
                              <w:rPr>
                                <w:bCs/>
                                <w:i/>
                                <w:iCs/>
                                <w:szCs w:val="18"/>
                              </w:rPr>
                              <w:t xml:space="preserve">Applications: </w:t>
                            </w:r>
                          </w:p>
                          <w:p w14:paraId="0B107320" w14:textId="3D02FE0B" w:rsidR="005D75C3" w:rsidRPr="00CC280D" w:rsidRDefault="005D75C3" w:rsidP="00E82042">
                            <w:pPr>
                              <w:ind w:left="-5"/>
                              <w:rPr>
                                <w:szCs w:val="18"/>
                              </w:rPr>
                            </w:pPr>
                            <w:r w:rsidRPr="00CC280D">
                              <w:rPr>
                                <w:szCs w:val="18"/>
                              </w:rPr>
                              <w:t xml:space="preserve">MS Office, </w:t>
                            </w:r>
                            <w:r w:rsidR="00E82042" w:rsidRPr="00CC280D">
                              <w:rPr>
                                <w:szCs w:val="18"/>
                              </w:rPr>
                              <w:t xml:space="preserve">Azure, </w:t>
                            </w:r>
                            <w:proofErr w:type="spellStart"/>
                            <w:r w:rsidR="00643874" w:rsidRPr="00CC280D">
                              <w:rPr>
                                <w:szCs w:val="18"/>
                              </w:rPr>
                              <w:t>PowerBI</w:t>
                            </w:r>
                            <w:proofErr w:type="spellEnd"/>
                            <w:r w:rsidR="00643874" w:rsidRPr="00CC280D">
                              <w:rPr>
                                <w:szCs w:val="18"/>
                              </w:rPr>
                              <w:t xml:space="preserve">, Tableau, </w:t>
                            </w:r>
                            <w:r w:rsidRPr="00CC280D">
                              <w:rPr>
                                <w:szCs w:val="18"/>
                              </w:rPr>
                              <w:t xml:space="preserve">Microsoft Visual C++, WordPress, Oracle </w:t>
                            </w:r>
                            <w:proofErr w:type="spellStart"/>
                            <w:r w:rsidRPr="00CC280D">
                              <w:rPr>
                                <w:szCs w:val="18"/>
                              </w:rPr>
                              <w:t>Ebusiness</w:t>
                            </w:r>
                            <w:proofErr w:type="spellEnd"/>
                            <w:r w:rsidRPr="00CC280D">
                              <w:rPr>
                                <w:szCs w:val="18"/>
                              </w:rPr>
                              <w:t xml:space="preserve"> Suite, Automation Anywhere, Black Knight Loan Servicing, TKV Loan Servicing, TOTAL</w:t>
                            </w:r>
                            <w:r w:rsidR="008D173A" w:rsidRPr="00CC280D">
                              <w:rPr>
                                <w:szCs w:val="18"/>
                              </w:rPr>
                              <w:t xml:space="preserve">, JIRA, </w:t>
                            </w:r>
                            <w:proofErr w:type="spellStart"/>
                            <w:r w:rsidR="008D173A" w:rsidRPr="00CC280D">
                              <w:rPr>
                                <w:szCs w:val="18"/>
                              </w:rPr>
                              <w:t>SalesForce</w:t>
                            </w:r>
                            <w:proofErr w:type="spellEnd"/>
                            <w:r w:rsidR="00DC08DF" w:rsidRPr="00CC280D">
                              <w:rPr>
                                <w:szCs w:val="18"/>
                              </w:rPr>
                              <w:t xml:space="preserve">, </w:t>
                            </w:r>
                            <w:r w:rsidR="00DC08DF" w:rsidRPr="00CC280D">
                              <w:rPr>
                                <w:szCs w:val="18"/>
                              </w:rPr>
                              <w:t xml:space="preserve">Guidewire </w:t>
                            </w:r>
                            <w:proofErr w:type="spellStart"/>
                            <w:r w:rsidR="00DC08DF" w:rsidRPr="00CC280D">
                              <w:rPr>
                                <w:szCs w:val="18"/>
                              </w:rPr>
                              <w:t>PolicyCenter</w:t>
                            </w:r>
                            <w:proofErr w:type="spellEnd"/>
                          </w:p>
                          <w:p w14:paraId="00FAB6F6" w14:textId="1CB29BD1" w:rsidR="005D75C3" w:rsidRPr="00CC280D" w:rsidRDefault="005D75C3" w:rsidP="005D75C3">
                            <w:pPr>
                              <w:ind w:left="-5"/>
                              <w:rPr>
                                <w:bCs/>
                                <w:i/>
                                <w:iCs/>
                                <w:szCs w:val="18"/>
                              </w:rPr>
                            </w:pPr>
                            <w:r w:rsidRPr="00CC280D">
                              <w:rPr>
                                <w:szCs w:val="18"/>
                              </w:rPr>
                              <w:t xml:space="preserve"> </w:t>
                            </w:r>
                            <w:r w:rsidRPr="00CC280D">
                              <w:rPr>
                                <w:szCs w:val="18"/>
                              </w:rPr>
                              <w:br/>
                            </w:r>
                            <w:r w:rsidRPr="00CC280D">
                              <w:rPr>
                                <w:bCs/>
                                <w:i/>
                                <w:iCs/>
                                <w:szCs w:val="18"/>
                              </w:rPr>
                              <w:t xml:space="preserve">Database Systems: </w:t>
                            </w:r>
                          </w:p>
                          <w:p w14:paraId="448F5A9E" w14:textId="4D8DA56E" w:rsidR="002021A0" w:rsidRPr="00CC280D" w:rsidRDefault="005D75C3" w:rsidP="00CC280D">
                            <w:pPr>
                              <w:ind w:left="-5"/>
                              <w:rPr>
                                <w:szCs w:val="18"/>
                              </w:rPr>
                            </w:pPr>
                            <w:r w:rsidRPr="00CC280D">
                              <w:rPr>
                                <w:szCs w:val="18"/>
                              </w:rPr>
                              <w:t>SQL Server, MySQL, Oracle 10g, Microsoft Access</w:t>
                            </w:r>
                            <w:r w:rsidRPr="00CC280D">
                              <w:rPr>
                                <w:b/>
                                <w:szCs w:val="18"/>
                              </w:rPr>
                              <w:t xml:space="preserve"> </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09D3E" id="Text Box 17" o:spid="_x0000_s1031" type="#_x0000_t202" style="position:absolute;margin-left:192pt;margin-top:184.8pt;width:386.6pt;height:593.4pt;z-index:251666449;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" filled="f" stroked="f">
                <v:textbox inset=",,0">
                  <w:txbxContent>
                    <w:p w14:paraId="25410C3F" w14:textId="77777777" w:rsidR="002021A0" w:rsidRPr="00A171E5" w:rsidRDefault="00A171E5" w:rsidP="00A171E5">
                      <w:pPr>
                        <w:pStyle w:val="Heading1"/>
                      </w:pPr>
                      <w:r w:rsidRPr="00A171E5">
                        <w:t>Professional Experience</w:t>
                      </w:r>
                    </w:p>
                    <w:p w14:paraId="4B7F9C3C" w14:textId="2949E758" w:rsidR="002021A0" w:rsidRPr="00A171E5" w:rsidRDefault="00243B80" w:rsidP="00A171E5">
                      <w:pPr>
                        <w:pStyle w:val="Heading2"/>
                      </w:pPr>
                      <w:r>
                        <w:t>product business</w:t>
                      </w:r>
                      <w:r w:rsidR="00A171E5" w:rsidRPr="00A171E5">
                        <w:t xml:space="preserve"> Analyst</w:t>
                      </w:r>
                      <w:r w:rsidR="00CC280D">
                        <w:t xml:space="preserve"> </w:t>
                      </w:r>
                      <w:r w:rsidR="00CC280D">
                        <w:tab/>
                      </w:r>
                      <w:r w:rsidR="00A171E5" w:rsidRPr="00A171E5">
                        <w:t>J</w:t>
                      </w:r>
                      <w:r w:rsidR="005D75C3">
                        <w:t>uly</w:t>
                      </w:r>
                      <w:r w:rsidR="00A171E5" w:rsidRPr="00A171E5">
                        <w:t xml:space="preserve"> 20</w:t>
                      </w:r>
                      <w:r w:rsidR="005D75C3">
                        <w:t>22</w:t>
                      </w:r>
                      <w:r w:rsidR="00A171E5" w:rsidRPr="00A171E5">
                        <w:t>– Present</w:t>
                      </w:r>
                      <w:r w:rsidR="00CC280D">
                        <w:br/>
                      </w:r>
                      <w:r w:rsidR="00CC280D" w:rsidRPr="00CC280D">
                        <w:rPr>
                          <w:b w:val="0"/>
                          <w:bCs w:val="0"/>
                          <w:i/>
                          <w:iCs/>
                          <w:caps w:val="0"/>
                        </w:rPr>
                        <w:t>Bond-Pro LLC</w:t>
                      </w:r>
                    </w:p>
                    <w:p w14:paraId="2991E224" w14:textId="77777777" w:rsidR="00ED62E9" w:rsidRDefault="00ED62E9" w:rsidP="005D75C3">
                      <w:pPr>
                        <w:numPr>
                          <w:ilvl w:val="0"/>
                          <w:numId w:val="7"/>
                        </w:numPr>
                        <w:spacing w:after="9" w:line="250" w:lineRule="auto"/>
                        <w:ind w:hanging="360"/>
                      </w:pPr>
                      <w:r>
                        <w:t>Gather and translate requirements for underwriting, claims, and policy workflows in a leading surety &amp; insurance platform</w:t>
                      </w:r>
                    </w:p>
                    <w:p w14:paraId="29EC9FA7" w14:textId="083AB3BD" w:rsidR="005D75C3" w:rsidRDefault="00ED62E9" w:rsidP="005D75C3">
                      <w:pPr>
                        <w:numPr>
                          <w:ilvl w:val="0"/>
                          <w:numId w:val="7"/>
                        </w:numPr>
                        <w:spacing w:after="9" w:line="250" w:lineRule="auto"/>
                        <w:ind w:hanging="360"/>
                      </w:pPr>
                      <w:r>
                        <w:t>Authored BRDs, user stories, and process flows; aligned improvements with P&amp;C regulatory standards</w:t>
                      </w:r>
                    </w:p>
                    <w:p w14:paraId="4CD17840" w14:textId="1AFF1D79" w:rsidR="00ED62E9" w:rsidRDefault="00ED62E9" w:rsidP="005D75C3">
                      <w:pPr>
                        <w:numPr>
                          <w:ilvl w:val="0"/>
                          <w:numId w:val="7"/>
                        </w:numPr>
                        <w:spacing w:after="9" w:line="250" w:lineRule="auto"/>
                        <w:ind w:hanging="360"/>
                      </w:pPr>
                      <w:r>
                        <w:t>Reduced manual processing in policy issuance and claims intake, improving efficiency and accuracy</w:t>
                      </w:r>
                    </w:p>
                    <w:p w14:paraId="75B59E8F" w14:textId="470D93FC" w:rsidR="005D75C3" w:rsidRDefault="005D75C3" w:rsidP="005D75C3">
                      <w:pPr>
                        <w:numPr>
                          <w:ilvl w:val="0"/>
                          <w:numId w:val="7"/>
                        </w:numPr>
                        <w:spacing w:after="9" w:line="250" w:lineRule="auto"/>
                        <w:ind w:hanging="360"/>
                      </w:pPr>
                      <w:r>
                        <w:t xml:space="preserve">Work with Developers and Stakeholders to discover </w:t>
                      </w:r>
                      <w:r w:rsidR="00ED62E9">
                        <w:t>process</w:t>
                      </w:r>
                      <w:r>
                        <w:t xml:space="preserve"> improvement opportunities </w:t>
                      </w:r>
                      <w:r w:rsidR="00CC280D">
                        <w:t>and complete product management lifecycle</w:t>
                      </w:r>
                    </w:p>
                    <w:p w14:paraId="7096C7EA" w14:textId="55684DEC" w:rsidR="00ED62E9" w:rsidRPr="00A171E5" w:rsidRDefault="00ED62E9" w:rsidP="00ED62E9">
                      <w:pPr>
                        <w:pStyle w:val="Heading2"/>
                      </w:pPr>
                      <w:r>
                        <w:br/>
                      </w:r>
                      <w:r>
                        <w:t>Operations Analyst</w:t>
                      </w:r>
                      <w:r w:rsidR="00CC280D">
                        <w:t xml:space="preserve"> </w:t>
                      </w:r>
                      <w:r w:rsidR="00CC280D">
                        <w:tab/>
                      </w:r>
                      <w:r w:rsidRPr="00A171E5">
                        <w:t>Ju</w:t>
                      </w:r>
                      <w:r>
                        <w:t>LY</w:t>
                      </w:r>
                      <w:r w:rsidRPr="00A171E5">
                        <w:t xml:space="preserve"> 20</w:t>
                      </w:r>
                      <w:r>
                        <w:t>14</w:t>
                      </w:r>
                      <w:r w:rsidRPr="00A171E5">
                        <w:t xml:space="preserve"> – </w:t>
                      </w:r>
                      <w:r>
                        <w:t>June</w:t>
                      </w:r>
                      <w:r w:rsidRPr="00A171E5">
                        <w:t xml:space="preserve"> 20</w:t>
                      </w:r>
                      <w:r>
                        <w:t>22</w:t>
                      </w:r>
                      <w:r w:rsidR="00CC280D">
                        <w:br/>
                      </w:r>
                      <w:r w:rsidR="00CC280D" w:rsidRPr="00CC280D">
                        <w:rPr>
                          <w:b w:val="0"/>
                          <w:bCs w:val="0"/>
                          <w:i/>
                          <w:iCs/>
                          <w:caps w:val="0"/>
                        </w:rPr>
                        <w:t>Assurant Specialty property</w:t>
                      </w:r>
                    </w:p>
                    <w:p w14:paraId="489F9E60" w14:textId="2E8BAA48" w:rsidR="00ED62E9" w:rsidRDefault="00ED62E9" w:rsidP="00ED62E9">
                      <w:pPr>
                        <w:numPr>
                          <w:ilvl w:val="0"/>
                          <w:numId w:val="7"/>
                        </w:numPr>
                        <w:spacing w:after="9" w:line="250" w:lineRule="auto"/>
                        <w:ind w:hanging="360"/>
                      </w:pPr>
                      <w:r>
                        <w:t>Partnered with claims and underwriting teams to streamline workflows and reduce turnaround times</w:t>
                      </w:r>
                    </w:p>
                    <w:p w14:paraId="56DA2152" w14:textId="393F5809" w:rsidR="00ED62E9" w:rsidRDefault="00ED62E9" w:rsidP="00ED62E9">
                      <w:pPr>
                        <w:numPr>
                          <w:ilvl w:val="0"/>
                          <w:numId w:val="7"/>
                        </w:numPr>
                        <w:spacing w:after="9" w:line="250" w:lineRule="auto"/>
                        <w:ind w:hanging="360"/>
                      </w:pPr>
                      <w:r>
                        <w:t>Performed root cause analysis, improving claims</w:t>
                      </w:r>
                      <w:r>
                        <w:t xml:space="preserve"> and system</w:t>
                      </w:r>
                      <w:r>
                        <w:t xml:space="preserve"> accuracy and reducing rework</w:t>
                      </w:r>
                    </w:p>
                    <w:p w14:paraId="4B3074A4" w14:textId="77777777" w:rsidR="00ED62E9" w:rsidRDefault="00ED62E9" w:rsidP="00ED62E9">
                      <w:pPr>
                        <w:numPr>
                          <w:ilvl w:val="0"/>
                          <w:numId w:val="7"/>
                        </w:numPr>
                        <w:spacing w:after="9" w:line="250" w:lineRule="auto"/>
                        <w:ind w:hanging="360"/>
                      </w:pPr>
                      <w:r>
                        <w:t xml:space="preserve">Forecast staffing and workload numbers </w:t>
                      </w:r>
                    </w:p>
                    <w:p w14:paraId="1CF79C0F" w14:textId="77777777" w:rsidR="00ED62E9" w:rsidRDefault="00ED62E9" w:rsidP="00ED62E9">
                      <w:pPr>
                        <w:numPr>
                          <w:ilvl w:val="0"/>
                          <w:numId w:val="7"/>
                        </w:numPr>
                        <w:spacing w:after="9" w:line="250" w:lineRule="auto"/>
                        <w:ind w:hanging="360"/>
                      </w:pPr>
                      <w:r>
                        <w:t xml:space="preserve">Develop problem solutions through scripting and programming </w:t>
                      </w:r>
                    </w:p>
                    <w:p w14:paraId="011C8FED" w14:textId="77777777" w:rsidR="00ED62E9" w:rsidRDefault="00ED62E9" w:rsidP="00ED62E9">
                      <w:pPr>
                        <w:numPr>
                          <w:ilvl w:val="0"/>
                          <w:numId w:val="7"/>
                        </w:numPr>
                        <w:spacing w:after="9" w:line="250" w:lineRule="auto"/>
                        <w:ind w:hanging="360"/>
                      </w:pPr>
                      <w:r>
                        <w:t>Delivered data-driven reports using SQL, Power BI, and Tableau to support strategic decisions</w:t>
                      </w:r>
                      <w:r>
                        <w:t xml:space="preserve"> </w:t>
                      </w:r>
                    </w:p>
                    <w:p w14:paraId="10EA86CD" w14:textId="77777777" w:rsidR="002021A0" w:rsidRPr="00A171E5" w:rsidRDefault="002021A0" w:rsidP="00A171E5"/>
                    <w:p w14:paraId="1042269D" w14:textId="57090B0A" w:rsidR="002021A0" w:rsidRPr="00A171E5" w:rsidRDefault="005D75C3" w:rsidP="00A171E5">
                      <w:pPr>
                        <w:pStyle w:val="Heading2"/>
                      </w:pPr>
                      <w:r>
                        <w:t>Real Estate Appraiser Trainee</w:t>
                      </w:r>
                      <w:r w:rsidR="00A171E5" w:rsidRPr="00A171E5">
                        <w:tab/>
                      </w:r>
                      <w:r>
                        <w:t>February</w:t>
                      </w:r>
                      <w:r w:rsidR="00A171E5" w:rsidRPr="00A171E5">
                        <w:t xml:space="preserve"> 20</w:t>
                      </w:r>
                      <w:r>
                        <w:t>22</w:t>
                      </w:r>
                      <w:r w:rsidR="00A171E5" w:rsidRPr="00A171E5">
                        <w:t xml:space="preserve"> – </w:t>
                      </w:r>
                      <w:r w:rsidR="00197C63">
                        <w:t>October 2023</w:t>
                      </w:r>
                    </w:p>
                    <w:p w14:paraId="54D01B18" w14:textId="28D4C3E1" w:rsidR="002021A0" w:rsidRPr="00A171E5" w:rsidRDefault="005D75C3" w:rsidP="00A171E5">
                      <w:pPr>
                        <w:pStyle w:val="Heading3"/>
                      </w:pPr>
                      <w:r>
                        <w:t>Empire Real Estate Solutions</w:t>
                      </w:r>
                    </w:p>
                    <w:p w14:paraId="21584B14" w14:textId="77777777" w:rsidR="00CC280D" w:rsidRDefault="00CC280D" w:rsidP="005D75C3">
                      <w:pPr>
                        <w:numPr>
                          <w:ilvl w:val="0"/>
                          <w:numId w:val="7"/>
                        </w:numPr>
                        <w:spacing w:after="9" w:line="250" w:lineRule="auto"/>
                        <w:ind w:hanging="360"/>
                      </w:pPr>
                      <w:r>
                        <w:t>Completed inspections and valuation reports supporting underwriting and property risk assessment</w:t>
                      </w:r>
                      <w:r>
                        <w:t xml:space="preserve"> </w:t>
                      </w:r>
                    </w:p>
                    <w:p w14:paraId="4AB50744" w14:textId="154C0B40" w:rsidR="005D75C3" w:rsidRDefault="005D75C3" w:rsidP="005D75C3">
                      <w:pPr>
                        <w:numPr>
                          <w:ilvl w:val="0"/>
                          <w:numId w:val="7"/>
                        </w:numPr>
                        <w:spacing w:after="9" w:line="250" w:lineRule="auto"/>
                        <w:ind w:hanging="360"/>
                      </w:pPr>
                      <w:r>
                        <w:t xml:space="preserve">Demonstrate adequate ANSI measuring techniques </w:t>
                      </w:r>
                    </w:p>
                    <w:p w14:paraId="77734E6A" w14:textId="77777777" w:rsidR="00CC280D" w:rsidRDefault="00CC280D" w:rsidP="005D75C3">
                      <w:pPr>
                        <w:numPr>
                          <w:ilvl w:val="0"/>
                          <w:numId w:val="7"/>
                        </w:numPr>
                        <w:spacing w:after="9" w:line="250" w:lineRule="auto"/>
                        <w:ind w:hanging="360"/>
                      </w:pPr>
                      <w:r>
                        <w:t>Ensured compliance with state and federal regulations for appraisal documentation</w:t>
                      </w:r>
                      <w:r w:rsidR="005D75C3">
                        <w:t xml:space="preserve"> </w:t>
                      </w:r>
                    </w:p>
                    <w:p w14:paraId="1DADC521" w14:textId="7FB97841" w:rsidR="005D75C3" w:rsidRPr="00CC280D" w:rsidRDefault="00CC280D" w:rsidP="00CC280D">
                      <w:pPr>
                        <w:spacing w:after="9" w:line="250" w:lineRule="auto"/>
                      </w:pPr>
                      <w:r>
                        <w:rPr>
                          <w:b/>
                          <w:bCs/>
                          <w:sz w:val="20"/>
                          <w:szCs w:val="20"/>
                        </w:rPr>
                        <w:br/>
                      </w:r>
                      <w:r w:rsidR="005D75C3" w:rsidRPr="00CC280D">
                        <w:rPr>
                          <w:b/>
                          <w:bCs/>
                          <w:sz w:val="20"/>
                          <w:szCs w:val="20"/>
                        </w:rPr>
                        <w:t>SKILL SETS</w:t>
                      </w:r>
                    </w:p>
                    <w:p w14:paraId="36527289" w14:textId="77777777" w:rsidR="005D75C3" w:rsidRPr="00CC280D" w:rsidRDefault="005D75C3" w:rsidP="005D75C3">
                      <w:pPr>
                        <w:ind w:left="-5"/>
                        <w:rPr>
                          <w:bCs/>
                          <w:i/>
                          <w:iCs/>
                          <w:szCs w:val="18"/>
                        </w:rPr>
                      </w:pPr>
                      <w:r w:rsidRPr="00CC280D">
                        <w:rPr>
                          <w:bCs/>
                          <w:i/>
                          <w:iCs/>
                          <w:szCs w:val="18"/>
                        </w:rPr>
                        <w:t xml:space="preserve">Programming Languages: </w:t>
                      </w:r>
                    </w:p>
                    <w:p w14:paraId="35B139BE" w14:textId="61A09022" w:rsidR="005D75C3" w:rsidRPr="00CC280D" w:rsidRDefault="005D75C3" w:rsidP="005D75C3">
                      <w:pPr>
                        <w:ind w:left="-5"/>
                        <w:rPr>
                          <w:szCs w:val="18"/>
                        </w:rPr>
                      </w:pPr>
                      <w:r w:rsidRPr="00CC280D">
                        <w:rPr>
                          <w:szCs w:val="18"/>
                        </w:rPr>
                        <w:t>JAVA,</w:t>
                      </w:r>
                      <w:r w:rsidR="00ED62E9" w:rsidRPr="00CC280D">
                        <w:rPr>
                          <w:szCs w:val="18"/>
                        </w:rPr>
                        <w:t xml:space="preserve"> Python,</w:t>
                      </w:r>
                      <w:r w:rsidRPr="00CC280D">
                        <w:rPr>
                          <w:szCs w:val="18"/>
                        </w:rPr>
                        <w:t xml:space="preserve"> C++, Visual Basic, VBS, PL/SQL, SQL, PHP, HTML, XHTML, XML </w:t>
                      </w:r>
                    </w:p>
                    <w:p w14:paraId="7FED78D1" w14:textId="77777777" w:rsidR="005D75C3" w:rsidRPr="00CC280D" w:rsidRDefault="005D75C3" w:rsidP="005D75C3">
                      <w:pPr>
                        <w:ind w:left="-5"/>
                        <w:rPr>
                          <w:szCs w:val="18"/>
                        </w:rPr>
                      </w:pPr>
                    </w:p>
                    <w:p w14:paraId="7AF7EF37" w14:textId="77777777" w:rsidR="005D75C3" w:rsidRPr="00CC280D" w:rsidRDefault="005D75C3" w:rsidP="005D75C3">
                      <w:pPr>
                        <w:ind w:left="-5"/>
                        <w:rPr>
                          <w:bCs/>
                          <w:i/>
                          <w:iCs/>
                          <w:szCs w:val="18"/>
                        </w:rPr>
                      </w:pPr>
                      <w:r w:rsidRPr="00CC280D">
                        <w:rPr>
                          <w:bCs/>
                          <w:i/>
                          <w:iCs/>
                          <w:szCs w:val="18"/>
                        </w:rPr>
                        <w:t xml:space="preserve">Applications: </w:t>
                      </w:r>
                    </w:p>
                    <w:p w14:paraId="0B107320" w14:textId="3D02FE0B" w:rsidR="005D75C3" w:rsidRPr="00CC280D" w:rsidRDefault="005D75C3" w:rsidP="00E82042">
                      <w:pPr>
                        <w:ind w:left="-5"/>
                        <w:rPr>
                          <w:szCs w:val="18"/>
                        </w:rPr>
                      </w:pPr>
                      <w:r w:rsidRPr="00CC280D">
                        <w:rPr>
                          <w:szCs w:val="18"/>
                        </w:rPr>
                        <w:t xml:space="preserve">MS Office, </w:t>
                      </w:r>
                      <w:r w:rsidR="00E82042" w:rsidRPr="00CC280D">
                        <w:rPr>
                          <w:szCs w:val="18"/>
                        </w:rPr>
                        <w:t xml:space="preserve">Azure, </w:t>
                      </w:r>
                      <w:proofErr w:type="spellStart"/>
                      <w:r w:rsidR="00643874" w:rsidRPr="00CC280D">
                        <w:rPr>
                          <w:szCs w:val="18"/>
                        </w:rPr>
                        <w:t>PowerBI</w:t>
                      </w:r>
                      <w:proofErr w:type="spellEnd"/>
                      <w:r w:rsidR="00643874" w:rsidRPr="00CC280D">
                        <w:rPr>
                          <w:szCs w:val="18"/>
                        </w:rPr>
                        <w:t xml:space="preserve">, Tableau, </w:t>
                      </w:r>
                      <w:r w:rsidRPr="00CC280D">
                        <w:rPr>
                          <w:szCs w:val="18"/>
                        </w:rPr>
                        <w:t xml:space="preserve">Microsoft Visual C++, WordPress, Oracle </w:t>
                      </w:r>
                      <w:proofErr w:type="spellStart"/>
                      <w:r w:rsidRPr="00CC280D">
                        <w:rPr>
                          <w:szCs w:val="18"/>
                        </w:rPr>
                        <w:t>Ebusiness</w:t>
                      </w:r>
                      <w:proofErr w:type="spellEnd"/>
                      <w:r w:rsidRPr="00CC280D">
                        <w:rPr>
                          <w:szCs w:val="18"/>
                        </w:rPr>
                        <w:t xml:space="preserve"> Suite, Automation Anywhere, Black Knight Loan Servicing, TKV Loan Servicing, TOTAL</w:t>
                      </w:r>
                      <w:r w:rsidR="008D173A" w:rsidRPr="00CC280D">
                        <w:rPr>
                          <w:szCs w:val="18"/>
                        </w:rPr>
                        <w:t xml:space="preserve">, JIRA, </w:t>
                      </w:r>
                      <w:proofErr w:type="spellStart"/>
                      <w:r w:rsidR="008D173A" w:rsidRPr="00CC280D">
                        <w:rPr>
                          <w:szCs w:val="18"/>
                        </w:rPr>
                        <w:t>SalesForce</w:t>
                      </w:r>
                      <w:proofErr w:type="spellEnd"/>
                      <w:r w:rsidR="00DC08DF" w:rsidRPr="00CC280D">
                        <w:rPr>
                          <w:szCs w:val="18"/>
                        </w:rPr>
                        <w:t xml:space="preserve">, </w:t>
                      </w:r>
                      <w:r w:rsidR="00DC08DF" w:rsidRPr="00CC280D">
                        <w:rPr>
                          <w:szCs w:val="18"/>
                        </w:rPr>
                        <w:t xml:space="preserve">Guidewire </w:t>
                      </w:r>
                      <w:proofErr w:type="spellStart"/>
                      <w:r w:rsidR="00DC08DF" w:rsidRPr="00CC280D">
                        <w:rPr>
                          <w:szCs w:val="18"/>
                        </w:rPr>
                        <w:t>PolicyCenter</w:t>
                      </w:r>
                      <w:proofErr w:type="spellEnd"/>
                    </w:p>
                    <w:p w14:paraId="00FAB6F6" w14:textId="1CB29BD1" w:rsidR="005D75C3" w:rsidRPr="00CC280D" w:rsidRDefault="005D75C3" w:rsidP="005D75C3">
                      <w:pPr>
                        <w:ind w:left="-5"/>
                        <w:rPr>
                          <w:bCs/>
                          <w:i/>
                          <w:iCs/>
                          <w:szCs w:val="18"/>
                        </w:rPr>
                      </w:pPr>
                      <w:r w:rsidRPr="00CC280D">
                        <w:rPr>
                          <w:szCs w:val="18"/>
                        </w:rPr>
                        <w:t xml:space="preserve"> </w:t>
                      </w:r>
                      <w:r w:rsidRPr="00CC280D">
                        <w:rPr>
                          <w:szCs w:val="18"/>
                        </w:rPr>
                        <w:br/>
                      </w:r>
                      <w:r w:rsidRPr="00CC280D">
                        <w:rPr>
                          <w:bCs/>
                          <w:i/>
                          <w:iCs/>
                          <w:szCs w:val="18"/>
                        </w:rPr>
                        <w:t xml:space="preserve">Database Systems: </w:t>
                      </w:r>
                    </w:p>
                    <w:p w14:paraId="448F5A9E" w14:textId="4D8DA56E" w:rsidR="002021A0" w:rsidRPr="00CC280D" w:rsidRDefault="005D75C3" w:rsidP="00CC280D">
                      <w:pPr>
                        <w:ind w:left="-5"/>
                        <w:rPr>
                          <w:szCs w:val="18"/>
                        </w:rPr>
                      </w:pPr>
                      <w:r w:rsidRPr="00CC280D">
                        <w:rPr>
                          <w:szCs w:val="18"/>
                        </w:rPr>
                        <w:t>SQL Server, MySQL, Oracle 10g, Microsoft Access</w:t>
                      </w:r>
                      <w:r w:rsidRPr="00CC280D">
                        <w:rPr>
                          <w:b/>
                          <w:szCs w:val="18"/>
                        </w:rPr>
                        <w:t xml:space="preserve"> </w:t>
                      </w:r>
                    </w:p>
                  </w:txbxContent>
                </v:textbox>
                <w10:wrap anchorx="page" anchory="margin"/>
                <w10:anchorlock/>
              </v:shape>
            </w:pict>
          </mc:Fallback>
        </mc:AlternateContent>
      </w:r>
      <w:r w:rsidR="002021A0" w:rsidRPr="002021A0">
        <w:rPr>
          <w:noProof/>
        </w:rPr>
        <mc:AlternateContent>
          <mc:Choice Requires="wps">
            <w:drawing>
              <wp:anchor distT="0" distB="0" distL="114300" distR="114300" simplePos="0" relativeHeight="251667473" behindDoc="0" locked="1" layoutInCell="1" allowOverlap="1" wp14:anchorId="368302A9" wp14:editId="1F2E3582">
                <wp:simplePos x="0" y="0"/>
                <wp:positionH relativeFrom="margin">
                  <wp:posOffset>1950720</wp:posOffset>
                </wp:positionH>
                <wp:positionV relativeFrom="page">
                  <wp:posOffset>1318260</wp:posOffset>
                </wp:positionV>
                <wp:extent cx="4909820" cy="128079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909820" cy="12807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3A6C7DC" w14:textId="217956DF" w:rsidR="002021A0" w:rsidRPr="002021A0" w:rsidRDefault="002D3FE0" w:rsidP="002021A0">
                            <w:pPr>
                              <w:pStyle w:val="Heading1"/>
                            </w:pPr>
                            <w:r>
                              <w:t>ObJective</w:t>
                            </w:r>
                          </w:p>
                          <w:p w14:paraId="204E0A42" w14:textId="20F77492" w:rsidR="002021A0" w:rsidRPr="00070D27" w:rsidRDefault="00ED62E9" w:rsidP="00ED62E9">
                            <w:pPr>
                              <w:spacing w:before="120"/>
                              <w:rPr>
                                <w:rFonts w:eastAsiaTheme="minorHAnsi"/>
                                <w:szCs w:val="18"/>
                              </w:rPr>
                            </w:pPr>
                            <w:r>
                              <w:t>Business Analyst with 10+ years of experience driving technology and process improvements in the insurance industry. Expert in requirements elicitation, process mapping, and stakeholder engagement, with proven success supporting property and casualty products, policy administration systems, and compliance initiatives. Skilled in bridging business and technical teams to deliver efficient, compliant, and customer-focused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302A9" id="Text Box 2" o:spid="_x0000_s1032" type="#_x0000_t202" style="position:absolute;margin-left:153.6pt;margin-top:103.8pt;width:386.6pt;height:100.85pt;z-index:25166747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" filled="f" stroked="f">
                <v:textbox>
                  <w:txbxContent>
                    <w:p w14:paraId="33A6C7DC" w14:textId="217956DF" w:rsidR="002021A0" w:rsidRPr="002021A0" w:rsidRDefault="002D3FE0" w:rsidP="002021A0">
                      <w:pPr>
                        <w:pStyle w:val="Heading1"/>
                      </w:pPr>
                      <w:r>
                        <w:t>ObJective</w:t>
                      </w:r>
                    </w:p>
                    <w:p w14:paraId="204E0A42" w14:textId="20F77492" w:rsidR="002021A0" w:rsidRPr="00070D27" w:rsidRDefault="00ED62E9" w:rsidP="00ED62E9">
                      <w:pPr>
                        <w:spacing w:before="120"/>
                        <w:rPr>
                          <w:rFonts w:eastAsiaTheme="minorHAnsi"/>
                          <w:szCs w:val="18"/>
                        </w:rPr>
                      </w:pPr>
                      <w:r>
                        <w:t>Business Analyst with 10+ years of experience driving technology and process improvements in the insurance industry. Expert in requirements elicitation, process mapping, and stakeholder engagement, with proven success supporting property and casualty products, policy administration systems, and compliance initiatives. Skilled in bridging business and technical teams to deliver efficient, compliant, and customer-focused solutions.</w:t>
                      </w:r>
                    </w:p>
                  </w:txbxContent>
                </v:textbox>
                <w10:wrap type="square" anchorx="margin" anchory="page"/>
                <w10:anchorlock/>
              </v:shape>
            </w:pict>
          </mc:Fallback>
        </mc:AlternateContent>
      </w:r>
      <w:r w:rsidR="002021A0" w:rsidRPr="002021A0">
        <w:rPr>
          <w:noProof/>
        </w:rPr>
        <mc:AlternateContent>
          <mc:Choice Requires="wps">
            <w:drawing>
              <wp:anchor distT="0" distB="0" distL="114300" distR="114300" simplePos="0" relativeHeight="251655185" behindDoc="1" locked="1" layoutInCell="1" allowOverlap="1" wp14:anchorId="27406BBA" wp14:editId="6D718E84">
                <wp:simplePos x="0" y="0"/>
                <wp:positionH relativeFrom="column">
                  <wp:posOffset>-457200</wp:posOffset>
                </wp:positionH>
                <wp:positionV relativeFrom="page">
                  <wp:posOffset>0</wp:posOffset>
                </wp:positionV>
                <wp:extent cx="7772401" cy="1289304"/>
                <wp:effectExtent l="0" t="0" r="0" b="6350"/>
                <wp:wrapNone/>
                <wp:docPr id="103656492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1" cy="1289304"/>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A9E8E6" id="Rectangle 1" o:spid="_x0000_s1026" alt="&quot;&quot;" style="position:absolute;margin-left:-36pt;margin-top:0;width:612pt;height:101.5pt;z-index:-25166129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" fillcolor="#4e74a2 [2409]" stroked="f" strokeweight="1pt">
                <w10:wrap anchory="page"/>
                <w10:anchorlock/>
              </v:rect>
            </w:pict>
          </mc:Fallback>
        </mc:AlternateContent>
      </w:r>
    </w:p>
    <w:p w14:paraId="270A545F" w14:textId="30C4DE3F" w:rsidR="002021A0" w:rsidRDefault="006C4816" w:rsidP="002021A0">
      <w:pPr>
        <w:pStyle w:val="Title"/>
      </w:pPr>
      <w:r>
        <w:t>Lacy</w:t>
      </w:r>
      <w:r w:rsidR="002021A0" w:rsidRPr="002021A0">
        <w:t xml:space="preserve"> </w:t>
      </w:r>
      <w:r>
        <w:t>Gilkerson</w:t>
      </w:r>
    </w:p>
    <w:p w14:paraId="52538705" w14:textId="7A36213E" w:rsidR="002021A0" w:rsidRPr="002021A0" w:rsidRDefault="006C4816" w:rsidP="002021A0">
      <w:pPr>
        <w:pStyle w:val="Subtitle"/>
      </w:pPr>
      <w:r>
        <w:t>Business</w:t>
      </w:r>
      <w:r w:rsidR="002021A0" w:rsidRPr="002021A0">
        <w:t xml:space="preserve"> Analyst</w:t>
      </w:r>
    </w:p>
    <w:p w14:paraId="696FA1BB" w14:textId="77777777" w:rsidR="00130AC8" w:rsidRPr="008A4B9E" w:rsidRDefault="00130AC8" w:rsidP="00895643"/>
    <w:sectPr w:rsidR="00130AC8" w:rsidRPr="008A4B9E" w:rsidSect="002021A0">
      <w:pgSz w:w="12240" w:h="15800" w:code="1"/>
      <w:pgMar w:top="432"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FA7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E130C"/>
    <w:multiLevelType w:val="hybridMultilevel"/>
    <w:tmpl w:val="D9BA7136"/>
    <w:lvl w:ilvl="0" w:tplc="B38C870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CEB9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F4B7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1C72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8655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0A5F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1A80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8496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A448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1118472">
    <w:abstractNumId w:val="3"/>
  </w:num>
  <w:num w:numId="2" w16cid:durableId="1653171619">
    <w:abstractNumId w:val="4"/>
  </w:num>
  <w:num w:numId="3" w16cid:durableId="950356249">
    <w:abstractNumId w:val="2"/>
  </w:num>
  <w:num w:numId="4" w16cid:durableId="1735736264">
    <w:abstractNumId w:val="5"/>
  </w:num>
  <w:num w:numId="5" w16cid:durableId="1458259535">
    <w:abstractNumId w:val="6"/>
  </w:num>
  <w:num w:numId="6" w16cid:durableId="1490630644">
    <w:abstractNumId w:val="0"/>
  </w:num>
  <w:num w:numId="7" w16cid:durableId="227423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816"/>
    <w:rsid w:val="00000AFB"/>
    <w:rsid w:val="00004853"/>
    <w:rsid w:val="000121FE"/>
    <w:rsid w:val="00020262"/>
    <w:rsid w:val="0002207D"/>
    <w:rsid w:val="000260B4"/>
    <w:rsid w:val="00031AB2"/>
    <w:rsid w:val="00036133"/>
    <w:rsid w:val="000376D0"/>
    <w:rsid w:val="00037C55"/>
    <w:rsid w:val="00050A26"/>
    <w:rsid w:val="00054F97"/>
    <w:rsid w:val="0006054C"/>
    <w:rsid w:val="000631A8"/>
    <w:rsid w:val="00063E45"/>
    <w:rsid w:val="00070D27"/>
    <w:rsid w:val="00077BA8"/>
    <w:rsid w:val="00077F56"/>
    <w:rsid w:val="0008027E"/>
    <w:rsid w:val="00086741"/>
    <w:rsid w:val="00094EC0"/>
    <w:rsid w:val="00097EEA"/>
    <w:rsid w:val="000A02D0"/>
    <w:rsid w:val="000B08AF"/>
    <w:rsid w:val="000B1259"/>
    <w:rsid w:val="000B1848"/>
    <w:rsid w:val="000B2C8B"/>
    <w:rsid w:val="000B5170"/>
    <w:rsid w:val="000C2682"/>
    <w:rsid w:val="000D5625"/>
    <w:rsid w:val="000E6429"/>
    <w:rsid w:val="000F0194"/>
    <w:rsid w:val="000F6566"/>
    <w:rsid w:val="000F7667"/>
    <w:rsid w:val="000F767E"/>
    <w:rsid w:val="000F7D99"/>
    <w:rsid w:val="00102018"/>
    <w:rsid w:val="00120006"/>
    <w:rsid w:val="0012147B"/>
    <w:rsid w:val="00126A95"/>
    <w:rsid w:val="001307FD"/>
    <w:rsid w:val="00130871"/>
    <w:rsid w:val="00130AC8"/>
    <w:rsid w:val="001317CF"/>
    <w:rsid w:val="00131CBB"/>
    <w:rsid w:val="00137760"/>
    <w:rsid w:val="001379D7"/>
    <w:rsid w:val="00141147"/>
    <w:rsid w:val="00141552"/>
    <w:rsid w:val="00143B52"/>
    <w:rsid w:val="001441BB"/>
    <w:rsid w:val="0014544E"/>
    <w:rsid w:val="0014782C"/>
    <w:rsid w:val="00152C30"/>
    <w:rsid w:val="00155D29"/>
    <w:rsid w:val="00162AD3"/>
    <w:rsid w:val="0017256B"/>
    <w:rsid w:val="00172F50"/>
    <w:rsid w:val="00174385"/>
    <w:rsid w:val="00177CBE"/>
    <w:rsid w:val="00186678"/>
    <w:rsid w:val="00197C63"/>
    <w:rsid w:val="001A08B7"/>
    <w:rsid w:val="001A3C3D"/>
    <w:rsid w:val="001A3DB6"/>
    <w:rsid w:val="001A5FDE"/>
    <w:rsid w:val="001B2DE1"/>
    <w:rsid w:val="001B7ECD"/>
    <w:rsid w:val="001C0A9C"/>
    <w:rsid w:val="001C31FD"/>
    <w:rsid w:val="001C65A2"/>
    <w:rsid w:val="001D78B7"/>
    <w:rsid w:val="001E16C3"/>
    <w:rsid w:val="001E16F3"/>
    <w:rsid w:val="001E20D0"/>
    <w:rsid w:val="001E3A8D"/>
    <w:rsid w:val="001F2757"/>
    <w:rsid w:val="001F2C7D"/>
    <w:rsid w:val="001F47C3"/>
    <w:rsid w:val="001F4A44"/>
    <w:rsid w:val="001F5219"/>
    <w:rsid w:val="001F76AD"/>
    <w:rsid w:val="002021A0"/>
    <w:rsid w:val="002106F7"/>
    <w:rsid w:val="00214F05"/>
    <w:rsid w:val="00216323"/>
    <w:rsid w:val="00222C2E"/>
    <w:rsid w:val="0022765C"/>
    <w:rsid w:val="00233CA7"/>
    <w:rsid w:val="002370BA"/>
    <w:rsid w:val="002438EF"/>
    <w:rsid w:val="00243B80"/>
    <w:rsid w:val="00246C4C"/>
    <w:rsid w:val="002510B3"/>
    <w:rsid w:val="00252E74"/>
    <w:rsid w:val="0025741E"/>
    <w:rsid w:val="00257A1C"/>
    <w:rsid w:val="00264B92"/>
    <w:rsid w:val="00264FFA"/>
    <w:rsid w:val="002714A9"/>
    <w:rsid w:val="00273B80"/>
    <w:rsid w:val="00276B01"/>
    <w:rsid w:val="0028153A"/>
    <w:rsid w:val="00281542"/>
    <w:rsid w:val="002819FD"/>
    <w:rsid w:val="00287019"/>
    <w:rsid w:val="00293782"/>
    <w:rsid w:val="0029441D"/>
    <w:rsid w:val="00296E25"/>
    <w:rsid w:val="002976DA"/>
    <w:rsid w:val="002B3FF0"/>
    <w:rsid w:val="002D0BFD"/>
    <w:rsid w:val="002D3ED4"/>
    <w:rsid w:val="002D3FE0"/>
    <w:rsid w:val="002E5F7B"/>
    <w:rsid w:val="00311D05"/>
    <w:rsid w:val="00312EFA"/>
    <w:rsid w:val="00314AC7"/>
    <w:rsid w:val="00332E68"/>
    <w:rsid w:val="00340EA1"/>
    <w:rsid w:val="00341805"/>
    <w:rsid w:val="00341BFB"/>
    <w:rsid w:val="00342D20"/>
    <w:rsid w:val="003457B8"/>
    <w:rsid w:val="00351E96"/>
    <w:rsid w:val="00357D29"/>
    <w:rsid w:val="00360784"/>
    <w:rsid w:val="003615F4"/>
    <w:rsid w:val="00366618"/>
    <w:rsid w:val="00371308"/>
    <w:rsid w:val="0037218D"/>
    <w:rsid w:val="003734AB"/>
    <w:rsid w:val="00373C83"/>
    <w:rsid w:val="003851E2"/>
    <w:rsid w:val="00390ACF"/>
    <w:rsid w:val="003919F8"/>
    <w:rsid w:val="00393CDF"/>
    <w:rsid w:val="003957F8"/>
    <w:rsid w:val="003A0613"/>
    <w:rsid w:val="003A65B7"/>
    <w:rsid w:val="003A7CE3"/>
    <w:rsid w:val="003B1DC7"/>
    <w:rsid w:val="003B526C"/>
    <w:rsid w:val="003C0C1C"/>
    <w:rsid w:val="003C5693"/>
    <w:rsid w:val="003C700B"/>
    <w:rsid w:val="003C76A7"/>
    <w:rsid w:val="003E2A13"/>
    <w:rsid w:val="003E3CD8"/>
    <w:rsid w:val="003F17FA"/>
    <w:rsid w:val="003F6594"/>
    <w:rsid w:val="004005D1"/>
    <w:rsid w:val="00404A3D"/>
    <w:rsid w:val="00405777"/>
    <w:rsid w:val="004067F3"/>
    <w:rsid w:val="0041167F"/>
    <w:rsid w:val="00412290"/>
    <w:rsid w:val="00413B81"/>
    <w:rsid w:val="00414F88"/>
    <w:rsid w:val="00415E9D"/>
    <w:rsid w:val="00416C65"/>
    <w:rsid w:val="00422B51"/>
    <w:rsid w:val="00424D16"/>
    <w:rsid w:val="00426E33"/>
    <w:rsid w:val="004312BA"/>
    <w:rsid w:val="00436379"/>
    <w:rsid w:val="004612D6"/>
    <w:rsid w:val="00470088"/>
    <w:rsid w:val="00474207"/>
    <w:rsid w:val="004752EC"/>
    <w:rsid w:val="004761A2"/>
    <w:rsid w:val="0047622B"/>
    <w:rsid w:val="004A633B"/>
    <w:rsid w:val="004B0444"/>
    <w:rsid w:val="004B28F6"/>
    <w:rsid w:val="004D364F"/>
    <w:rsid w:val="004D717F"/>
    <w:rsid w:val="004F0100"/>
    <w:rsid w:val="004F0232"/>
    <w:rsid w:val="00503498"/>
    <w:rsid w:val="00504BEF"/>
    <w:rsid w:val="005056BD"/>
    <w:rsid w:val="00510947"/>
    <w:rsid w:val="00510BE9"/>
    <w:rsid w:val="00520345"/>
    <w:rsid w:val="00520E08"/>
    <w:rsid w:val="00523EE0"/>
    <w:rsid w:val="00524207"/>
    <w:rsid w:val="00524801"/>
    <w:rsid w:val="005306FB"/>
    <w:rsid w:val="005418F2"/>
    <w:rsid w:val="00551038"/>
    <w:rsid w:val="00562236"/>
    <w:rsid w:val="00570F10"/>
    <w:rsid w:val="00571562"/>
    <w:rsid w:val="00586111"/>
    <w:rsid w:val="0058697A"/>
    <w:rsid w:val="00587366"/>
    <w:rsid w:val="00591B15"/>
    <w:rsid w:val="00592FF7"/>
    <w:rsid w:val="00594E5F"/>
    <w:rsid w:val="00596830"/>
    <w:rsid w:val="00597A8A"/>
    <w:rsid w:val="005A0940"/>
    <w:rsid w:val="005B2678"/>
    <w:rsid w:val="005B75B4"/>
    <w:rsid w:val="005C7AE3"/>
    <w:rsid w:val="005D7353"/>
    <w:rsid w:val="005D75C3"/>
    <w:rsid w:val="005E4A0C"/>
    <w:rsid w:val="005F14F4"/>
    <w:rsid w:val="005F5849"/>
    <w:rsid w:val="006015A8"/>
    <w:rsid w:val="006111D1"/>
    <w:rsid w:val="00627128"/>
    <w:rsid w:val="006317AA"/>
    <w:rsid w:val="00631AA9"/>
    <w:rsid w:val="006334CA"/>
    <w:rsid w:val="00643874"/>
    <w:rsid w:val="006513EF"/>
    <w:rsid w:val="00652941"/>
    <w:rsid w:val="00654BFC"/>
    <w:rsid w:val="006602EF"/>
    <w:rsid w:val="00660AF1"/>
    <w:rsid w:val="00662CEA"/>
    <w:rsid w:val="0066642A"/>
    <w:rsid w:val="00670CAA"/>
    <w:rsid w:val="00673510"/>
    <w:rsid w:val="00675321"/>
    <w:rsid w:val="00681E17"/>
    <w:rsid w:val="00684D43"/>
    <w:rsid w:val="00685182"/>
    <w:rsid w:val="006878BB"/>
    <w:rsid w:val="00690354"/>
    <w:rsid w:val="00692C8F"/>
    <w:rsid w:val="00695B02"/>
    <w:rsid w:val="00695B2B"/>
    <w:rsid w:val="00696686"/>
    <w:rsid w:val="006A5877"/>
    <w:rsid w:val="006C124E"/>
    <w:rsid w:val="006C1F35"/>
    <w:rsid w:val="006C4816"/>
    <w:rsid w:val="006D2AA5"/>
    <w:rsid w:val="006E51C0"/>
    <w:rsid w:val="006E6FFD"/>
    <w:rsid w:val="006F6977"/>
    <w:rsid w:val="007022ED"/>
    <w:rsid w:val="00726FB1"/>
    <w:rsid w:val="00726FB4"/>
    <w:rsid w:val="00727E18"/>
    <w:rsid w:val="007303F1"/>
    <w:rsid w:val="00732267"/>
    <w:rsid w:val="00735B00"/>
    <w:rsid w:val="00740BAE"/>
    <w:rsid w:val="00743B70"/>
    <w:rsid w:val="00747901"/>
    <w:rsid w:val="00750048"/>
    <w:rsid w:val="00757556"/>
    <w:rsid w:val="007646B0"/>
    <w:rsid w:val="00775D21"/>
    <w:rsid w:val="00775EA9"/>
    <w:rsid w:val="00792B8D"/>
    <w:rsid w:val="007B62C3"/>
    <w:rsid w:val="007C4D48"/>
    <w:rsid w:val="007D0B2B"/>
    <w:rsid w:val="007D77FB"/>
    <w:rsid w:val="007E1764"/>
    <w:rsid w:val="007F3F8E"/>
    <w:rsid w:val="007F4BC9"/>
    <w:rsid w:val="007F5AC2"/>
    <w:rsid w:val="007F5F4B"/>
    <w:rsid w:val="00800785"/>
    <w:rsid w:val="008022AE"/>
    <w:rsid w:val="00807660"/>
    <w:rsid w:val="0081098A"/>
    <w:rsid w:val="00817A88"/>
    <w:rsid w:val="008209AB"/>
    <w:rsid w:val="008209E6"/>
    <w:rsid w:val="00821F4A"/>
    <w:rsid w:val="00823D01"/>
    <w:rsid w:val="00825097"/>
    <w:rsid w:val="00840BA0"/>
    <w:rsid w:val="00842EBF"/>
    <w:rsid w:val="00844EB5"/>
    <w:rsid w:val="008453E2"/>
    <w:rsid w:val="00845B87"/>
    <w:rsid w:val="00846BAE"/>
    <w:rsid w:val="00852520"/>
    <w:rsid w:val="00856E18"/>
    <w:rsid w:val="008644D4"/>
    <w:rsid w:val="008657C2"/>
    <w:rsid w:val="0087168D"/>
    <w:rsid w:val="00884DFD"/>
    <w:rsid w:val="008854CA"/>
    <w:rsid w:val="008903DC"/>
    <w:rsid w:val="00894087"/>
    <w:rsid w:val="00894889"/>
    <w:rsid w:val="00895643"/>
    <w:rsid w:val="008A1BC9"/>
    <w:rsid w:val="008A4B9E"/>
    <w:rsid w:val="008B2E7E"/>
    <w:rsid w:val="008B68EE"/>
    <w:rsid w:val="008B7C66"/>
    <w:rsid w:val="008C0071"/>
    <w:rsid w:val="008D173A"/>
    <w:rsid w:val="008E5A10"/>
    <w:rsid w:val="008E6586"/>
    <w:rsid w:val="00913467"/>
    <w:rsid w:val="0091453B"/>
    <w:rsid w:val="00926224"/>
    <w:rsid w:val="00926314"/>
    <w:rsid w:val="0092647F"/>
    <w:rsid w:val="00930665"/>
    <w:rsid w:val="009320AB"/>
    <w:rsid w:val="00944C71"/>
    <w:rsid w:val="009467DC"/>
    <w:rsid w:val="00962AA5"/>
    <w:rsid w:val="00974714"/>
    <w:rsid w:val="00981D62"/>
    <w:rsid w:val="009877FA"/>
    <w:rsid w:val="00990E3E"/>
    <w:rsid w:val="00992C51"/>
    <w:rsid w:val="00993EB5"/>
    <w:rsid w:val="00996D66"/>
    <w:rsid w:val="009A015E"/>
    <w:rsid w:val="009A20AE"/>
    <w:rsid w:val="009A5D5A"/>
    <w:rsid w:val="009B1BD2"/>
    <w:rsid w:val="009B1CAB"/>
    <w:rsid w:val="009B5995"/>
    <w:rsid w:val="009C089C"/>
    <w:rsid w:val="009D0CF3"/>
    <w:rsid w:val="009D5BCD"/>
    <w:rsid w:val="009E470D"/>
    <w:rsid w:val="009F156B"/>
    <w:rsid w:val="00A07DAF"/>
    <w:rsid w:val="00A10018"/>
    <w:rsid w:val="00A12AA4"/>
    <w:rsid w:val="00A171E5"/>
    <w:rsid w:val="00A248B9"/>
    <w:rsid w:val="00A34D96"/>
    <w:rsid w:val="00A41E09"/>
    <w:rsid w:val="00A43BA5"/>
    <w:rsid w:val="00A46812"/>
    <w:rsid w:val="00A52F43"/>
    <w:rsid w:val="00A63446"/>
    <w:rsid w:val="00A7031A"/>
    <w:rsid w:val="00A70C19"/>
    <w:rsid w:val="00A74937"/>
    <w:rsid w:val="00A80BB9"/>
    <w:rsid w:val="00A93689"/>
    <w:rsid w:val="00AA6843"/>
    <w:rsid w:val="00AB49A9"/>
    <w:rsid w:val="00AC14E1"/>
    <w:rsid w:val="00AE3DA4"/>
    <w:rsid w:val="00AE3FD6"/>
    <w:rsid w:val="00AE6532"/>
    <w:rsid w:val="00AE67B1"/>
    <w:rsid w:val="00AE76D3"/>
    <w:rsid w:val="00AE7D1B"/>
    <w:rsid w:val="00B04CA0"/>
    <w:rsid w:val="00B11992"/>
    <w:rsid w:val="00B11E40"/>
    <w:rsid w:val="00B148BF"/>
    <w:rsid w:val="00B17192"/>
    <w:rsid w:val="00B23426"/>
    <w:rsid w:val="00B3412F"/>
    <w:rsid w:val="00B3528E"/>
    <w:rsid w:val="00B41085"/>
    <w:rsid w:val="00B766A4"/>
    <w:rsid w:val="00B76A14"/>
    <w:rsid w:val="00B84DF4"/>
    <w:rsid w:val="00B860C1"/>
    <w:rsid w:val="00B903E0"/>
    <w:rsid w:val="00B92036"/>
    <w:rsid w:val="00B97D2C"/>
    <w:rsid w:val="00BA2628"/>
    <w:rsid w:val="00BC05C2"/>
    <w:rsid w:val="00BD0759"/>
    <w:rsid w:val="00BD24EA"/>
    <w:rsid w:val="00BD58FF"/>
    <w:rsid w:val="00BD5B0C"/>
    <w:rsid w:val="00BD7323"/>
    <w:rsid w:val="00BE0B6F"/>
    <w:rsid w:val="00BE3FCB"/>
    <w:rsid w:val="00BE6928"/>
    <w:rsid w:val="00BF2186"/>
    <w:rsid w:val="00BF3616"/>
    <w:rsid w:val="00BF5716"/>
    <w:rsid w:val="00C0433F"/>
    <w:rsid w:val="00C10E20"/>
    <w:rsid w:val="00C12E71"/>
    <w:rsid w:val="00C166DF"/>
    <w:rsid w:val="00C228E5"/>
    <w:rsid w:val="00C27582"/>
    <w:rsid w:val="00C40F51"/>
    <w:rsid w:val="00C41C6F"/>
    <w:rsid w:val="00C554D5"/>
    <w:rsid w:val="00C703CC"/>
    <w:rsid w:val="00C83646"/>
    <w:rsid w:val="00C967A9"/>
    <w:rsid w:val="00C973DE"/>
    <w:rsid w:val="00CA28A1"/>
    <w:rsid w:val="00CA306E"/>
    <w:rsid w:val="00CA664E"/>
    <w:rsid w:val="00CB0E7E"/>
    <w:rsid w:val="00CB2E26"/>
    <w:rsid w:val="00CB4648"/>
    <w:rsid w:val="00CB5AB3"/>
    <w:rsid w:val="00CC109F"/>
    <w:rsid w:val="00CC280D"/>
    <w:rsid w:val="00CC342C"/>
    <w:rsid w:val="00CC6239"/>
    <w:rsid w:val="00CC64D9"/>
    <w:rsid w:val="00CD3DC1"/>
    <w:rsid w:val="00CD5114"/>
    <w:rsid w:val="00CD649A"/>
    <w:rsid w:val="00D076BB"/>
    <w:rsid w:val="00D14367"/>
    <w:rsid w:val="00D2119B"/>
    <w:rsid w:val="00D22C4A"/>
    <w:rsid w:val="00D245D7"/>
    <w:rsid w:val="00D26A4E"/>
    <w:rsid w:val="00D27132"/>
    <w:rsid w:val="00D328C6"/>
    <w:rsid w:val="00D3632A"/>
    <w:rsid w:val="00D37329"/>
    <w:rsid w:val="00D456BD"/>
    <w:rsid w:val="00D45CE4"/>
    <w:rsid w:val="00D51580"/>
    <w:rsid w:val="00D56237"/>
    <w:rsid w:val="00D56608"/>
    <w:rsid w:val="00D61D2A"/>
    <w:rsid w:val="00D62EF3"/>
    <w:rsid w:val="00D80DB4"/>
    <w:rsid w:val="00D85B4D"/>
    <w:rsid w:val="00DA0991"/>
    <w:rsid w:val="00DB632E"/>
    <w:rsid w:val="00DC028F"/>
    <w:rsid w:val="00DC08DF"/>
    <w:rsid w:val="00DC11A4"/>
    <w:rsid w:val="00DC3F42"/>
    <w:rsid w:val="00DC5165"/>
    <w:rsid w:val="00DC73ED"/>
    <w:rsid w:val="00DD115E"/>
    <w:rsid w:val="00DD2D6C"/>
    <w:rsid w:val="00DD3828"/>
    <w:rsid w:val="00DD7B19"/>
    <w:rsid w:val="00DE3D75"/>
    <w:rsid w:val="00DE7923"/>
    <w:rsid w:val="00DF0148"/>
    <w:rsid w:val="00DF0E47"/>
    <w:rsid w:val="00DF2A5E"/>
    <w:rsid w:val="00DF46AC"/>
    <w:rsid w:val="00DF6B05"/>
    <w:rsid w:val="00DF7610"/>
    <w:rsid w:val="00E02351"/>
    <w:rsid w:val="00E06AB6"/>
    <w:rsid w:val="00E06E90"/>
    <w:rsid w:val="00E0737E"/>
    <w:rsid w:val="00E17C21"/>
    <w:rsid w:val="00E306AF"/>
    <w:rsid w:val="00E40A7F"/>
    <w:rsid w:val="00E426C7"/>
    <w:rsid w:val="00E509A5"/>
    <w:rsid w:val="00E51966"/>
    <w:rsid w:val="00E54CD7"/>
    <w:rsid w:val="00E54DC5"/>
    <w:rsid w:val="00E63269"/>
    <w:rsid w:val="00E70BF9"/>
    <w:rsid w:val="00E7420F"/>
    <w:rsid w:val="00E77FA7"/>
    <w:rsid w:val="00E81DFB"/>
    <w:rsid w:val="00E82042"/>
    <w:rsid w:val="00E82B98"/>
    <w:rsid w:val="00EA0F2B"/>
    <w:rsid w:val="00EB6108"/>
    <w:rsid w:val="00EC1A6C"/>
    <w:rsid w:val="00EC255D"/>
    <w:rsid w:val="00ED2462"/>
    <w:rsid w:val="00ED62E9"/>
    <w:rsid w:val="00ED6A73"/>
    <w:rsid w:val="00ED7FBC"/>
    <w:rsid w:val="00EE52C2"/>
    <w:rsid w:val="00EF0522"/>
    <w:rsid w:val="00EF6F86"/>
    <w:rsid w:val="00F05711"/>
    <w:rsid w:val="00F15509"/>
    <w:rsid w:val="00F1607F"/>
    <w:rsid w:val="00F24788"/>
    <w:rsid w:val="00F25507"/>
    <w:rsid w:val="00F35640"/>
    <w:rsid w:val="00F35DEF"/>
    <w:rsid w:val="00F37494"/>
    <w:rsid w:val="00F377FF"/>
    <w:rsid w:val="00F411E4"/>
    <w:rsid w:val="00F455D0"/>
    <w:rsid w:val="00F52F0F"/>
    <w:rsid w:val="00F55FB9"/>
    <w:rsid w:val="00F57AA1"/>
    <w:rsid w:val="00F64340"/>
    <w:rsid w:val="00F66D6B"/>
    <w:rsid w:val="00F707AA"/>
    <w:rsid w:val="00F7324A"/>
    <w:rsid w:val="00F758FF"/>
    <w:rsid w:val="00F85EC5"/>
    <w:rsid w:val="00F92098"/>
    <w:rsid w:val="00FA2B14"/>
    <w:rsid w:val="00FA5C36"/>
    <w:rsid w:val="00FA75D8"/>
    <w:rsid w:val="00FA7EFA"/>
    <w:rsid w:val="00FE3721"/>
    <w:rsid w:val="00FE4CEB"/>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327F"/>
  <w15:chartTrackingRefBased/>
  <w15:docId w15:val="{80D25E90-831D-4C29-897C-FBC2B3BF6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293782"/>
    <w:rPr>
      <w:rFonts w:asciiTheme="minorHAnsi" w:eastAsiaTheme="minorEastAsia" w:hAnsiTheme="minorHAnsi"/>
      <w:sz w:val="18"/>
      <w:lang w:val="en-US"/>
    </w:rPr>
  </w:style>
  <w:style w:type="paragraph" w:styleId="Heading1">
    <w:name w:val="heading 1"/>
    <w:basedOn w:val="Normal"/>
    <w:next w:val="Normal"/>
    <w:link w:val="Heading1Char"/>
    <w:uiPriority w:val="9"/>
    <w:qFormat/>
    <w:rsid w:val="00A171E5"/>
    <w:pPr>
      <w:spacing w:line="276" w:lineRule="auto"/>
      <w:ind w:right="-193"/>
      <w:outlineLvl w:val="0"/>
    </w:pPr>
    <w:rPr>
      <w:rFonts w:asciiTheme="majorHAnsi" w:hAnsiTheme="majorHAnsi" w:cs="Times New Roman (Body CS)"/>
      <w:caps/>
      <w:spacing w:val="30"/>
      <w:sz w:val="24"/>
    </w:rPr>
  </w:style>
  <w:style w:type="paragraph" w:styleId="Heading2">
    <w:name w:val="heading 2"/>
    <w:basedOn w:val="Normal"/>
    <w:next w:val="Normal"/>
    <w:link w:val="Heading2Char"/>
    <w:uiPriority w:val="9"/>
    <w:qFormat/>
    <w:rsid w:val="00293782"/>
    <w:pPr>
      <w:tabs>
        <w:tab w:val="right" w:pos="10800"/>
      </w:tabs>
      <w:spacing w:before="120"/>
      <w:contextualSpacing/>
      <w:outlineLvl w:val="1"/>
    </w:pPr>
    <w:rPr>
      <w:rFonts w:eastAsiaTheme="minorHAnsi"/>
      <w:b/>
      <w:bCs/>
      <w:caps/>
      <w:sz w:val="20"/>
      <w:szCs w:val="20"/>
    </w:rPr>
  </w:style>
  <w:style w:type="paragraph" w:styleId="Heading3">
    <w:name w:val="heading 3"/>
    <w:basedOn w:val="Normal"/>
    <w:next w:val="Normal"/>
    <w:link w:val="Heading3Char"/>
    <w:uiPriority w:val="9"/>
    <w:qFormat/>
    <w:rsid w:val="002021A0"/>
    <w:pPr>
      <w:spacing w:after="80"/>
      <w:ind w:left="-142" w:right="-147" w:firstLine="142"/>
      <w:outlineLvl w:val="2"/>
    </w:pPr>
    <w:rPr>
      <w:rFonts w:eastAsiaTheme="minorHAnsi"/>
      <w:i/>
      <w:iCs/>
      <w:sz w:val="20"/>
      <w:szCs w:val="20"/>
    </w:rPr>
  </w:style>
  <w:style w:type="paragraph" w:styleId="Heading4">
    <w:name w:val="heading 4"/>
    <w:basedOn w:val="Normal"/>
    <w:next w:val="Normal"/>
    <w:link w:val="Heading4Char"/>
    <w:uiPriority w:val="9"/>
    <w:qFormat/>
    <w:rsid w:val="00293782"/>
    <w:pPr>
      <w:keepNext/>
      <w:keepLines/>
      <w:spacing w:before="120"/>
      <w:outlineLvl w:val="3"/>
    </w:pPr>
    <w:rPr>
      <w:rFonts w:eastAsiaTheme="majorEastAsia" w:cstheme="majorBidi"/>
      <w:iCs/>
      <w:caps/>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 w:val="20"/>
      <w:szCs w:val="20"/>
      <w:lang w:eastAsia="en-US"/>
    </w:rPr>
  </w:style>
  <w:style w:type="paragraph" w:styleId="ListParagraph">
    <w:name w:val="List Paragraph"/>
    <w:basedOn w:val="Normal"/>
    <w:uiPriority w:val="34"/>
    <w:semiHidden/>
    <w:qFormat/>
    <w:rsid w:val="00D2119B"/>
    <w:pPr>
      <w:ind w:left="720"/>
      <w:contextualSpacing/>
    </w:pPr>
  </w:style>
  <w:style w:type="character" w:styleId="Hyperlink">
    <w:name w:val="Hyperlink"/>
    <w:basedOn w:val="DefaultParagraphFont"/>
    <w:uiPriority w:val="99"/>
    <w:unhideWhenUsed/>
    <w:rsid w:val="009877FA"/>
    <w:rPr>
      <w:color w:val="8E58B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2021A0"/>
    <w:pPr>
      <w:spacing w:line="276" w:lineRule="auto"/>
      <w:ind w:left="-142" w:right="-210" w:firstLine="142"/>
      <w:jc w:val="center"/>
    </w:pPr>
    <w:rPr>
      <w:rFonts w:asciiTheme="majorHAnsi" w:hAnsiTheme="majorHAnsi"/>
      <w:caps/>
      <w:color w:val="FFFFFF" w:themeColor="background1"/>
      <w:spacing w:val="40"/>
      <w:sz w:val="6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2021A0"/>
    <w:rPr>
      <w:rFonts w:asciiTheme="majorHAnsi" w:eastAsiaTheme="minorEastAsia" w:hAnsiTheme="majorHAnsi"/>
      <w:caps/>
      <w:color w:val="FFFFFF" w:themeColor="background1"/>
      <w:spacing w:val="40"/>
      <w:sz w:val="60"/>
      <w:szCs w:val="60"/>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2021A0"/>
    <w:pPr>
      <w:spacing w:after="240" w:line="276" w:lineRule="auto"/>
      <w:ind w:left="-142" w:right="-210" w:firstLine="142"/>
      <w:jc w:val="center"/>
    </w:pPr>
    <w:rPr>
      <w:rFonts w:eastAsiaTheme="minorHAnsi"/>
      <w:caps/>
      <w:color w:val="FFFFFF" w:themeColor="background1"/>
      <w:spacing w:val="40"/>
      <w:sz w:val="20"/>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2021A0"/>
    <w:rPr>
      <w:rFonts w:asciiTheme="minorHAnsi" w:hAnsiTheme="minorHAnsi"/>
      <w:caps/>
      <w:color w:val="FFFFFF" w:themeColor="background1"/>
      <w:spacing w:val="40"/>
      <w:sz w:val="20"/>
      <w:szCs w:val="20"/>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A171E5"/>
    <w:rPr>
      <w:rFonts w:asciiTheme="majorHAnsi" w:eastAsiaTheme="minorEastAsia" w:hAnsiTheme="majorHAnsi" w:cs="Times New Roman (Body CS)"/>
      <w:caps/>
      <w:spacing w:val="30"/>
      <w:lang w:val="en-US"/>
    </w:rPr>
  </w:style>
  <w:style w:type="character" w:customStyle="1" w:styleId="Heading2Char">
    <w:name w:val="Heading 2 Char"/>
    <w:basedOn w:val="DefaultParagraphFont"/>
    <w:link w:val="Heading2"/>
    <w:uiPriority w:val="9"/>
    <w:rsid w:val="00293782"/>
    <w:rPr>
      <w:rFonts w:asciiTheme="minorHAnsi" w:hAnsiTheme="minorHAnsi"/>
      <w:b/>
      <w:bCs/>
      <w:caps/>
      <w:sz w:val="20"/>
      <w:szCs w:val="20"/>
      <w:lang w:val="en-US"/>
    </w:rPr>
  </w:style>
  <w:style w:type="character" w:customStyle="1" w:styleId="Heading3Char">
    <w:name w:val="Heading 3 Char"/>
    <w:basedOn w:val="DefaultParagraphFont"/>
    <w:link w:val="Heading3"/>
    <w:uiPriority w:val="9"/>
    <w:rsid w:val="002021A0"/>
    <w:rPr>
      <w:rFonts w:asciiTheme="minorHAnsi" w:hAnsiTheme="minorHAnsi"/>
      <w:i/>
      <w:iCs/>
      <w:sz w:val="20"/>
      <w:szCs w:val="20"/>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A171E5"/>
    <w:pPr>
      <w:numPr>
        <w:numId w:val="6"/>
      </w:numPr>
      <w:spacing w:before="80"/>
      <w:ind w:left="720"/>
      <w:contextualSpacing/>
    </w:pPr>
  </w:style>
  <w:style w:type="paragraph" w:styleId="List">
    <w:name w:val="List"/>
    <w:basedOn w:val="Normal"/>
    <w:uiPriority w:val="99"/>
    <w:rsid w:val="00293782"/>
    <w:pPr>
      <w:spacing w:before="120" w:line="360" w:lineRule="auto"/>
      <w:ind w:left="360" w:hanging="360"/>
      <w:contextualSpacing/>
    </w:pPr>
  </w:style>
  <w:style w:type="character" w:customStyle="1" w:styleId="Heading4Char">
    <w:name w:val="Heading 4 Char"/>
    <w:basedOn w:val="DefaultParagraphFont"/>
    <w:link w:val="Heading4"/>
    <w:uiPriority w:val="9"/>
    <w:rsid w:val="00293782"/>
    <w:rPr>
      <w:rFonts w:asciiTheme="minorHAnsi" w:eastAsiaTheme="majorEastAsia" w:hAnsiTheme="minorHAnsi" w:cstheme="majorBidi"/>
      <w:iCs/>
      <w:caps/>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dra.konitzer\AppData\Roaming\Microsoft\Templates\Simple%20financial%20analyst%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28">
      <a:majorFont>
        <a:latin typeface="Baskerville Old Face"/>
        <a:ea typeface=""/>
        <a:cs typeface=""/>
      </a:majorFont>
      <a:minorFont>
        <a:latin typeface="Guli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customXml/itemProps2.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9CDDB5-3763-4C0E-B2FC-4A085587414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financial analyst resume</Template>
  <TotalTime>16907</TotalTime>
  <Pages>1</Pages>
  <Words>6</Words>
  <Characters>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Konitzer</dc:creator>
  <cp:keywords/>
  <dc:description/>
  <cp:lastModifiedBy>Lacy Gilkerson</cp:lastModifiedBy>
  <cp:revision>14</cp:revision>
  <cp:lastPrinted>2025-08-28T22:06:00Z</cp:lastPrinted>
  <dcterms:created xsi:type="dcterms:W3CDTF">2025-08-15T18:28:00Z</dcterms:created>
  <dcterms:modified xsi:type="dcterms:W3CDTF">2025-09-02T19:55:00Z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