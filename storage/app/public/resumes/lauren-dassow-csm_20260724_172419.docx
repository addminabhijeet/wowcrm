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2A3A1" w14:textId="4C43F3A6" w:rsidR="00816216" w:rsidRPr="00376420" w:rsidRDefault="00AC4B57" w:rsidP="00AC4B57">
      <w:pPr>
        <w:pStyle w:val="Title"/>
        <w:jc w:val="center"/>
        <w:rPr>
          <w:sz w:val="40"/>
          <w:szCs w:val="40"/>
        </w:rPr>
      </w:pPr>
      <w:r w:rsidRPr="00376420">
        <w:rPr>
          <w:rFonts w:ascii="Times New Roman" w:eastAsia="Times New Roman" w:hAnsi="Times New Roman" w:cs="Times New Roman"/>
          <w:noProof/>
          <w:snapToGrid w:val="0"/>
          <w:color w:val="000000"/>
          <w:w w:val="0"/>
          <w:sz w:val="40"/>
          <w:szCs w:val="40"/>
          <w:u w:color="000000"/>
          <w:bdr w:val="none" w:sz="0" w:space="0" w:color="000000"/>
          <w:shd w:val="clear" w:color="000000" w:fill="000000"/>
          <w:lang w:eastAsia="en-US"/>
        </w:rPr>
        <w:drawing>
          <wp:anchor distT="0" distB="0" distL="114300" distR="114300" simplePos="0" relativeHeight="251658240" behindDoc="0" locked="0" layoutInCell="1" allowOverlap="1" wp14:anchorId="54CC13AD" wp14:editId="0FC9DFE5">
            <wp:simplePos x="0" y="0"/>
            <wp:positionH relativeFrom="column">
              <wp:posOffset>5993765</wp:posOffset>
            </wp:positionH>
            <wp:positionV relativeFrom="page">
              <wp:posOffset>57150</wp:posOffset>
            </wp:positionV>
            <wp:extent cx="1336867" cy="688340"/>
            <wp:effectExtent l="0" t="0" r="0" b="0"/>
            <wp:wrapNone/>
            <wp:docPr id="2" name="Picture 2" descr="C:\Users\P2781053\Pictures\QR linked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P2781053\Pictures\QR linkedin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6867" cy="68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7A2C" w:rsidRPr="00376420">
        <w:rPr>
          <w:sz w:val="40"/>
          <w:szCs w:val="40"/>
        </w:rPr>
        <w:t>Lauren Dassow</w:t>
      </w:r>
    </w:p>
    <w:p w14:paraId="65BC348C" w14:textId="2CDE1F78" w:rsidR="006270A9" w:rsidRPr="00BF1F2E" w:rsidRDefault="00A43275" w:rsidP="002C528E">
      <w:pPr>
        <w:jc w:val="center"/>
        <w:rPr>
          <w:color w:val="auto"/>
          <w:sz w:val="21"/>
          <w:szCs w:val="21"/>
        </w:rPr>
      </w:pPr>
      <w:r>
        <w:rPr>
          <w:sz w:val="21"/>
          <w:szCs w:val="21"/>
        </w:rPr>
        <w:t xml:space="preserve">Greater St. Louis Area, IL </w:t>
      </w:r>
      <w:r w:rsidR="00141A4C" w:rsidRPr="00BF1F2E">
        <w:rPr>
          <w:sz w:val="21"/>
          <w:szCs w:val="21"/>
        </w:rPr>
        <w:t>| </w:t>
      </w:r>
      <w:r w:rsidR="00C20D9B" w:rsidRPr="00BF1F2E">
        <w:rPr>
          <w:sz w:val="21"/>
          <w:szCs w:val="21"/>
        </w:rPr>
        <w:t>636-634-5253</w:t>
      </w:r>
      <w:r w:rsidR="002C528E" w:rsidRPr="00BF1F2E">
        <w:rPr>
          <w:sz w:val="21"/>
          <w:szCs w:val="21"/>
        </w:rPr>
        <w:t> |</w:t>
      </w:r>
      <w:r w:rsidR="00C20D9B" w:rsidRPr="00BF1F2E">
        <w:rPr>
          <w:sz w:val="21"/>
          <w:szCs w:val="21"/>
        </w:rPr>
        <w:t xml:space="preserve"> </w:t>
      </w:r>
      <w:hyperlink r:id="rId9" w:history="1">
        <w:r w:rsidR="00B81089" w:rsidRPr="002D68AE">
          <w:rPr>
            <w:rStyle w:val="Hyperlink"/>
            <w:b/>
            <w:sz w:val="21"/>
            <w:szCs w:val="21"/>
          </w:rPr>
          <w:t>laurenmdassow@gmail.com</w:t>
        </w:r>
      </w:hyperlink>
      <w:r w:rsidR="003169C8" w:rsidRPr="00BF1F2E">
        <w:rPr>
          <w:rStyle w:val="Hyperlink"/>
          <w:sz w:val="21"/>
          <w:szCs w:val="21"/>
        </w:rPr>
        <w:t xml:space="preserve"> </w:t>
      </w:r>
      <w:r w:rsidR="003169C8" w:rsidRPr="00BF1F2E">
        <w:rPr>
          <w:rStyle w:val="vanity-namedomain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 xml:space="preserve">| </w:t>
      </w:r>
      <w:r w:rsidR="00D900D1" w:rsidRPr="00BF1F2E">
        <w:rPr>
          <w:rStyle w:val="Hyperlink"/>
          <w:rFonts w:asciiTheme="majorHAnsi" w:hAnsiTheme="majorHAnsi" w:cs="Segoe UI"/>
          <w:color w:val="auto"/>
          <w:sz w:val="21"/>
          <w:szCs w:val="21"/>
          <w:u w:val="none"/>
          <w:bdr w:val="none" w:sz="0" w:space="0" w:color="auto" w:frame="1"/>
          <w:shd w:val="clear" w:color="auto" w:fill="FFFFFF"/>
        </w:rPr>
        <w:t>|</w:t>
      </w:r>
      <w:r w:rsidR="005B29FC" w:rsidRPr="005B29FC">
        <w:t xml:space="preserve"> </w:t>
      </w:r>
      <w:hyperlink r:id="rId10" w:history="1">
        <w:r w:rsidR="005B29FC" w:rsidRPr="00EA5FBA">
          <w:rPr>
            <w:rStyle w:val="Hyperlink"/>
            <w:rFonts w:asciiTheme="majorHAnsi" w:hAnsiTheme="majorHAnsi" w:cs="Segoe UI"/>
            <w:sz w:val="21"/>
            <w:szCs w:val="21"/>
            <w:bdr w:val="none" w:sz="0" w:space="0" w:color="auto" w:frame="1"/>
            <w:shd w:val="clear" w:color="auto" w:fill="FFFFFF"/>
          </w:rPr>
          <w:t>https://www.linkedin.com/in/lauren-dassow/</w:t>
        </w:r>
      </w:hyperlink>
      <w:r w:rsidR="005B29FC">
        <w:rPr>
          <w:rStyle w:val="Hyperlink"/>
          <w:rFonts w:asciiTheme="majorHAnsi" w:hAnsiTheme="majorHAnsi" w:cs="Segoe UI"/>
          <w:color w:val="auto"/>
          <w:sz w:val="21"/>
          <w:szCs w:val="21"/>
          <w:u w:val="none"/>
          <w:bdr w:val="none" w:sz="0" w:space="0" w:color="auto" w:frame="1"/>
          <w:shd w:val="clear" w:color="auto" w:fill="FFFFFF"/>
        </w:rPr>
        <w:t xml:space="preserve"> </w:t>
      </w:r>
    </w:p>
    <w:p w14:paraId="4F2140DA" w14:textId="16F53395" w:rsidR="002F1E5B" w:rsidRDefault="002F1E5B">
      <w:pPr>
        <w:pStyle w:val="Heading1"/>
        <w:rPr>
          <w:rFonts w:asciiTheme="minorHAnsi" w:eastAsiaTheme="minorEastAsia" w:hAnsiTheme="minorHAnsi" w:cstheme="minorBidi"/>
          <w:b w:val="0"/>
          <w:color w:val="404040" w:themeColor="text1" w:themeTint="BF"/>
          <w:sz w:val="20"/>
          <w:szCs w:val="20"/>
        </w:rPr>
      </w:pPr>
      <w:r w:rsidRPr="002F1E5B">
        <w:rPr>
          <w:rFonts w:asciiTheme="minorHAnsi" w:eastAsiaTheme="minorEastAsia" w:hAnsiTheme="minorHAnsi" w:cstheme="minorBidi"/>
          <w:b w:val="0"/>
          <w:color w:val="404040" w:themeColor="text1" w:themeTint="BF"/>
          <w:sz w:val="20"/>
          <w:szCs w:val="20"/>
        </w:rPr>
        <w:t>IT Pro</w:t>
      </w:r>
      <w:r w:rsidR="00486C0D">
        <w:rPr>
          <w:rFonts w:asciiTheme="minorHAnsi" w:eastAsiaTheme="minorEastAsia" w:hAnsiTheme="minorHAnsi" w:cstheme="minorBidi"/>
          <w:b w:val="0"/>
          <w:color w:val="404040" w:themeColor="text1" w:themeTint="BF"/>
          <w:sz w:val="20"/>
          <w:szCs w:val="20"/>
        </w:rPr>
        <w:t>ject</w:t>
      </w:r>
      <w:r w:rsidRPr="002F1E5B">
        <w:rPr>
          <w:rFonts w:asciiTheme="minorHAnsi" w:eastAsiaTheme="minorEastAsia" w:hAnsiTheme="minorHAnsi" w:cstheme="minorBidi"/>
          <w:b w:val="0"/>
          <w:color w:val="404040" w:themeColor="text1" w:themeTint="BF"/>
          <w:sz w:val="20"/>
          <w:szCs w:val="20"/>
        </w:rPr>
        <w:t xml:space="preserve"> Manager with over </w:t>
      </w:r>
      <w:r w:rsidR="00486C0D">
        <w:rPr>
          <w:rFonts w:asciiTheme="minorHAnsi" w:eastAsiaTheme="minorEastAsia" w:hAnsiTheme="minorHAnsi" w:cstheme="minorBidi"/>
          <w:b w:val="0"/>
          <w:color w:val="404040" w:themeColor="text1" w:themeTint="BF"/>
          <w:sz w:val="20"/>
          <w:szCs w:val="20"/>
        </w:rPr>
        <w:t>3</w:t>
      </w:r>
      <w:r w:rsidRPr="002F1E5B">
        <w:rPr>
          <w:rFonts w:asciiTheme="minorHAnsi" w:eastAsiaTheme="minorEastAsia" w:hAnsiTheme="minorHAnsi" w:cstheme="minorBidi"/>
          <w:b w:val="0"/>
          <w:color w:val="404040" w:themeColor="text1" w:themeTint="BF"/>
          <w:sz w:val="20"/>
          <w:szCs w:val="20"/>
        </w:rPr>
        <w:t xml:space="preserve"> years of experience leading cross-functional teams and driving strategic initiatives across Fortune 500 organizations, including Microsoft, AT&amp;T, and Charter Communications. Specializing in Agile and Waterfall delivery, cloud migration, and data analytics, with a proven track record of coordinating multi-org programs, managing technical teams, and aligning business goals with IT execution.</w:t>
      </w:r>
    </w:p>
    <w:p w14:paraId="2D0395AA" w14:textId="77777777" w:rsidR="002F1E5B" w:rsidRDefault="002F1E5B">
      <w:pPr>
        <w:pStyle w:val="Heading1"/>
        <w:rPr>
          <w:rFonts w:asciiTheme="minorHAnsi" w:eastAsiaTheme="minorEastAsia" w:hAnsiTheme="minorHAnsi" w:cstheme="minorBidi"/>
          <w:b w:val="0"/>
          <w:color w:val="404040" w:themeColor="text1" w:themeTint="BF"/>
          <w:sz w:val="20"/>
          <w:szCs w:val="20"/>
        </w:rPr>
      </w:pPr>
    </w:p>
    <w:p w14:paraId="1E821521" w14:textId="49C1DB36" w:rsidR="006270A9" w:rsidRPr="000241FD" w:rsidRDefault="00273E47">
      <w:pPr>
        <w:pStyle w:val="Heading1"/>
        <w:rPr>
          <w:sz w:val="20"/>
          <w:szCs w:val="20"/>
        </w:rPr>
      </w:pPr>
      <w:r w:rsidRPr="000241FD">
        <w:rPr>
          <w:sz w:val="20"/>
          <w:szCs w:val="20"/>
        </w:rPr>
        <w:t>Education</w:t>
      </w:r>
      <w:r w:rsidR="00480D0E" w:rsidRPr="000241FD">
        <w:rPr>
          <w:sz w:val="20"/>
          <w:szCs w:val="20"/>
        </w:rPr>
        <w:t xml:space="preserve"> &amp; Certification</w:t>
      </w:r>
    </w:p>
    <w:p w14:paraId="6E1C6CBC" w14:textId="45DF3905" w:rsidR="00302403" w:rsidRPr="000241FD" w:rsidRDefault="00173FB9" w:rsidP="00210A86">
      <w:pPr>
        <w:pStyle w:val="Heading2"/>
        <w:rPr>
          <w:i/>
          <w:iCs/>
          <w:sz w:val="20"/>
          <w:szCs w:val="20"/>
        </w:rPr>
      </w:pPr>
      <w:r w:rsidRPr="000241FD">
        <w:rPr>
          <w:i/>
          <w:iCs/>
          <w:sz w:val="20"/>
          <w:szCs w:val="20"/>
        </w:rPr>
        <w:t>Lindenwood University</w:t>
      </w:r>
      <w:r w:rsidR="00302403" w:rsidRPr="000241FD">
        <w:rPr>
          <w:i/>
          <w:iCs/>
          <w:sz w:val="20"/>
          <w:szCs w:val="20"/>
        </w:rPr>
        <w:t xml:space="preserve"> - </w:t>
      </w:r>
      <w:r w:rsidR="00955D2D" w:rsidRPr="000241FD">
        <w:rPr>
          <w:i/>
          <w:iCs/>
          <w:sz w:val="20"/>
          <w:szCs w:val="20"/>
        </w:rPr>
        <w:t>MBA in Project Management</w:t>
      </w:r>
      <w:r w:rsidR="00AB6E0C">
        <w:rPr>
          <w:i/>
          <w:iCs/>
          <w:sz w:val="20"/>
          <w:szCs w:val="20"/>
        </w:rPr>
        <w:t xml:space="preserve"> and HR Management</w:t>
      </w:r>
      <w:r w:rsidR="00955D2D" w:rsidRPr="000241FD">
        <w:rPr>
          <w:i/>
          <w:iCs/>
          <w:sz w:val="20"/>
          <w:szCs w:val="20"/>
        </w:rPr>
        <w:t xml:space="preserve"> </w:t>
      </w:r>
      <w:r w:rsidR="00376420" w:rsidRPr="000241FD">
        <w:rPr>
          <w:i/>
          <w:iCs/>
          <w:sz w:val="20"/>
          <w:szCs w:val="20"/>
        </w:rPr>
        <w:t xml:space="preserve">| </w:t>
      </w:r>
      <w:r w:rsidR="00CA0AC4" w:rsidRPr="000241FD">
        <w:rPr>
          <w:i/>
          <w:iCs/>
          <w:sz w:val="20"/>
          <w:szCs w:val="20"/>
        </w:rPr>
        <w:t>Expected graduation –</w:t>
      </w:r>
      <w:r w:rsidR="00750170">
        <w:rPr>
          <w:i/>
          <w:iCs/>
          <w:sz w:val="20"/>
          <w:szCs w:val="20"/>
        </w:rPr>
        <w:t xml:space="preserve"> </w:t>
      </w:r>
      <w:r w:rsidR="00687044">
        <w:rPr>
          <w:i/>
          <w:iCs/>
          <w:sz w:val="20"/>
          <w:szCs w:val="20"/>
        </w:rPr>
        <w:t>Spring 2027</w:t>
      </w:r>
    </w:p>
    <w:p w14:paraId="473C7411" w14:textId="076A0EE6" w:rsidR="006270A9" w:rsidRPr="000241FD" w:rsidRDefault="00173FB9" w:rsidP="00210A86">
      <w:pPr>
        <w:pStyle w:val="Heading2"/>
        <w:rPr>
          <w:i/>
          <w:iCs/>
          <w:sz w:val="20"/>
          <w:szCs w:val="20"/>
        </w:rPr>
      </w:pPr>
      <w:r w:rsidRPr="000241FD">
        <w:rPr>
          <w:i/>
          <w:iCs/>
          <w:sz w:val="20"/>
          <w:szCs w:val="20"/>
        </w:rPr>
        <w:t>T</w:t>
      </w:r>
      <w:r w:rsidR="00302403" w:rsidRPr="000241FD">
        <w:rPr>
          <w:i/>
          <w:iCs/>
          <w:sz w:val="20"/>
          <w:szCs w:val="20"/>
        </w:rPr>
        <w:t xml:space="preserve">ruman </w:t>
      </w:r>
      <w:r w:rsidRPr="000241FD">
        <w:rPr>
          <w:i/>
          <w:iCs/>
          <w:sz w:val="20"/>
          <w:szCs w:val="20"/>
        </w:rPr>
        <w:t>S</w:t>
      </w:r>
      <w:r w:rsidR="00302403" w:rsidRPr="000241FD">
        <w:rPr>
          <w:i/>
          <w:iCs/>
          <w:sz w:val="20"/>
          <w:szCs w:val="20"/>
        </w:rPr>
        <w:t xml:space="preserve">tate </w:t>
      </w:r>
      <w:r w:rsidRPr="000241FD">
        <w:rPr>
          <w:i/>
          <w:iCs/>
          <w:sz w:val="20"/>
          <w:szCs w:val="20"/>
        </w:rPr>
        <w:t>U</w:t>
      </w:r>
      <w:r w:rsidR="00302403" w:rsidRPr="000241FD">
        <w:rPr>
          <w:i/>
          <w:iCs/>
          <w:sz w:val="20"/>
          <w:szCs w:val="20"/>
        </w:rPr>
        <w:t xml:space="preserve">niversity - </w:t>
      </w:r>
      <w:r w:rsidR="007D7A2C" w:rsidRPr="000241FD">
        <w:rPr>
          <w:i/>
          <w:iCs/>
          <w:sz w:val="20"/>
          <w:szCs w:val="20"/>
        </w:rPr>
        <w:t xml:space="preserve">Bachelor of </w:t>
      </w:r>
      <w:r w:rsidR="00210A86" w:rsidRPr="000241FD">
        <w:rPr>
          <w:i/>
          <w:iCs/>
          <w:sz w:val="20"/>
          <w:szCs w:val="20"/>
        </w:rPr>
        <w:t>A</w:t>
      </w:r>
      <w:r w:rsidR="007D7A2C" w:rsidRPr="000241FD">
        <w:rPr>
          <w:i/>
          <w:iCs/>
          <w:sz w:val="20"/>
          <w:szCs w:val="20"/>
        </w:rPr>
        <w:t>rt</w:t>
      </w:r>
      <w:r w:rsidR="000162EB" w:rsidRPr="000241FD">
        <w:rPr>
          <w:i/>
          <w:iCs/>
          <w:sz w:val="20"/>
          <w:szCs w:val="20"/>
        </w:rPr>
        <w:t xml:space="preserve">s in </w:t>
      </w:r>
      <w:r w:rsidR="00210A86" w:rsidRPr="000241FD">
        <w:rPr>
          <w:i/>
          <w:iCs/>
          <w:sz w:val="20"/>
          <w:szCs w:val="20"/>
        </w:rPr>
        <w:t>P</w:t>
      </w:r>
      <w:r w:rsidR="000162EB" w:rsidRPr="000241FD">
        <w:rPr>
          <w:i/>
          <w:iCs/>
          <w:sz w:val="20"/>
          <w:szCs w:val="20"/>
        </w:rPr>
        <w:t>sychology</w:t>
      </w:r>
      <w:r w:rsidR="00687044">
        <w:rPr>
          <w:i/>
          <w:iCs/>
          <w:sz w:val="20"/>
          <w:szCs w:val="20"/>
        </w:rPr>
        <w:t xml:space="preserve">, </w:t>
      </w:r>
      <w:r w:rsidR="00210A86" w:rsidRPr="000241FD">
        <w:rPr>
          <w:i/>
          <w:iCs/>
          <w:sz w:val="20"/>
          <w:szCs w:val="20"/>
        </w:rPr>
        <w:t>M</w:t>
      </w:r>
      <w:r w:rsidR="000162EB" w:rsidRPr="000241FD">
        <w:rPr>
          <w:i/>
          <w:iCs/>
          <w:sz w:val="20"/>
          <w:szCs w:val="20"/>
        </w:rPr>
        <w:t>inor</w:t>
      </w:r>
      <w:r w:rsidR="00AB6E0C">
        <w:rPr>
          <w:i/>
          <w:iCs/>
          <w:sz w:val="20"/>
          <w:szCs w:val="20"/>
        </w:rPr>
        <w:t>s</w:t>
      </w:r>
      <w:r w:rsidR="000162EB" w:rsidRPr="000241FD">
        <w:rPr>
          <w:i/>
          <w:iCs/>
          <w:sz w:val="20"/>
          <w:szCs w:val="20"/>
        </w:rPr>
        <w:t xml:space="preserve"> in </w:t>
      </w:r>
      <w:r w:rsidR="00AB6E0C">
        <w:rPr>
          <w:i/>
          <w:iCs/>
          <w:sz w:val="20"/>
          <w:szCs w:val="20"/>
        </w:rPr>
        <w:t>Statistic</w:t>
      </w:r>
      <w:r w:rsidR="007E7A49">
        <w:rPr>
          <w:i/>
          <w:iCs/>
          <w:sz w:val="20"/>
          <w:szCs w:val="20"/>
        </w:rPr>
        <w:t>al Methods</w:t>
      </w:r>
      <w:r w:rsidR="00AB6E0C">
        <w:rPr>
          <w:i/>
          <w:iCs/>
          <w:sz w:val="20"/>
          <w:szCs w:val="20"/>
        </w:rPr>
        <w:t xml:space="preserve"> and </w:t>
      </w:r>
      <w:r w:rsidR="00210A86" w:rsidRPr="000241FD">
        <w:rPr>
          <w:i/>
          <w:iCs/>
          <w:sz w:val="20"/>
          <w:szCs w:val="20"/>
        </w:rPr>
        <w:t>S</w:t>
      </w:r>
      <w:r w:rsidR="000162EB" w:rsidRPr="000241FD">
        <w:rPr>
          <w:i/>
          <w:iCs/>
          <w:sz w:val="20"/>
          <w:szCs w:val="20"/>
        </w:rPr>
        <w:t xml:space="preserve">panish </w:t>
      </w:r>
    </w:p>
    <w:p w14:paraId="4B3A9F23" w14:textId="77777777" w:rsidR="00480D0E" w:rsidRPr="000241FD" w:rsidRDefault="00480D0E" w:rsidP="00CB6901">
      <w:pPr>
        <w:pStyle w:val="Heading2"/>
        <w:rPr>
          <w:sz w:val="20"/>
          <w:szCs w:val="20"/>
        </w:rPr>
      </w:pPr>
    </w:p>
    <w:p w14:paraId="55042BB4" w14:textId="4C565D80" w:rsidR="00CB6901" w:rsidRPr="000241FD" w:rsidRDefault="00376420" w:rsidP="004E65E3">
      <w:pPr>
        <w:pStyle w:val="Heading2"/>
        <w:rPr>
          <w:bCs/>
          <w:i/>
          <w:sz w:val="20"/>
          <w:szCs w:val="20"/>
        </w:rPr>
      </w:pPr>
      <w:r w:rsidRPr="000241FD">
        <w:rPr>
          <w:i/>
          <w:sz w:val="20"/>
          <w:szCs w:val="20"/>
        </w:rPr>
        <w:t xml:space="preserve">Scrum </w:t>
      </w:r>
      <w:r w:rsidR="004E65E3" w:rsidRPr="000241FD">
        <w:rPr>
          <w:i/>
          <w:sz w:val="20"/>
          <w:szCs w:val="20"/>
        </w:rPr>
        <w:t>A</w:t>
      </w:r>
      <w:r w:rsidRPr="000241FD">
        <w:rPr>
          <w:i/>
          <w:sz w:val="20"/>
          <w:szCs w:val="20"/>
        </w:rPr>
        <w:t>lliance |</w:t>
      </w:r>
      <w:r w:rsidR="00AD65DF" w:rsidRPr="000241FD">
        <w:rPr>
          <w:i/>
          <w:sz w:val="20"/>
          <w:szCs w:val="20"/>
        </w:rPr>
        <w:t xml:space="preserve"> </w:t>
      </w:r>
      <w:r w:rsidR="00B11EAC" w:rsidRPr="000241FD">
        <w:rPr>
          <w:i/>
          <w:sz w:val="20"/>
          <w:szCs w:val="20"/>
        </w:rPr>
        <w:t xml:space="preserve">Certified Scrum </w:t>
      </w:r>
      <w:r w:rsidR="004E65E3" w:rsidRPr="000241FD">
        <w:rPr>
          <w:i/>
          <w:sz w:val="20"/>
          <w:szCs w:val="20"/>
        </w:rPr>
        <w:t>M</w:t>
      </w:r>
      <w:r w:rsidR="00B11EAC" w:rsidRPr="000241FD">
        <w:rPr>
          <w:i/>
          <w:sz w:val="20"/>
          <w:szCs w:val="20"/>
        </w:rPr>
        <w:t xml:space="preserve">aster | </w:t>
      </w:r>
      <w:r w:rsidR="00AD65DF" w:rsidRPr="000241FD">
        <w:rPr>
          <w:bCs/>
          <w:i/>
          <w:sz w:val="20"/>
          <w:szCs w:val="20"/>
        </w:rPr>
        <w:t>2019</w:t>
      </w:r>
    </w:p>
    <w:p w14:paraId="48A20577" w14:textId="32E5A2EE" w:rsidR="00B11EAC" w:rsidRPr="000241FD" w:rsidRDefault="004E65E3" w:rsidP="004E65E3">
      <w:pPr>
        <w:pStyle w:val="Heading2"/>
        <w:rPr>
          <w:bCs/>
          <w:i/>
          <w:sz w:val="20"/>
          <w:szCs w:val="20"/>
        </w:rPr>
      </w:pPr>
      <w:r w:rsidRPr="000241FD">
        <w:rPr>
          <w:i/>
          <w:sz w:val="20"/>
          <w:szCs w:val="20"/>
        </w:rPr>
        <w:t>L</w:t>
      </w:r>
      <w:r w:rsidR="00F93E66" w:rsidRPr="000241FD">
        <w:rPr>
          <w:i/>
          <w:sz w:val="20"/>
          <w:szCs w:val="20"/>
        </w:rPr>
        <w:t xml:space="preserve">indenwood </w:t>
      </w:r>
      <w:r w:rsidRPr="000241FD">
        <w:rPr>
          <w:i/>
          <w:sz w:val="20"/>
          <w:szCs w:val="20"/>
        </w:rPr>
        <w:t>U</w:t>
      </w:r>
      <w:r w:rsidR="00F93E66" w:rsidRPr="000241FD">
        <w:rPr>
          <w:i/>
          <w:sz w:val="20"/>
          <w:szCs w:val="20"/>
        </w:rPr>
        <w:t xml:space="preserve">niversity | </w:t>
      </w:r>
      <w:r w:rsidR="00926E2E">
        <w:rPr>
          <w:i/>
          <w:sz w:val="20"/>
          <w:szCs w:val="20"/>
        </w:rPr>
        <w:t>Project Manager Certificate</w:t>
      </w:r>
      <w:r w:rsidR="00B11EAC" w:rsidRPr="000241FD">
        <w:rPr>
          <w:i/>
          <w:sz w:val="20"/>
          <w:szCs w:val="20"/>
        </w:rPr>
        <w:t xml:space="preserve"> | </w:t>
      </w:r>
      <w:r w:rsidRPr="000241FD">
        <w:rPr>
          <w:i/>
          <w:sz w:val="20"/>
          <w:szCs w:val="20"/>
        </w:rPr>
        <w:t>L</w:t>
      </w:r>
      <w:r w:rsidR="00B11EAC" w:rsidRPr="000241FD">
        <w:rPr>
          <w:i/>
          <w:sz w:val="20"/>
          <w:szCs w:val="20"/>
        </w:rPr>
        <w:t xml:space="preserve">indenwood </w:t>
      </w:r>
      <w:r w:rsidRPr="000241FD">
        <w:rPr>
          <w:i/>
          <w:sz w:val="20"/>
          <w:szCs w:val="20"/>
        </w:rPr>
        <w:t>U</w:t>
      </w:r>
      <w:r w:rsidR="00B11EAC" w:rsidRPr="000241FD">
        <w:rPr>
          <w:i/>
          <w:sz w:val="20"/>
          <w:szCs w:val="20"/>
        </w:rPr>
        <w:t xml:space="preserve">niversity | </w:t>
      </w:r>
      <w:r w:rsidR="00B11EAC" w:rsidRPr="000241FD">
        <w:rPr>
          <w:bCs/>
          <w:i/>
          <w:sz w:val="20"/>
          <w:szCs w:val="20"/>
        </w:rPr>
        <w:t xml:space="preserve">2019 – </w:t>
      </w:r>
      <w:r w:rsidRPr="000241FD">
        <w:rPr>
          <w:bCs/>
          <w:i/>
          <w:sz w:val="20"/>
          <w:szCs w:val="20"/>
        </w:rPr>
        <w:t>P</w:t>
      </w:r>
      <w:r w:rsidR="00B11EAC" w:rsidRPr="000241FD">
        <w:rPr>
          <w:bCs/>
          <w:i/>
          <w:sz w:val="20"/>
          <w:szCs w:val="20"/>
        </w:rPr>
        <w:t>resent</w:t>
      </w:r>
    </w:p>
    <w:p w14:paraId="49CA5FC7" w14:textId="77777777" w:rsidR="006270A9" w:rsidRPr="000241FD" w:rsidRDefault="00314159">
      <w:pPr>
        <w:pStyle w:val="Heading1"/>
        <w:rPr>
          <w:sz w:val="20"/>
          <w:szCs w:val="20"/>
        </w:rPr>
      </w:pPr>
      <w:r w:rsidRPr="000241FD">
        <w:rPr>
          <w:sz w:val="20"/>
          <w:szCs w:val="20"/>
        </w:rPr>
        <w:t>Software and Professional Skills</w:t>
      </w:r>
    </w:p>
    <w:p w14:paraId="73C942E9" w14:textId="4A2D3E68" w:rsidR="006270A9" w:rsidRPr="000241FD" w:rsidRDefault="008E71B0" w:rsidP="009E192E">
      <w:pPr>
        <w:pStyle w:val="ListBullet"/>
        <w:rPr>
          <w:sz w:val="20"/>
          <w:szCs w:val="20"/>
        </w:rPr>
      </w:pPr>
      <w:r w:rsidRPr="000241FD">
        <w:rPr>
          <w:sz w:val="20"/>
          <w:szCs w:val="20"/>
        </w:rPr>
        <w:t xml:space="preserve">JIRA </w:t>
      </w:r>
      <w:r>
        <w:rPr>
          <w:sz w:val="20"/>
          <w:szCs w:val="20"/>
        </w:rPr>
        <w:t xml:space="preserve">| </w:t>
      </w:r>
      <w:r w:rsidR="00A96167" w:rsidRPr="000241FD">
        <w:rPr>
          <w:sz w:val="20"/>
          <w:szCs w:val="20"/>
        </w:rPr>
        <w:t xml:space="preserve">Azure DevOps </w:t>
      </w:r>
      <w:r w:rsidR="00A43275" w:rsidRPr="000241FD">
        <w:rPr>
          <w:sz w:val="20"/>
          <w:szCs w:val="20"/>
        </w:rPr>
        <w:t xml:space="preserve">| AWS </w:t>
      </w:r>
      <w:r w:rsidR="00C460C4">
        <w:rPr>
          <w:sz w:val="20"/>
          <w:szCs w:val="20"/>
        </w:rPr>
        <w:t xml:space="preserve">| </w:t>
      </w:r>
      <w:r w:rsidR="00A43275" w:rsidRPr="000241FD">
        <w:rPr>
          <w:sz w:val="20"/>
          <w:szCs w:val="20"/>
        </w:rPr>
        <w:t xml:space="preserve">Teams | Office 365 | </w:t>
      </w:r>
      <w:r w:rsidR="00B754D7" w:rsidRPr="000241FD">
        <w:rPr>
          <w:sz w:val="20"/>
          <w:szCs w:val="20"/>
        </w:rPr>
        <w:t>Excel | SharePoint | Power BI | Power Automate</w:t>
      </w:r>
      <w:r w:rsidR="00C460C4">
        <w:rPr>
          <w:sz w:val="20"/>
          <w:szCs w:val="20"/>
        </w:rPr>
        <w:t xml:space="preserve"> </w:t>
      </w:r>
      <w:r w:rsidR="00D900D1" w:rsidRPr="000241FD">
        <w:rPr>
          <w:sz w:val="20"/>
          <w:szCs w:val="20"/>
        </w:rPr>
        <w:t>| Confluence</w:t>
      </w:r>
      <w:r w:rsidR="009F1B0B" w:rsidRPr="000241FD">
        <w:rPr>
          <w:sz w:val="20"/>
          <w:szCs w:val="20"/>
        </w:rPr>
        <w:t xml:space="preserve"> </w:t>
      </w:r>
      <w:r w:rsidR="00287EF0" w:rsidRPr="000241FD">
        <w:rPr>
          <w:sz w:val="20"/>
          <w:szCs w:val="20"/>
        </w:rPr>
        <w:t>| Smartsheets</w:t>
      </w:r>
      <w:r w:rsidR="00D900D1" w:rsidRPr="000241FD">
        <w:rPr>
          <w:sz w:val="20"/>
          <w:szCs w:val="20"/>
        </w:rPr>
        <w:t xml:space="preserve"> </w:t>
      </w:r>
      <w:r w:rsidR="00C33D0D" w:rsidRPr="000241FD">
        <w:rPr>
          <w:sz w:val="20"/>
          <w:szCs w:val="20"/>
        </w:rPr>
        <w:t>| MS PowerPoint | MS Word</w:t>
      </w:r>
      <w:r w:rsidR="00D900D1" w:rsidRPr="000241FD">
        <w:rPr>
          <w:sz w:val="20"/>
          <w:szCs w:val="20"/>
        </w:rPr>
        <w:t xml:space="preserve"> | </w:t>
      </w:r>
      <w:r w:rsidR="00C33D0D" w:rsidRPr="000241FD">
        <w:rPr>
          <w:sz w:val="20"/>
          <w:szCs w:val="20"/>
        </w:rPr>
        <w:t xml:space="preserve">MS Visio </w:t>
      </w:r>
      <w:r w:rsidR="00D900D1" w:rsidRPr="000241FD">
        <w:rPr>
          <w:sz w:val="20"/>
          <w:szCs w:val="20"/>
        </w:rPr>
        <w:t xml:space="preserve">| MS Project </w:t>
      </w:r>
      <w:r w:rsidR="00C33D0D" w:rsidRPr="000241FD">
        <w:rPr>
          <w:sz w:val="20"/>
          <w:szCs w:val="20"/>
        </w:rPr>
        <w:t>|</w:t>
      </w:r>
      <w:r w:rsidR="00D900D1" w:rsidRPr="000241FD">
        <w:rPr>
          <w:sz w:val="20"/>
          <w:szCs w:val="20"/>
        </w:rPr>
        <w:t xml:space="preserve"> </w:t>
      </w:r>
      <w:r w:rsidR="00B81089" w:rsidRPr="000241FD">
        <w:rPr>
          <w:sz w:val="20"/>
          <w:szCs w:val="20"/>
        </w:rPr>
        <w:t xml:space="preserve">Tableau | Clarity | </w:t>
      </w:r>
      <w:r w:rsidR="00D900D1" w:rsidRPr="000241FD">
        <w:rPr>
          <w:sz w:val="20"/>
          <w:szCs w:val="20"/>
        </w:rPr>
        <w:t>Website and Da</w:t>
      </w:r>
      <w:r w:rsidR="00B75D47" w:rsidRPr="000241FD">
        <w:rPr>
          <w:sz w:val="20"/>
          <w:szCs w:val="20"/>
        </w:rPr>
        <w:t>tabase Management |</w:t>
      </w:r>
      <w:r w:rsidR="00C33D0D" w:rsidRPr="000241FD">
        <w:rPr>
          <w:sz w:val="20"/>
          <w:szCs w:val="20"/>
        </w:rPr>
        <w:t xml:space="preserve"> </w:t>
      </w:r>
      <w:r w:rsidR="007346FB" w:rsidRPr="000241FD">
        <w:rPr>
          <w:sz w:val="20"/>
          <w:szCs w:val="20"/>
        </w:rPr>
        <w:t xml:space="preserve">Jenkins </w:t>
      </w:r>
      <w:r w:rsidR="00A43275" w:rsidRPr="000241FD">
        <w:rPr>
          <w:sz w:val="20"/>
          <w:szCs w:val="20"/>
        </w:rPr>
        <w:t>| Data Analysis |</w:t>
      </w:r>
      <w:r w:rsidR="00D02955">
        <w:rPr>
          <w:sz w:val="20"/>
          <w:szCs w:val="20"/>
        </w:rPr>
        <w:t xml:space="preserve"> </w:t>
      </w:r>
    </w:p>
    <w:p w14:paraId="2E57BED3" w14:textId="025DD7DE" w:rsidR="000618BE" w:rsidRPr="000241FD" w:rsidRDefault="00314159" w:rsidP="007F21B8">
      <w:pPr>
        <w:pStyle w:val="Heading1"/>
        <w:rPr>
          <w:sz w:val="20"/>
          <w:szCs w:val="20"/>
        </w:rPr>
      </w:pPr>
      <w:r w:rsidRPr="000241FD">
        <w:rPr>
          <w:sz w:val="20"/>
          <w:szCs w:val="20"/>
        </w:rPr>
        <w:t>Employment History</w:t>
      </w:r>
    </w:p>
    <w:p w14:paraId="149499DC" w14:textId="6F3260AA" w:rsidR="00C460C4" w:rsidRPr="001F7E23" w:rsidRDefault="00A859B5" w:rsidP="00C460C4">
      <w:pPr>
        <w:pStyle w:val="Heading2"/>
        <w:rPr>
          <w:sz w:val="20"/>
          <w:szCs w:val="20"/>
        </w:rPr>
      </w:pPr>
      <w:r>
        <w:rPr>
          <w:sz w:val="20"/>
          <w:szCs w:val="20"/>
        </w:rPr>
        <w:t>Technical cloud project manager</w:t>
      </w:r>
      <w:r w:rsidR="00C460C4" w:rsidRPr="000241FD">
        <w:rPr>
          <w:sz w:val="20"/>
          <w:szCs w:val="20"/>
        </w:rPr>
        <w:t xml:space="preserve"> </w:t>
      </w:r>
      <w:r w:rsidR="00041506">
        <w:rPr>
          <w:sz w:val="20"/>
          <w:szCs w:val="20"/>
        </w:rPr>
        <w:t xml:space="preserve">/ Scrum Master </w:t>
      </w:r>
      <w:r w:rsidR="00C460C4" w:rsidRPr="000241FD">
        <w:rPr>
          <w:sz w:val="20"/>
          <w:szCs w:val="20"/>
        </w:rPr>
        <w:t>| </w:t>
      </w:r>
      <w:r w:rsidR="001F7E23">
        <w:rPr>
          <w:sz w:val="20"/>
          <w:szCs w:val="20"/>
        </w:rPr>
        <w:t>PPL</w:t>
      </w:r>
      <w:r w:rsidR="00C460C4" w:rsidRPr="000241FD">
        <w:rPr>
          <w:sz w:val="20"/>
          <w:szCs w:val="20"/>
        </w:rPr>
        <w:t xml:space="preserve"> |</w:t>
      </w:r>
      <w:r w:rsidR="001F7E23">
        <w:rPr>
          <w:sz w:val="20"/>
          <w:szCs w:val="20"/>
        </w:rPr>
        <w:t xml:space="preserve"> </w:t>
      </w:r>
      <w:r w:rsidR="00C460C4">
        <w:rPr>
          <w:b w:val="0"/>
          <w:bCs/>
          <w:sz w:val="20"/>
          <w:szCs w:val="20"/>
          <w:u w:val="single"/>
        </w:rPr>
        <w:t>May</w:t>
      </w:r>
      <w:r w:rsidR="00C460C4" w:rsidRPr="000241FD">
        <w:rPr>
          <w:b w:val="0"/>
          <w:bCs/>
          <w:sz w:val="20"/>
          <w:szCs w:val="20"/>
          <w:u w:val="single"/>
        </w:rPr>
        <w:t xml:space="preserve"> 202</w:t>
      </w:r>
      <w:r w:rsidR="00C460C4">
        <w:rPr>
          <w:b w:val="0"/>
          <w:bCs/>
          <w:sz w:val="20"/>
          <w:szCs w:val="20"/>
          <w:u w:val="single"/>
        </w:rPr>
        <w:t>4</w:t>
      </w:r>
      <w:r w:rsidR="00C460C4" w:rsidRPr="000241FD">
        <w:rPr>
          <w:b w:val="0"/>
          <w:bCs/>
          <w:sz w:val="20"/>
          <w:szCs w:val="20"/>
          <w:u w:val="single"/>
        </w:rPr>
        <w:t xml:space="preserve"> – Present</w:t>
      </w:r>
    </w:p>
    <w:p w14:paraId="00C45ADD" w14:textId="5E7B1487" w:rsidR="00C460C4" w:rsidRPr="00C460C4" w:rsidRDefault="00C460C4" w:rsidP="00C460C4">
      <w:pPr>
        <w:pStyle w:val="ListBullet"/>
        <w:rPr>
          <w:sz w:val="20"/>
          <w:szCs w:val="20"/>
        </w:rPr>
      </w:pPr>
      <w:r>
        <w:rPr>
          <w:sz w:val="20"/>
          <w:szCs w:val="20"/>
        </w:rPr>
        <w:t>Manages projects in infrastructure and cloud portion of IT to meet deadlines</w:t>
      </w:r>
    </w:p>
    <w:p w14:paraId="07E65A0A" w14:textId="1DCA7D50" w:rsidR="00F01A25" w:rsidRDefault="00F01A25" w:rsidP="00951035">
      <w:pPr>
        <w:pStyle w:val="ListBullet"/>
        <w:rPr>
          <w:sz w:val="20"/>
          <w:szCs w:val="20"/>
        </w:rPr>
      </w:pPr>
      <w:r w:rsidRPr="00F01A25">
        <w:rPr>
          <w:sz w:val="20"/>
          <w:szCs w:val="20"/>
        </w:rPr>
        <w:t>Le</w:t>
      </w:r>
      <w:r w:rsidR="004C2179">
        <w:rPr>
          <w:sz w:val="20"/>
          <w:szCs w:val="20"/>
        </w:rPr>
        <w:t>a</w:t>
      </w:r>
      <w:r w:rsidRPr="00F01A25">
        <w:rPr>
          <w:sz w:val="20"/>
          <w:szCs w:val="20"/>
        </w:rPr>
        <w:t>d</w:t>
      </w:r>
      <w:r w:rsidR="004C2179">
        <w:rPr>
          <w:sz w:val="20"/>
          <w:szCs w:val="20"/>
        </w:rPr>
        <w:t>s</w:t>
      </w:r>
      <w:r w:rsidRPr="00F01A25">
        <w:rPr>
          <w:sz w:val="20"/>
          <w:szCs w:val="20"/>
        </w:rPr>
        <w:t xml:space="preserve"> 6 scrum teams delivering cloud infrastructure projects on schedule, aligning engineering efforts with business objectives</w:t>
      </w:r>
    </w:p>
    <w:p w14:paraId="541654AB" w14:textId="44D479E8" w:rsidR="006C6BE7" w:rsidRPr="006C6BE7" w:rsidRDefault="006C6BE7" w:rsidP="006C6BE7">
      <w:pPr>
        <w:pStyle w:val="ListBullet"/>
        <w:rPr>
          <w:sz w:val="20"/>
          <w:szCs w:val="20"/>
        </w:rPr>
      </w:pPr>
      <w:r w:rsidRPr="006C6BE7">
        <w:rPr>
          <w:sz w:val="20"/>
          <w:szCs w:val="20"/>
        </w:rPr>
        <w:t>Facilitate</w:t>
      </w:r>
      <w:r w:rsidR="004C2179">
        <w:rPr>
          <w:sz w:val="20"/>
          <w:szCs w:val="20"/>
        </w:rPr>
        <w:t>s</w:t>
      </w:r>
      <w:r w:rsidRPr="006C6BE7">
        <w:rPr>
          <w:sz w:val="20"/>
          <w:szCs w:val="20"/>
        </w:rPr>
        <w:t xml:space="preserve"> Agile ceremonies, managed bugs during QA, and authored project documentation (charters, schedules, status reports)</w:t>
      </w:r>
    </w:p>
    <w:p w14:paraId="17060841" w14:textId="645646B9" w:rsidR="006C6BE7" w:rsidRDefault="006C6BE7" w:rsidP="00951035">
      <w:pPr>
        <w:pStyle w:val="ListBullet"/>
        <w:rPr>
          <w:sz w:val="20"/>
          <w:szCs w:val="20"/>
        </w:rPr>
      </w:pPr>
      <w:r w:rsidRPr="006C6BE7">
        <w:rPr>
          <w:sz w:val="20"/>
          <w:szCs w:val="20"/>
        </w:rPr>
        <w:t>Coordinate</w:t>
      </w:r>
      <w:r w:rsidR="003B26D5">
        <w:rPr>
          <w:sz w:val="20"/>
          <w:szCs w:val="20"/>
        </w:rPr>
        <w:t>s</w:t>
      </w:r>
      <w:r w:rsidRPr="006C6BE7">
        <w:rPr>
          <w:sz w:val="20"/>
          <w:szCs w:val="20"/>
        </w:rPr>
        <w:t xml:space="preserve"> with stakeholders to ensure seamless communication between technical staff and leadership</w:t>
      </w:r>
    </w:p>
    <w:p w14:paraId="0DC31E0F" w14:textId="35F2AEB9" w:rsidR="006C6BE7" w:rsidRPr="006C6BE7" w:rsidRDefault="006C6BE7" w:rsidP="006C6BE7">
      <w:pPr>
        <w:pStyle w:val="ListBullet"/>
        <w:rPr>
          <w:sz w:val="20"/>
          <w:szCs w:val="20"/>
        </w:rPr>
      </w:pPr>
      <w:r>
        <w:rPr>
          <w:sz w:val="20"/>
          <w:szCs w:val="20"/>
        </w:rPr>
        <w:t>Works with business requesters in the initiation, management, and completion of projects</w:t>
      </w:r>
    </w:p>
    <w:p w14:paraId="5CB296BB" w14:textId="77777777" w:rsidR="004C4F28" w:rsidRDefault="004C4F28" w:rsidP="00951035">
      <w:pPr>
        <w:pStyle w:val="ListBullet"/>
        <w:rPr>
          <w:sz w:val="20"/>
          <w:szCs w:val="20"/>
        </w:rPr>
      </w:pPr>
      <w:r w:rsidRPr="004C4F28">
        <w:rPr>
          <w:sz w:val="20"/>
          <w:szCs w:val="20"/>
        </w:rPr>
        <w:t>Develops charters, schedules, and documentation to guide cross-functional efforts</w:t>
      </w:r>
    </w:p>
    <w:p w14:paraId="219ADF02" w14:textId="7F0778CF" w:rsidR="00B30EBD" w:rsidRPr="00951035" w:rsidRDefault="00B30EBD" w:rsidP="00951035">
      <w:pPr>
        <w:pStyle w:val="ListBullet"/>
        <w:rPr>
          <w:sz w:val="20"/>
          <w:szCs w:val="20"/>
        </w:rPr>
      </w:pPr>
      <w:r>
        <w:rPr>
          <w:sz w:val="20"/>
          <w:szCs w:val="20"/>
        </w:rPr>
        <w:t>Manages assignment of bugs during QA testing</w:t>
      </w:r>
    </w:p>
    <w:p w14:paraId="16B69977" w14:textId="4D70810E" w:rsidR="00AD5E6E" w:rsidRPr="000241FD" w:rsidRDefault="00AD5E6E" w:rsidP="00226657">
      <w:pPr>
        <w:pStyle w:val="Heading2"/>
        <w:rPr>
          <w:sz w:val="20"/>
          <w:szCs w:val="20"/>
        </w:rPr>
      </w:pPr>
      <w:r w:rsidRPr="000241FD">
        <w:rPr>
          <w:sz w:val="20"/>
          <w:szCs w:val="20"/>
        </w:rPr>
        <w:t>AWS 2.0 Migration P</w:t>
      </w:r>
      <w:r w:rsidR="006C6487" w:rsidRPr="000241FD">
        <w:rPr>
          <w:sz w:val="20"/>
          <w:szCs w:val="20"/>
        </w:rPr>
        <w:t>ro</w:t>
      </w:r>
      <w:r w:rsidR="00226657" w:rsidRPr="000241FD">
        <w:rPr>
          <w:sz w:val="20"/>
          <w:szCs w:val="20"/>
        </w:rPr>
        <w:t>gram</w:t>
      </w:r>
      <w:r w:rsidR="007346FB" w:rsidRPr="000241FD">
        <w:rPr>
          <w:sz w:val="20"/>
          <w:szCs w:val="20"/>
        </w:rPr>
        <w:t xml:space="preserve"> –</w:t>
      </w:r>
      <w:r w:rsidR="00486C0D">
        <w:rPr>
          <w:sz w:val="20"/>
          <w:szCs w:val="20"/>
        </w:rPr>
        <w:t xml:space="preserve"> Technical Project Coordinator </w:t>
      </w:r>
      <w:r w:rsidRPr="000241FD">
        <w:rPr>
          <w:sz w:val="20"/>
          <w:szCs w:val="20"/>
        </w:rPr>
        <w:t xml:space="preserve">| Kemper | </w:t>
      </w:r>
      <w:r w:rsidR="000A55FC">
        <w:rPr>
          <w:sz w:val="20"/>
          <w:szCs w:val="20"/>
        </w:rPr>
        <w:t>(</w:t>
      </w:r>
      <w:r w:rsidR="00BE6F71" w:rsidRPr="00BE6F71">
        <w:rPr>
          <w:i/>
          <w:iCs/>
          <w:sz w:val="20"/>
          <w:szCs w:val="20"/>
        </w:rPr>
        <w:t>Contract</w:t>
      </w:r>
      <w:r w:rsidRPr="000241FD">
        <w:rPr>
          <w:sz w:val="20"/>
          <w:szCs w:val="20"/>
        </w:rPr>
        <w:t> |</w:t>
      </w:r>
    </w:p>
    <w:p w14:paraId="762A15E9" w14:textId="1D5299FA" w:rsidR="00AD5E6E" w:rsidRPr="000241FD" w:rsidRDefault="00AD5E6E" w:rsidP="00240B32">
      <w:pPr>
        <w:pStyle w:val="Heading2"/>
        <w:rPr>
          <w:b w:val="0"/>
          <w:bCs/>
          <w:sz w:val="20"/>
          <w:szCs w:val="20"/>
          <w:u w:val="single"/>
        </w:rPr>
      </w:pPr>
      <w:r w:rsidRPr="000241FD">
        <w:rPr>
          <w:sz w:val="20"/>
          <w:szCs w:val="20"/>
        </w:rPr>
        <w:t xml:space="preserve"> </w:t>
      </w:r>
      <w:r w:rsidRPr="000241FD">
        <w:rPr>
          <w:b w:val="0"/>
          <w:bCs/>
          <w:sz w:val="20"/>
          <w:szCs w:val="20"/>
          <w:u w:val="single"/>
        </w:rPr>
        <w:t>Jun. 202</w:t>
      </w:r>
      <w:r w:rsidR="00C460C4">
        <w:rPr>
          <w:b w:val="0"/>
          <w:bCs/>
          <w:sz w:val="20"/>
          <w:szCs w:val="20"/>
          <w:u w:val="single"/>
        </w:rPr>
        <w:t>3</w:t>
      </w:r>
      <w:r w:rsidRPr="000241FD">
        <w:rPr>
          <w:b w:val="0"/>
          <w:bCs/>
          <w:sz w:val="20"/>
          <w:szCs w:val="20"/>
          <w:u w:val="single"/>
        </w:rPr>
        <w:t xml:space="preserve"> – </w:t>
      </w:r>
      <w:r w:rsidR="00C460C4">
        <w:rPr>
          <w:b w:val="0"/>
          <w:bCs/>
          <w:sz w:val="20"/>
          <w:szCs w:val="20"/>
          <w:u w:val="single"/>
        </w:rPr>
        <w:t>apr. 2024</w:t>
      </w:r>
    </w:p>
    <w:p w14:paraId="287C69B8" w14:textId="6CC73441" w:rsidR="004C4F28" w:rsidRDefault="004C4F28" w:rsidP="00AD5E6E">
      <w:pPr>
        <w:pStyle w:val="ListBullet"/>
        <w:rPr>
          <w:sz w:val="20"/>
          <w:szCs w:val="20"/>
        </w:rPr>
      </w:pPr>
      <w:r w:rsidRPr="004C4F28">
        <w:rPr>
          <w:sz w:val="20"/>
          <w:szCs w:val="20"/>
        </w:rPr>
        <w:t xml:space="preserve">Oversaw Jenkins pipelines and coordinated issue resolution </w:t>
      </w:r>
      <w:r w:rsidR="00E31339">
        <w:rPr>
          <w:sz w:val="20"/>
          <w:szCs w:val="20"/>
        </w:rPr>
        <w:t>for</w:t>
      </w:r>
      <w:r w:rsidRPr="004C4F28">
        <w:rPr>
          <w:sz w:val="20"/>
          <w:szCs w:val="20"/>
        </w:rPr>
        <w:t xml:space="preserve"> cloud migration of in-house applications from AWS 1.0 to AWS 2.0</w:t>
      </w:r>
    </w:p>
    <w:p w14:paraId="262D4ECF" w14:textId="77777777" w:rsidR="00E31339" w:rsidRDefault="00E31339" w:rsidP="00E31339">
      <w:pPr>
        <w:pStyle w:val="ListBullet"/>
        <w:rPr>
          <w:sz w:val="20"/>
          <w:szCs w:val="20"/>
        </w:rPr>
      </w:pPr>
      <w:r w:rsidRPr="00E31339">
        <w:rPr>
          <w:sz w:val="20"/>
          <w:szCs w:val="20"/>
        </w:rPr>
        <w:t>Created and maintained JIRA templates, enhancing tracking across enterprise-wide initiatives</w:t>
      </w:r>
    </w:p>
    <w:p w14:paraId="1570DF25" w14:textId="1FAE5DD4" w:rsidR="00E31339" w:rsidRPr="00E31339" w:rsidRDefault="00E31339" w:rsidP="00E31339">
      <w:pPr>
        <w:pStyle w:val="ListBullet"/>
        <w:rPr>
          <w:sz w:val="20"/>
          <w:szCs w:val="20"/>
        </w:rPr>
      </w:pPr>
      <w:r w:rsidRPr="00E31339">
        <w:rPr>
          <w:sz w:val="20"/>
          <w:szCs w:val="20"/>
        </w:rPr>
        <w:t>Authored technical documentation for Service Delivery and environment management teams</w:t>
      </w:r>
    </w:p>
    <w:p w14:paraId="7D4F6641" w14:textId="49DFC459" w:rsidR="00982481" w:rsidRPr="000241FD" w:rsidRDefault="00982481" w:rsidP="00AD5E6E">
      <w:pPr>
        <w:pStyle w:val="ListBullet"/>
        <w:rPr>
          <w:sz w:val="20"/>
          <w:szCs w:val="20"/>
        </w:rPr>
      </w:pPr>
      <w:r w:rsidRPr="000241FD">
        <w:rPr>
          <w:sz w:val="20"/>
          <w:szCs w:val="20"/>
        </w:rPr>
        <w:t>Troubleshoot</w:t>
      </w:r>
      <w:r w:rsidR="00CC0153">
        <w:rPr>
          <w:sz w:val="20"/>
          <w:szCs w:val="20"/>
        </w:rPr>
        <w:t>ed</w:t>
      </w:r>
      <w:r w:rsidRPr="000241FD">
        <w:rPr>
          <w:sz w:val="20"/>
          <w:szCs w:val="20"/>
        </w:rPr>
        <w:t xml:space="preserve"> and coordinate</w:t>
      </w:r>
      <w:r w:rsidR="004B4D1A">
        <w:rPr>
          <w:sz w:val="20"/>
          <w:szCs w:val="20"/>
        </w:rPr>
        <w:t>d</w:t>
      </w:r>
      <w:r w:rsidRPr="000241FD">
        <w:rPr>
          <w:sz w:val="20"/>
          <w:szCs w:val="20"/>
        </w:rPr>
        <w:t xml:space="preserve"> fixes for Jenkins between Jenkins support staff and requestors</w:t>
      </w:r>
    </w:p>
    <w:p w14:paraId="74CB0EF7" w14:textId="4635D77D" w:rsidR="00982481" w:rsidRPr="000241FD" w:rsidRDefault="00982481" w:rsidP="00982481">
      <w:pPr>
        <w:pStyle w:val="ListBullet"/>
        <w:rPr>
          <w:sz w:val="20"/>
          <w:szCs w:val="20"/>
        </w:rPr>
      </w:pPr>
      <w:r w:rsidRPr="000241FD">
        <w:rPr>
          <w:sz w:val="20"/>
          <w:szCs w:val="20"/>
        </w:rPr>
        <w:t>Work</w:t>
      </w:r>
      <w:r w:rsidR="00CC0153">
        <w:rPr>
          <w:sz w:val="20"/>
          <w:szCs w:val="20"/>
        </w:rPr>
        <w:t>ed</w:t>
      </w:r>
      <w:r w:rsidRPr="000241FD">
        <w:rPr>
          <w:sz w:val="20"/>
          <w:szCs w:val="20"/>
        </w:rPr>
        <w:t xml:space="preserve"> with business requestors in the initiation of projects</w:t>
      </w:r>
    </w:p>
    <w:p w14:paraId="0B715AD7" w14:textId="77A93B3F" w:rsidR="00AD5E6E" w:rsidRPr="000241FD" w:rsidRDefault="007346FB" w:rsidP="00470416">
      <w:pPr>
        <w:pStyle w:val="ListBullet"/>
        <w:rPr>
          <w:sz w:val="20"/>
          <w:szCs w:val="20"/>
        </w:rPr>
      </w:pPr>
      <w:r w:rsidRPr="000241FD">
        <w:rPr>
          <w:sz w:val="20"/>
          <w:szCs w:val="20"/>
        </w:rPr>
        <w:t>Coordinate</w:t>
      </w:r>
      <w:r w:rsidR="00CC0153">
        <w:rPr>
          <w:sz w:val="20"/>
          <w:szCs w:val="20"/>
        </w:rPr>
        <w:t>d</w:t>
      </w:r>
      <w:r w:rsidRPr="000241FD">
        <w:rPr>
          <w:sz w:val="20"/>
          <w:szCs w:val="20"/>
        </w:rPr>
        <w:t xml:space="preserve"> and communicate</w:t>
      </w:r>
      <w:r w:rsidR="00CC0153">
        <w:rPr>
          <w:sz w:val="20"/>
          <w:szCs w:val="20"/>
        </w:rPr>
        <w:t>d</w:t>
      </w:r>
      <w:r w:rsidRPr="000241FD">
        <w:rPr>
          <w:sz w:val="20"/>
          <w:szCs w:val="20"/>
        </w:rPr>
        <w:t xml:space="preserve"> between technical and non-technical staff and project management</w:t>
      </w:r>
    </w:p>
    <w:p w14:paraId="47C8BFD8" w14:textId="3C9CF6CE" w:rsidR="007666A5" w:rsidRPr="000241FD" w:rsidRDefault="00470416" w:rsidP="004D7BA1">
      <w:pPr>
        <w:pStyle w:val="Heading2"/>
        <w:rPr>
          <w:sz w:val="20"/>
          <w:szCs w:val="20"/>
        </w:rPr>
      </w:pPr>
      <w:r w:rsidRPr="000241FD">
        <w:rPr>
          <w:sz w:val="20"/>
          <w:szCs w:val="20"/>
        </w:rPr>
        <w:t>A</w:t>
      </w:r>
      <w:r w:rsidR="004D7BA1" w:rsidRPr="000241FD">
        <w:rPr>
          <w:sz w:val="20"/>
          <w:szCs w:val="20"/>
        </w:rPr>
        <w:t>zure</w:t>
      </w:r>
      <w:r w:rsidRPr="000241FD">
        <w:rPr>
          <w:sz w:val="20"/>
          <w:szCs w:val="20"/>
        </w:rPr>
        <w:t xml:space="preserve"> </w:t>
      </w:r>
      <w:r w:rsidR="004D7BA1" w:rsidRPr="000241FD">
        <w:rPr>
          <w:sz w:val="20"/>
          <w:szCs w:val="20"/>
        </w:rPr>
        <w:t>for</w:t>
      </w:r>
      <w:r w:rsidRPr="000241FD">
        <w:rPr>
          <w:sz w:val="20"/>
          <w:szCs w:val="20"/>
        </w:rPr>
        <w:t xml:space="preserve"> O</w:t>
      </w:r>
      <w:r w:rsidR="004D7BA1" w:rsidRPr="000241FD">
        <w:rPr>
          <w:sz w:val="20"/>
          <w:szCs w:val="20"/>
        </w:rPr>
        <w:t>perators</w:t>
      </w:r>
      <w:r w:rsidR="00A96167" w:rsidRPr="000241FD">
        <w:rPr>
          <w:sz w:val="20"/>
          <w:szCs w:val="20"/>
        </w:rPr>
        <w:t xml:space="preserve"> (AFO</w:t>
      </w:r>
      <w:r w:rsidR="000E1DE8" w:rsidRPr="000241FD">
        <w:rPr>
          <w:sz w:val="20"/>
          <w:szCs w:val="20"/>
        </w:rPr>
        <w:t xml:space="preserve">) </w:t>
      </w:r>
      <w:r w:rsidRPr="000241FD">
        <w:rPr>
          <w:sz w:val="20"/>
          <w:szCs w:val="20"/>
        </w:rPr>
        <w:t>P</w:t>
      </w:r>
      <w:r w:rsidR="004D7BA1" w:rsidRPr="000241FD">
        <w:rPr>
          <w:sz w:val="20"/>
          <w:szCs w:val="20"/>
        </w:rPr>
        <w:t>rogram</w:t>
      </w:r>
      <w:r w:rsidRPr="000241FD">
        <w:rPr>
          <w:sz w:val="20"/>
          <w:szCs w:val="20"/>
        </w:rPr>
        <w:t xml:space="preserve"> –</w:t>
      </w:r>
      <w:r w:rsidR="0076765E" w:rsidRPr="000241FD">
        <w:rPr>
          <w:sz w:val="20"/>
          <w:szCs w:val="20"/>
        </w:rPr>
        <w:t xml:space="preserve"> </w:t>
      </w:r>
      <w:r w:rsidRPr="000241FD">
        <w:rPr>
          <w:sz w:val="20"/>
          <w:szCs w:val="20"/>
        </w:rPr>
        <w:t>P</w:t>
      </w:r>
      <w:r w:rsidR="004D7BA1" w:rsidRPr="000241FD">
        <w:rPr>
          <w:sz w:val="20"/>
          <w:szCs w:val="20"/>
        </w:rPr>
        <w:t>roject Manager</w:t>
      </w:r>
      <w:r w:rsidR="002D2B04">
        <w:rPr>
          <w:sz w:val="20"/>
          <w:szCs w:val="20"/>
        </w:rPr>
        <w:t xml:space="preserve"> / Release Train Engineer</w:t>
      </w:r>
      <w:r w:rsidRPr="000241FD">
        <w:rPr>
          <w:sz w:val="20"/>
          <w:szCs w:val="20"/>
        </w:rPr>
        <w:t xml:space="preserve"> | </w:t>
      </w:r>
      <w:r w:rsidRPr="000241FD">
        <w:rPr>
          <w:i/>
          <w:iCs/>
          <w:sz w:val="20"/>
          <w:szCs w:val="20"/>
        </w:rPr>
        <w:t>M</w:t>
      </w:r>
      <w:r w:rsidR="004D7BA1" w:rsidRPr="000241FD">
        <w:rPr>
          <w:i/>
          <w:iCs/>
          <w:sz w:val="20"/>
          <w:szCs w:val="20"/>
        </w:rPr>
        <w:t>icrosoft</w:t>
      </w:r>
      <w:r w:rsidRPr="000241FD">
        <w:rPr>
          <w:i/>
          <w:iCs/>
          <w:sz w:val="20"/>
          <w:szCs w:val="20"/>
        </w:rPr>
        <w:t> </w:t>
      </w:r>
      <w:r w:rsidRPr="000241FD">
        <w:rPr>
          <w:iCs/>
          <w:sz w:val="20"/>
          <w:szCs w:val="20"/>
        </w:rPr>
        <w:t xml:space="preserve">| </w:t>
      </w:r>
      <w:r w:rsidR="000A55FC">
        <w:rPr>
          <w:i/>
          <w:sz w:val="20"/>
          <w:szCs w:val="20"/>
        </w:rPr>
        <w:t>(</w:t>
      </w:r>
      <w:r w:rsidR="00BE6F71" w:rsidRPr="00BE6F71">
        <w:rPr>
          <w:i/>
          <w:iCs/>
          <w:sz w:val="20"/>
          <w:szCs w:val="20"/>
        </w:rPr>
        <w:t>Contract</w:t>
      </w:r>
      <w:r w:rsidR="000A55FC">
        <w:rPr>
          <w:i/>
          <w:iCs/>
          <w:sz w:val="20"/>
          <w:szCs w:val="20"/>
        </w:rPr>
        <w:t>)</w:t>
      </w:r>
      <w:r w:rsidRPr="000241FD">
        <w:rPr>
          <w:sz w:val="20"/>
          <w:szCs w:val="20"/>
        </w:rPr>
        <w:t>|</w:t>
      </w:r>
    </w:p>
    <w:p w14:paraId="3D05C8E7" w14:textId="3FBA20AF" w:rsidR="00470416" w:rsidRPr="000241FD" w:rsidRDefault="00470416" w:rsidP="004D7BA1">
      <w:pPr>
        <w:pStyle w:val="Heading2"/>
        <w:rPr>
          <w:b w:val="0"/>
          <w:bCs/>
          <w:sz w:val="20"/>
          <w:szCs w:val="20"/>
        </w:rPr>
      </w:pPr>
      <w:r w:rsidRPr="000241FD">
        <w:rPr>
          <w:sz w:val="20"/>
          <w:szCs w:val="20"/>
        </w:rPr>
        <w:t xml:space="preserve"> </w:t>
      </w:r>
      <w:r w:rsidR="004D7BA1" w:rsidRPr="000241FD">
        <w:rPr>
          <w:b w:val="0"/>
          <w:bCs/>
          <w:sz w:val="20"/>
          <w:szCs w:val="20"/>
          <w:u w:val="single"/>
        </w:rPr>
        <w:t>N</w:t>
      </w:r>
      <w:r w:rsidR="00E140A9" w:rsidRPr="000241FD">
        <w:rPr>
          <w:b w:val="0"/>
          <w:bCs/>
          <w:sz w:val="20"/>
          <w:szCs w:val="20"/>
          <w:u w:val="single"/>
        </w:rPr>
        <w:t>ov</w:t>
      </w:r>
      <w:r w:rsidRPr="000241FD">
        <w:rPr>
          <w:b w:val="0"/>
          <w:bCs/>
          <w:sz w:val="20"/>
          <w:szCs w:val="20"/>
          <w:u w:val="single"/>
        </w:rPr>
        <w:t xml:space="preserve">. 2022 – </w:t>
      </w:r>
      <w:r w:rsidR="00AD5E6E" w:rsidRPr="000241FD">
        <w:rPr>
          <w:b w:val="0"/>
          <w:bCs/>
          <w:sz w:val="20"/>
          <w:szCs w:val="20"/>
          <w:u w:val="single"/>
        </w:rPr>
        <w:t>Jun. 2023</w:t>
      </w:r>
    </w:p>
    <w:p w14:paraId="0D3FF470" w14:textId="7DC3B52B" w:rsidR="004C6AA5" w:rsidRDefault="004C6AA5" w:rsidP="00905595">
      <w:pPr>
        <w:pStyle w:val="ListBullet"/>
        <w:rPr>
          <w:sz w:val="20"/>
          <w:szCs w:val="20"/>
        </w:rPr>
      </w:pPr>
      <w:r w:rsidRPr="004C6AA5">
        <w:rPr>
          <w:sz w:val="20"/>
          <w:szCs w:val="20"/>
        </w:rPr>
        <w:t>Managed vendor relations and hardware supply chain to support cloud-hosted 5G network operations</w:t>
      </w:r>
    </w:p>
    <w:p w14:paraId="2E5D2E96" w14:textId="00F0949F" w:rsidR="00470416" w:rsidRPr="000241FD" w:rsidRDefault="004C6AA5" w:rsidP="00905595">
      <w:pPr>
        <w:pStyle w:val="ListBullet"/>
        <w:rPr>
          <w:sz w:val="20"/>
          <w:szCs w:val="20"/>
        </w:rPr>
      </w:pPr>
      <w:r>
        <w:rPr>
          <w:sz w:val="20"/>
          <w:szCs w:val="20"/>
        </w:rPr>
        <w:t xml:space="preserve">Escalated </w:t>
      </w:r>
      <w:r w:rsidR="00157FE5" w:rsidRPr="000241FD">
        <w:rPr>
          <w:sz w:val="20"/>
          <w:szCs w:val="20"/>
        </w:rPr>
        <w:t>high priority issues to reduce risk to lab build</w:t>
      </w:r>
      <w:r w:rsidR="004E60CB" w:rsidRPr="000241FD">
        <w:rPr>
          <w:sz w:val="20"/>
          <w:szCs w:val="20"/>
        </w:rPr>
        <w:t>s, moves, and swaps to maintain cloud hosting 5G network for AT&amp;T customer</w:t>
      </w:r>
      <w:r w:rsidR="003160BF" w:rsidRPr="000241FD">
        <w:rPr>
          <w:sz w:val="20"/>
          <w:szCs w:val="20"/>
        </w:rPr>
        <w:t xml:space="preserve"> </w:t>
      </w:r>
      <w:r w:rsidR="005654D1" w:rsidRPr="000241FD">
        <w:rPr>
          <w:sz w:val="20"/>
          <w:szCs w:val="20"/>
        </w:rPr>
        <w:t>invoicing</w:t>
      </w:r>
    </w:p>
    <w:p w14:paraId="6F4DAAA0" w14:textId="291D0D30" w:rsidR="0055447F" w:rsidRPr="000241FD" w:rsidRDefault="00DF49D7" w:rsidP="000618BE">
      <w:pPr>
        <w:pStyle w:val="ListBullet"/>
        <w:rPr>
          <w:sz w:val="20"/>
          <w:szCs w:val="20"/>
        </w:rPr>
      </w:pPr>
      <w:r w:rsidRPr="000241FD">
        <w:rPr>
          <w:sz w:val="20"/>
          <w:szCs w:val="20"/>
        </w:rPr>
        <w:t>Manage</w:t>
      </w:r>
      <w:r w:rsidR="00AD5E6E" w:rsidRPr="000241FD">
        <w:rPr>
          <w:sz w:val="20"/>
          <w:szCs w:val="20"/>
        </w:rPr>
        <w:t>d</w:t>
      </w:r>
      <w:r w:rsidRPr="000241FD">
        <w:rPr>
          <w:sz w:val="20"/>
          <w:szCs w:val="20"/>
        </w:rPr>
        <w:t xml:space="preserve"> </w:t>
      </w:r>
      <w:r w:rsidR="00357D6F" w:rsidRPr="000241FD">
        <w:rPr>
          <w:sz w:val="20"/>
          <w:szCs w:val="20"/>
        </w:rPr>
        <w:t>data, inventory,</w:t>
      </w:r>
      <w:r w:rsidRPr="000241FD">
        <w:rPr>
          <w:sz w:val="20"/>
          <w:szCs w:val="20"/>
        </w:rPr>
        <w:t xml:space="preserve"> </w:t>
      </w:r>
      <w:r w:rsidR="00357D6F" w:rsidRPr="000241FD">
        <w:rPr>
          <w:sz w:val="20"/>
          <w:szCs w:val="20"/>
        </w:rPr>
        <w:t>delivery requests, and</w:t>
      </w:r>
      <w:r w:rsidR="00194934" w:rsidRPr="000241FD">
        <w:rPr>
          <w:sz w:val="20"/>
          <w:szCs w:val="20"/>
        </w:rPr>
        <w:t xml:space="preserve"> delivery of received goods and services received at Marymoor Warehouse in Redmond, WA</w:t>
      </w:r>
    </w:p>
    <w:p w14:paraId="0962B3C3" w14:textId="0E5932E2" w:rsidR="00E40206" w:rsidRDefault="00E67DF8" w:rsidP="00362068">
      <w:pPr>
        <w:pStyle w:val="ListBullet"/>
        <w:rPr>
          <w:sz w:val="20"/>
          <w:szCs w:val="20"/>
        </w:rPr>
      </w:pPr>
      <w:r w:rsidRPr="000241FD">
        <w:rPr>
          <w:sz w:val="20"/>
          <w:szCs w:val="20"/>
        </w:rPr>
        <w:t>M</w:t>
      </w:r>
      <w:r w:rsidR="00626B8D" w:rsidRPr="000241FD">
        <w:rPr>
          <w:sz w:val="20"/>
          <w:szCs w:val="20"/>
        </w:rPr>
        <w:t>anage</w:t>
      </w:r>
      <w:r w:rsidRPr="000241FD">
        <w:rPr>
          <w:sz w:val="20"/>
          <w:szCs w:val="20"/>
        </w:rPr>
        <w:t>d</w:t>
      </w:r>
      <w:r w:rsidR="00626B8D" w:rsidRPr="000241FD">
        <w:rPr>
          <w:sz w:val="20"/>
          <w:szCs w:val="20"/>
        </w:rPr>
        <w:t xml:space="preserve"> </w:t>
      </w:r>
      <w:r w:rsidR="00E976B1" w:rsidRPr="000241FD">
        <w:rPr>
          <w:sz w:val="20"/>
          <w:szCs w:val="20"/>
        </w:rPr>
        <w:t xml:space="preserve">and approved invoices in hundreds of thousands of </w:t>
      </w:r>
      <w:r w:rsidR="00F66FE0" w:rsidRPr="000241FD">
        <w:rPr>
          <w:sz w:val="20"/>
          <w:szCs w:val="20"/>
        </w:rPr>
        <w:t xml:space="preserve">dollars for server equipment, </w:t>
      </w:r>
      <w:r w:rsidR="00626B8D" w:rsidRPr="000241FD">
        <w:rPr>
          <w:sz w:val="20"/>
          <w:szCs w:val="20"/>
        </w:rPr>
        <w:t>quote extensions, escalations</w:t>
      </w:r>
      <w:r w:rsidR="00A4361C" w:rsidRPr="000241FD">
        <w:rPr>
          <w:sz w:val="20"/>
          <w:szCs w:val="20"/>
        </w:rPr>
        <w:t>,</w:t>
      </w:r>
      <w:r w:rsidR="00626B8D" w:rsidRPr="000241FD">
        <w:rPr>
          <w:sz w:val="20"/>
          <w:szCs w:val="20"/>
        </w:rPr>
        <w:t xml:space="preserve"> compliance issue</w:t>
      </w:r>
      <w:r w:rsidR="00FC3FF4" w:rsidRPr="000241FD">
        <w:rPr>
          <w:sz w:val="20"/>
          <w:szCs w:val="20"/>
        </w:rPr>
        <w:t>s</w:t>
      </w:r>
      <w:r w:rsidR="00E976B1" w:rsidRPr="000241FD">
        <w:rPr>
          <w:sz w:val="20"/>
          <w:szCs w:val="20"/>
        </w:rPr>
        <w:t xml:space="preserve">, </w:t>
      </w:r>
      <w:r w:rsidR="00F66FE0" w:rsidRPr="000241FD">
        <w:rPr>
          <w:sz w:val="20"/>
          <w:szCs w:val="20"/>
        </w:rPr>
        <w:t xml:space="preserve">and </w:t>
      </w:r>
      <w:r w:rsidR="008C7118" w:rsidRPr="000241FD">
        <w:rPr>
          <w:sz w:val="20"/>
          <w:szCs w:val="20"/>
        </w:rPr>
        <w:t>receipting</w:t>
      </w:r>
      <w:r w:rsidR="00A61B59" w:rsidRPr="000241FD">
        <w:rPr>
          <w:sz w:val="20"/>
          <w:szCs w:val="20"/>
        </w:rPr>
        <w:t xml:space="preserve"> of goods and services</w:t>
      </w:r>
      <w:r w:rsidR="00A4361C" w:rsidRPr="000241FD">
        <w:rPr>
          <w:sz w:val="20"/>
          <w:szCs w:val="20"/>
        </w:rPr>
        <w:t xml:space="preserve"> </w:t>
      </w:r>
    </w:p>
    <w:p w14:paraId="795EC9FB" w14:textId="799860CC" w:rsidR="006C4E71" w:rsidRPr="006C4E71" w:rsidRDefault="006C4E71" w:rsidP="006C4E71">
      <w:pPr>
        <w:pStyle w:val="ListBullet"/>
        <w:rPr>
          <w:sz w:val="20"/>
          <w:szCs w:val="20"/>
        </w:rPr>
      </w:pPr>
      <w:r w:rsidRPr="000241FD">
        <w:rPr>
          <w:sz w:val="20"/>
          <w:szCs w:val="20"/>
        </w:rPr>
        <w:t>Submitted quotes to Microsoft Leadership in My Order for approvals to Microsoft Leadership</w:t>
      </w:r>
    </w:p>
    <w:p w14:paraId="58DCE203" w14:textId="76797641" w:rsidR="00E67DF8" w:rsidRPr="000241FD" w:rsidRDefault="00E67DF8" w:rsidP="00F66FE0">
      <w:pPr>
        <w:pStyle w:val="ListBullet"/>
        <w:rPr>
          <w:sz w:val="20"/>
          <w:szCs w:val="20"/>
        </w:rPr>
      </w:pPr>
      <w:r w:rsidRPr="000241FD">
        <w:rPr>
          <w:sz w:val="20"/>
          <w:szCs w:val="20"/>
        </w:rPr>
        <w:lastRenderedPageBreak/>
        <w:t xml:space="preserve">Executed reporting mechanics for reports leveraging SharePoint, Excel, Power BI, and Power Automate for hardware inventory, deliveries, shipments, assignments, lab changes, and financial data for LBMS team and Leadership </w:t>
      </w:r>
    </w:p>
    <w:p w14:paraId="7C3A04CC" w14:textId="3BF26226" w:rsidR="000618BE" w:rsidRPr="000241FD" w:rsidRDefault="00FD3227" w:rsidP="000618BE">
      <w:pPr>
        <w:pStyle w:val="Heading2"/>
        <w:rPr>
          <w:sz w:val="20"/>
          <w:szCs w:val="20"/>
        </w:rPr>
      </w:pPr>
      <w:r w:rsidRPr="000241FD">
        <w:rPr>
          <w:b w:val="0"/>
          <w:sz w:val="20"/>
          <w:szCs w:val="20"/>
          <w:u w:val="single"/>
        </w:rPr>
        <w:t>j</w:t>
      </w:r>
      <w:r w:rsidR="00173FB9" w:rsidRPr="000241FD">
        <w:rPr>
          <w:b w:val="0"/>
          <w:sz w:val="20"/>
          <w:szCs w:val="20"/>
          <w:u w:val="single"/>
        </w:rPr>
        <w:t>an</w:t>
      </w:r>
      <w:r w:rsidR="000618BE" w:rsidRPr="000241FD">
        <w:rPr>
          <w:b w:val="0"/>
          <w:sz w:val="20"/>
          <w:szCs w:val="20"/>
          <w:u w:val="single"/>
        </w:rPr>
        <w:t>. 202</w:t>
      </w:r>
      <w:r w:rsidRPr="000241FD">
        <w:rPr>
          <w:b w:val="0"/>
          <w:sz w:val="20"/>
          <w:szCs w:val="20"/>
          <w:u w:val="single"/>
        </w:rPr>
        <w:t>2</w:t>
      </w:r>
      <w:r w:rsidR="000618BE" w:rsidRPr="000241FD">
        <w:rPr>
          <w:b w:val="0"/>
          <w:sz w:val="20"/>
          <w:szCs w:val="20"/>
          <w:u w:val="single"/>
        </w:rPr>
        <w:t xml:space="preserve"> – </w:t>
      </w:r>
      <w:r w:rsidR="00E04858" w:rsidRPr="000241FD">
        <w:rPr>
          <w:b w:val="0"/>
          <w:sz w:val="20"/>
          <w:szCs w:val="20"/>
          <w:u w:val="single"/>
        </w:rPr>
        <w:t>n</w:t>
      </w:r>
      <w:r w:rsidR="00173FB9" w:rsidRPr="000241FD">
        <w:rPr>
          <w:b w:val="0"/>
          <w:sz w:val="20"/>
          <w:szCs w:val="20"/>
          <w:u w:val="single"/>
        </w:rPr>
        <w:t>ov</w:t>
      </w:r>
      <w:r w:rsidR="000618BE" w:rsidRPr="000241FD">
        <w:rPr>
          <w:b w:val="0"/>
          <w:sz w:val="20"/>
          <w:szCs w:val="20"/>
          <w:u w:val="single"/>
        </w:rPr>
        <w:t>. 202</w:t>
      </w:r>
      <w:r w:rsidR="00E04858" w:rsidRPr="000241FD">
        <w:rPr>
          <w:b w:val="0"/>
          <w:sz w:val="20"/>
          <w:szCs w:val="20"/>
          <w:u w:val="single"/>
        </w:rPr>
        <w:t>2</w:t>
      </w:r>
    </w:p>
    <w:p w14:paraId="788E749B" w14:textId="77777777" w:rsidR="00C47F97" w:rsidRDefault="00C47F97" w:rsidP="000618BE">
      <w:pPr>
        <w:pStyle w:val="ListBullet"/>
        <w:rPr>
          <w:sz w:val="20"/>
          <w:szCs w:val="20"/>
        </w:rPr>
      </w:pPr>
      <w:r w:rsidRPr="00C47F97">
        <w:rPr>
          <w:sz w:val="20"/>
          <w:szCs w:val="20"/>
        </w:rPr>
        <w:t>Presented technical scope, metrics, and delivery risks to Microsoft and AT&amp;T Executive Leadership</w:t>
      </w:r>
    </w:p>
    <w:p w14:paraId="2FEE7013" w14:textId="5F9919AD" w:rsidR="005058FC" w:rsidRPr="005058FC" w:rsidRDefault="005058FC" w:rsidP="005058FC">
      <w:pPr>
        <w:pStyle w:val="ListBullet"/>
        <w:rPr>
          <w:sz w:val="20"/>
          <w:szCs w:val="20"/>
        </w:rPr>
      </w:pPr>
      <w:r w:rsidRPr="000241FD">
        <w:rPr>
          <w:sz w:val="20"/>
          <w:szCs w:val="20"/>
        </w:rPr>
        <w:t>Managed, tracked, and coordinated project intake requests from AT&amp;T customer to Microsoft teams to determine estimates for Level of Effort, timelines, risks, Minimum Viable Product, and recommendations from technical teams</w:t>
      </w:r>
    </w:p>
    <w:p w14:paraId="19E3E185" w14:textId="45863BE5" w:rsidR="008F5F20" w:rsidRDefault="002D6EA7" w:rsidP="000618BE">
      <w:pPr>
        <w:pStyle w:val="ListBullet"/>
        <w:rPr>
          <w:sz w:val="20"/>
          <w:szCs w:val="20"/>
        </w:rPr>
      </w:pPr>
      <w:r>
        <w:rPr>
          <w:sz w:val="20"/>
          <w:szCs w:val="20"/>
        </w:rPr>
        <w:t>Created</w:t>
      </w:r>
      <w:r w:rsidR="00B53EE0" w:rsidRPr="000241FD">
        <w:rPr>
          <w:sz w:val="20"/>
          <w:szCs w:val="20"/>
        </w:rPr>
        <w:t xml:space="preserve"> and document</w:t>
      </w:r>
      <w:r>
        <w:rPr>
          <w:sz w:val="20"/>
          <w:szCs w:val="20"/>
        </w:rPr>
        <w:t xml:space="preserve">ed </w:t>
      </w:r>
      <w:r w:rsidR="00B44483" w:rsidRPr="000241FD">
        <w:rPr>
          <w:sz w:val="20"/>
          <w:szCs w:val="20"/>
        </w:rPr>
        <w:t>scope and scope impacts</w:t>
      </w:r>
      <w:r w:rsidR="008F5F20">
        <w:rPr>
          <w:sz w:val="20"/>
          <w:szCs w:val="20"/>
        </w:rPr>
        <w:t xml:space="preserve"> </w:t>
      </w:r>
      <w:r>
        <w:rPr>
          <w:sz w:val="20"/>
          <w:szCs w:val="20"/>
        </w:rPr>
        <w:t>for</w:t>
      </w:r>
      <w:r w:rsidR="00B44483" w:rsidRPr="000241FD">
        <w:rPr>
          <w:sz w:val="20"/>
          <w:szCs w:val="20"/>
        </w:rPr>
        <w:t xml:space="preserve"> Microsoft</w:t>
      </w:r>
      <w:r w:rsidR="008F5F20">
        <w:rPr>
          <w:sz w:val="20"/>
          <w:szCs w:val="20"/>
        </w:rPr>
        <w:t xml:space="preserve"> Executive Leadership</w:t>
      </w:r>
      <w:r w:rsidR="00B44483" w:rsidRPr="000241FD">
        <w:rPr>
          <w:sz w:val="20"/>
          <w:szCs w:val="20"/>
        </w:rPr>
        <w:t xml:space="preserve"> and</w:t>
      </w:r>
      <w:r w:rsidR="00B53EE0" w:rsidRPr="000241FD">
        <w:rPr>
          <w:sz w:val="20"/>
          <w:szCs w:val="20"/>
        </w:rPr>
        <w:t xml:space="preserve"> AT&amp;</w:t>
      </w:r>
      <w:r w:rsidR="008F5F20">
        <w:rPr>
          <w:sz w:val="20"/>
          <w:szCs w:val="20"/>
        </w:rPr>
        <w:t>T Executive Leadership</w:t>
      </w:r>
      <w:r w:rsidR="00B53EE0" w:rsidRPr="000241FD">
        <w:rPr>
          <w:sz w:val="20"/>
          <w:szCs w:val="20"/>
        </w:rPr>
        <w:t xml:space="preserve"> </w:t>
      </w:r>
      <w:r w:rsidR="008F5F20">
        <w:rPr>
          <w:sz w:val="20"/>
          <w:szCs w:val="20"/>
        </w:rPr>
        <w:t>(</w:t>
      </w:r>
      <w:r w:rsidR="00B53EE0" w:rsidRPr="000241FD">
        <w:rPr>
          <w:sz w:val="20"/>
          <w:szCs w:val="20"/>
        </w:rPr>
        <w:t>customer</w:t>
      </w:r>
      <w:r w:rsidR="008F5F20">
        <w:rPr>
          <w:sz w:val="20"/>
          <w:szCs w:val="20"/>
        </w:rPr>
        <w:t>)</w:t>
      </w:r>
    </w:p>
    <w:p w14:paraId="74FDD114" w14:textId="10A836C7" w:rsidR="005058FC" w:rsidRDefault="005058FC" w:rsidP="005058FC">
      <w:pPr>
        <w:pStyle w:val="ListBullet"/>
        <w:rPr>
          <w:sz w:val="20"/>
          <w:szCs w:val="20"/>
        </w:rPr>
      </w:pPr>
      <w:r w:rsidRPr="000241FD">
        <w:rPr>
          <w:sz w:val="20"/>
          <w:szCs w:val="20"/>
        </w:rPr>
        <w:t>Tracked and presented documentation detailing scope items added to scope of release</w:t>
      </w:r>
      <w:r>
        <w:rPr>
          <w:sz w:val="20"/>
          <w:szCs w:val="20"/>
        </w:rPr>
        <w:t>,</w:t>
      </w:r>
      <w:r w:rsidRPr="000241FD">
        <w:rPr>
          <w:sz w:val="20"/>
          <w:szCs w:val="20"/>
        </w:rPr>
        <w:t xml:space="preserve"> items descoped</w:t>
      </w:r>
      <w:r>
        <w:rPr>
          <w:sz w:val="20"/>
          <w:szCs w:val="20"/>
        </w:rPr>
        <w:t>,</w:t>
      </w:r>
      <w:r w:rsidRPr="000241FD">
        <w:rPr>
          <w:sz w:val="20"/>
          <w:szCs w:val="20"/>
        </w:rPr>
        <w:t xml:space="preserve"> and details surrounding whether projects could be completed, including projected timelines on when projects could feasibly be completed in future releases </w:t>
      </w:r>
    </w:p>
    <w:p w14:paraId="0049F5E6" w14:textId="46407689" w:rsidR="005058FC" w:rsidRPr="005058FC" w:rsidRDefault="005058FC" w:rsidP="005058FC">
      <w:pPr>
        <w:pStyle w:val="ListBullet"/>
        <w:rPr>
          <w:sz w:val="20"/>
          <w:szCs w:val="20"/>
        </w:rPr>
      </w:pPr>
      <w:r w:rsidRPr="000241FD">
        <w:rPr>
          <w:sz w:val="20"/>
          <w:szCs w:val="20"/>
        </w:rPr>
        <w:t>Presented, managed, and tracked progress on fixes to defects reported to Microsoft teams by AT&amp;T customer</w:t>
      </w:r>
    </w:p>
    <w:p w14:paraId="46C4037B" w14:textId="6A89B3CD" w:rsidR="005058FC" w:rsidRPr="005058FC" w:rsidRDefault="005058FC" w:rsidP="005058FC">
      <w:pPr>
        <w:pStyle w:val="ListBullet"/>
        <w:rPr>
          <w:sz w:val="20"/>
          <w:szCs w:val="20"/>
        </w:rPr>
      </w:pPr>
      <w:r>
        <w:rPr>
          <w:sz w:val="20"/>
          <w:szCs w:val="20"/>
        </w:rPr>
        <w:t>Leveraged Power BI for reporting metrics for reports presented to Microsoft Executive Leadership</w:t>
      </w:r>
    </w:p>
    <w:p w14:paraId="07CC8864" w14:textId="01996306" w:rsidR="00B53EE0" w:rsidRPr="000241FD" w:rsidRDefault="008F5F20" w:rsidP="000618BE">
      <w:pPr>
        <w:pStyle w:val="ListBullet"/>
        <w:rPr>
          <w:sz w:val="20"/>
          <w:szCs w:val="20"/>
        </w:rPr>
      </w:pPr>
      <w:r>
        <w:rPr>
          <w:sz w:val="20"/>
          <w:szCs w:val="20"/>
        </w:rPr>
        <w:t>R</w:t>
      </w:r>
      <w:r w:rsidR="00827749" w:rsidRPr="000241FD">
        <w:rPr>
          <w:sz w:val="20"/>
          <w:szCs w:val="20"/>
        </w:rPr>
        <w:t xml:space="preserve">esearched and coordinated with technical teams to determine </w:t>
      </w:r>
      <w:r w:rsidR="002178FB" w:rsidRPr="000241FD">
        <w:rPr>
          <w:sz w:val="20"/>
          <w:szCs w:val="20"/>
        </w:rPr>
        <w:t>scope and scope impacts</w:t>
      </w:r>
    </w:p>
    <w:p w14:paraId="75CFADB0" w14:textId="064D15B8" w:rsidR="00F94415" w:rsidRPr="000241FD" w:rsidRDefault="004737C9" w:rsidP="00F94415">
      <w:pPr>
        <w:pStyle w:val="Heading2"/>
        <w:rPr>
          <w:sz w:val="20"/>
          <w:szCs w:val="20"/>
        </w:rPr>
      </w:pPr>
      <w:r w:rsidRPr="000241FD">
        <w:rPr>
          <w:b w:val="0"/>
          <w:sz w:val="20"/>
          <w:szCs w:val="20"/>
          <w:u w:val="single"/>
        </w:rPr>
        <w:t>AUG</w:t>
      </w:r>
      <w:r w:rsidR="00077A5A" w:rsidRPr="000241FD">
        <w:rPr>
          <w:b w:val="0"/>
          <w:sz w:val="20"/>
          <w:szCs w:val="20"/>
          <w:u w:val="single"/>
        </w:rPr>
        <w:t>. 2021</w:t>
      </w:r>
      <w:r w:rsidR="00F94415" w:rsidRPr="000241FD">
        <w:rPr>
          <w:b w:val="0"/>
          <w:sz w:val="20"/>
          <w:szCs w:val="20"/>
          <w:u w:val="single"/>
        </w:rPr>
        <w:t xml:space="preserve"> – </w:t>
      </w:r>
      <w:r w:rsidR="00FD3227" w:rsidRPr="000241FD">
        <w:rPr>
          <w:b w:val="0"/>
          <w:sz w:val="20"/>
          <w:szCs w:val="20"/>
          <w:u w:val="single"/>
        </w:rPr>
        <w:t>jan</w:t>
      </w:r>
      <w:r w:rsidR="000618BE" w:rsidRPr="000241FD">
        <w:rPr>
          <w:b w:val="0"/>
          <w:sz w:val="20"/>
          <w:szCs w:val="20"/>
          <w:u w:val="single"/>
        </w:rPr>
        <w:t xml:space="preserve">. </w:t>
      </w:r>
      <w:r w:rsidR="00F94415" w:rsidRPr="000241FD">
        <w:rPr>
          <w:b w:val="0"/>
          <w:sz w:val="20"/>
          <w:szCs w:val="20"/>
          <w:u w:val="single"/>
        </w:rPr>
        <w:t>202</w:t>
      </w:r>
      <w:r w:rsidR="002A2573" w:rsidRPr="000241FD">
        <w:rPr>
          <w:b w:val="0"/>
          <w:sz w:val="20"/>
          <w:szCs w:val="20"/>
          <w:u w:val="single"/>
        </w:rPr>
        <w:t>2</w:t>
      </w:r>
    </w:p>
    <w:p w14:paraId="0CF54CFC" w14:textId="32657DAC" w:rsidR="00E81966" w:rsidRPr="000241FD" w:rsidRDefault="00F64828" w:rsidP="00F94415">
      <w:pPr>
        <w:pStyle w:val="ListBullet"/>
        <w:rPr>
          <w:sz w:val="20"/>
          <w:szCs w:val="20"/>
        </w:rPr>
      </w:pPr>
      <w:r w:rsidRPr="000241FD">
        <w:rPr>
          <w:sz w:val="20"/>
          <w:szCs w:val="20"/>
        </w:rPr>
        <w:t xml:space="preserve">Led </w:t>
      </w:r>
      <w:r w:rsidR="00B72FAB" w:rsidRPr="000241FD">
        <w:rPr>
          <w:sz w:val="20"/>
          <w:szCs w:val="20"/>
        </w:rPr>
        <w:t xml:space="preserve">scrum team </w:t>
      </w:r>
      <w:r w:rsidRPr="000241FD">
        <w:rPr>
          <w:sz w:val="20"/>
          <w:szCs w:val="20"/>
        </w:rPr>
        <w:t xml:space="preserve">sprint review calls with </w:t>
      </w:r>
      <w:r w:rsidR="00854317" w:rsidRPr="000241FD">
        <w:rPr>
          <w:sz w:val="20"/>
          <w:szCs w:val="20"/>
        </w:rPr>
        <w:t xml:space="preserve">cloud platform </w:t>
      </w:r>
      <w:r w:rsidR="002E13E5" w:rsidRPr="000241FD">
        <w:rPr>
          <w:sz w:val="20"/>
          <w:szCs w:val="20"/>
        </w:rPr>
        <w:t>designers</w:t>
      </w:r>
      <w:r w:rsidR="00B72FAB" w:rsidRPr="000241FD">
        <w:rPr>
          <w:sz w:val="20"/>
          <w:szCs w:val="20"/>
        </w:rPr>
        <w:t xml:space="preserve"> / </w:t>
      </w:r>
      <w:r w:rsidR="00EA3BB6" w:rsidRPr="000241FD">
        <w:rPr>
          <w:sz w:val="20"/>
          <w:szCs w:val="20"/>
        </w:rPr>
        <w:t>engineers</w:t>
      </w:r>
      <w:r w:rsidR="00B72FAB" w:rsidRPr="000241FD">
        <w:rPr>
          <w:sz w:val="20"/>
          <w:szCs w:val="20"/>
        </w:rPr>
        <w:t>, architects, and other technical leads</w:t>
      </w:r>
      <w:r w:rsidR="00EA3BB6" w:rsidRPr="000241FD">
        <w:rPr>
          <w:sz w:val="20"/>
          <w:szCs w:val="20"/>
        </w:rPr>
        <w:t xml:space="preserve"> responsible for </w:t>
      </w:r>
      <w:r w:rsidR="00615D8A" w:rsidRPr="000241FD">
        <w:rPr>
          <w:sz w:val="20"/>
          <w:szCs w:val="20"/>
        </w:rPr>
        <w:t>design</w:t>
      </w:r>
      <w:r w:rsidR="00854317" w:rsidRPr="000241FD">
        <w:rPr>
          <w:sz w:val="20"/>
          <w:szCs w:val="20"/>
        </w:rPr>
        <w:t xml:space="preserve"> </w:t>
      </w:r>
      <w:r w:rsidR="00A45987" w:rsidRPr="000241FD">
        <w:rPr>
          <w:sz w:val="20"/>
          <w:szCs w:val="20"/>
        </w:rPr>
        <w:t xml:space="preserve">and releases </w:t>
      </w:r>
      <w:r w:rsidR="00854317" w:rsidRPr="000241FD">
        <w:rPr>
          <w:sz w:val="20"/>
          <w:szCs w:val="20"/>
        </w:rPr>
        <w:t xml:space="preserve">of 5G cloud technology hosting </w:t>
      </w:r>
      <w:r w:rsidR="00E81966" w:rsidRPr="000241FD">
        <w:rPr>
          <w:sz w:val="20"/>
          <w:szCs w:val="20"/>
        </w:rPr>
        <w:t xml:space="preserve">AT&amp;T </w:t>
      </w:r>
      <w:r w:rsidR="00A45987" w:rsidRPr="000241FD">
        <w:rPr>
          <w:sz w:val="20"/>
          <w:szCs w:val="20"/>
        </w:rPr>
        <w:t xml:space="preserve">Mobile </w:t>
      </w:r>
      <w:r w:rsidR="00E81966" w:rsidRPr="000241FD">
        <w:rPr>
          <w:sz w:val="20"/>
          <w:szCs w:val="20"/>
        </w:rPr>
        <w:t>Network</w:t>
      </w:r>
    </w:p>
    <w:p w14:paraId="0B00CE07" w14:textId="231F6BF9" w:rsidR="00F94415" w:rsidRPr="000241FD" w:rsidRDefault="00E81966" w:rsidP="00F94415">
      <w:pPr>
        <w:pStyle w:val="ListBullet"/>
        <w:rPr>
          <w:sz w:val="20"/>
          <w:szCs w:val="20"/>
        </w:rPr>
      </w:pPr>
      <w:r w:rsidRPr="000241FD">
        <w:rPr>
          <w:sz w:val="20"/>
          <w:szCs w:val="20"/>
        </w:rPr>
        <w:t>Tracked</w:t>
      </w:r>
      <w:r w:rsidR="0054238F" w:rsidRPr="000241FD">
        <w:rPr>
          <w:sz w:val="20"/>
          <w:szCs w:val="20"/>
        </w:rPr>
        <w:t xml:space="preserve"> </w:t>
      </w:r>
      <w:r w:rsidR="00FC23E8" w:rsidRPr="000241FD">
        <w:rPr>
          <w:sz w:val="20"/>
          <w:szCs w:val="20"/>
        </w:rPr>
        <w:t>progress, jeopardies, risks, milestones, impediments and roadblocks</w:t>
      </w:r>
      <w:r w:rsidR="00733A64" w:rsidRPr="000241FD">
        <w:rPr>
          <w:sz w:val="20"/>
          <w:szCs w:val="20"/>
        </w:rPr>
        <w:t xml:space="preserve"> </w:t>
      </w:r>
      <w:r w:rsidR="00803FD2" w:rsidRPr="000241FD">
        <w:rPr>
          <w:sz w:val="20"/>
          <w:szCs w:val="20"/>
        </w:rPr>
        <w:t xml:space="preserve">at Story, </w:t>
      </w:r>
      <w:r w:rsidR="00FC23E8" w:rsidRPr="000241FD">
        <w:rPr>
          <w:sz w:val="20"/>
          <w:szCs w:val="20"/>
        </w:rPr>
        <w:t>Feature</w:t>
      </w:r>
      <w:r w:rsidR="00803FD2" w:rsidRPr="000241FD">
        <w:rPr>
          <w:sz w:val="20"/>
          <w:szCs w:val="20"/>
        </w:rPr>
        <w:t xml:space="preserve">, </w:t>
      </w:r>
      <w:r w:rsidR="00FC23E8" w:rsidRPr="000241FD">
        <w:rPr>
          <w:sz w:val="20"/>
          <w:szCs w:val="20"/>
        </w:rPr>
        <w:t xml:space="preserve">Epic, </w:t>
      </w:r>
      <w:r w:rsidR="00803FD2" w:rsidRPr="000241FD">
        <w:rPr>
          <w:sz w:val="20"/>
          <w:szCs w:val="20"/>
        </w:rPr>
        <w:t xml:space="preserve">and </w:t>
      </w:r>
      <w:r w:rsidR="00FC23E8" w:rsidRPr="000241FD">
        <w:rPr>
          <w:sz w:val="20"/>
          <w:szCs w:val="20"/>
        </w:rPr>
        <w:t>Initiative leve</w:t>
      </w:r>
      <w:r w:rsidR="00901701" w:rsidRPr="000241FD">
        <w:rPr>
          <w:sz w:val="20"/>
          <w:szCs w:val="20"/>
        </w:rPr>
        <w:t>l</w:t>
      </w:r>
    </w:p>
    <w:p w14:paraId="105AA8AB" w14:textId="35506BCF" w:rsidR="00FC23E8" w:rsidRPr="000241FD" w:rsidRDefault="00085E68" w:rsidP="00F94415">
      <w:pPr>
        <w:pStyle w:val="ListBullet"/>
        <w:rPr>
          <w:sz w:val="20"/>
          <w:szCs w:val="20"/>
        </w:rPr>
      </w:pPr>
      <w:r w:rsidRPr="000241FD">
        <w:rPr>
          <w:sz w:val="20"/>
          <w:szCs w:val="20"/>
        </w:rPr>
        <w:t xml:space="preserve">Managed JIRA tracking system and documented </w:t>
      </w:r>
      <w:r w:rsidR="00D61197" w:rsidRPr="000241FD">
        <w:rPr>
          <w:sz w:val="20"/>
          <w:szCs w:val="20"/>
        </w:rPr>
        <w:t xml:space="preserve">project details for all </w:t>
      </w:r>
      <w:r w:rsidR="00A45987" w:rsidRPr="000241FD">
        <w:rPr>
          <w:sz w:val="20"/>
          <w:szCs w:val="20"/>
        </w:rPr>
        <w:t>scrum/</w:t>
      </w:r>
      <w:r w:rsidR="00D61197" w:rsidRPr="000241FD">
        <w:rPr>
          <w:sz w:val="20"/>
          <w:szCs w:val="20"/>
        </w:rPr>
        <w:t>engineering teams</w:t>
      </w:r>
    </w:p>
    <w:p w14:paraId="56125D26" w14:textId="0AB49468" w:rsidR="00901701" w:rsidRPr="000241FD" w:rsidRDefault="00162BBA" w:rsidP="00F94415">
      <w:pPr>
        <w:pStyle w:val="ListBullet"/>
        <w:rPr>
          <w:sz w:val="20"/>
          <w:szCs w:val="20"/>
        </w:rPr>
      </w:pPr>
      <w:r w:rsidRPr="000241FD">
        <w:rPr>
          <w:sz w:val="20"/>
          <w:szCs w:val="20"/>
        </w:rPr>
        <w:t xml:space="preserve">Reported progress and status of projects to </w:t>
      </w:r>
      <w:r w:rsidR="0060397A">
        <w:rPr>
          <w:sz w:val="20"/>
          <w:szCs w:val="20"/>
        </w:rPr>
        <w:t>l</w:t>
      </w:r>
      <w:r w:rsidRPr="000241FD">
        <w:rPr>
          <w:sz w:val="20"/>
          <w:szCs w:val="20"/>
        </w:rPr>
        <w:t>eadership, acting as liaison between leadership and technical teams</w:t>
      </w:r>
    </w:p>
    <w:p w14:paraId="122A4F63" w14:textId="32106BDA" w:rsidR="00CA267E" w:rsidRPr="000241FD" w:rsidRDefault="000B2C23" w:rsidP="00F94415">
      <w:pPr>
        <w:pStyle w:val="ListBullet"/>
        <w:rPr>
          <w:sz w:val="20"/>
          <w:szCs w:val="20"/>
        </w:rPr>
      </w:pPr>
      <w:r w:rsidRPr="000241FD">
        <w:rPr>
          <w:sz w:val="20"/>
          <w:szCs w:val="20"/>
        </w:rPr>
        <w:t>Tra</w:t>
      </w:r>
      <w:r w:rsidR="00B5342D" w:rsidRPr="000241FD">
        <w:rPr>
          <w:sz w:val="20"/>
          <w:szCs w:val="20"/>
        </w:rPr>
        <w:t>nsitioned technical staff from AT&amp;T legacy tools to Microsoft</w:t>
      </w:r>
      <w:r w:rsidR="00835ECF" w:rsidRPr="000241FD">
        <w:rPr>
          <w:sz w:val="20"/>
          <w:szCs w:val="20"/>
        </w:rPr>
        <w:t>’s</w:t>
      </w:r>
      <w:r w:rsidR="00517898" w:rsidRPr="000241FD">
        <w:rPr>
          <w:sz w:val="20"/>
          <w:szCs w:val="20"/>
        </w:rPr>
        <w:t xml:space="preserve"> tool Azure Dev Ops</w:t>
      </w:r>
      <w:r w:rsidR="00835ECF" w:rsidRPr="000241FD">
        <w:rPr>
          <w:sz w:val="20"/>
          <w:szCs w:val="20"/>
        </w:rPr>
        <w:t xml:space="preserve"> by prepping training </w:t>
      </w:r>
      <w:r w:rsidR="008B6D11" w:rsidRPr="000241FD">
        <w:rPr>
          <w:sz w:val="20"/>
          <w:szCs w:val="20"/>
        </w:rPr>
        <w:t xml:space="preserve">&amp; reference material </w:t>
      </w:r>
      <w:r w:rsidR="00835ECF" w:rsidRPr="000241FD">
        <w:rPr>
          <w:sz w:val="20"/>
          <w:szCs w:val="20"/>
        </w:rPr>
        <w:t xml:space="preserve">and </w:t>
      </w:r>
      <w:r w:rsidR="008B6D11" w:rsidRPr="000241FD">
        <w:rPr>
          <w:sz w:val="20"/>
          <w:szCs w:val="20"/>
        </w:rPr>
        <w:t xml:space="preserve">hosting </w:t>
      </w:r>
      <w:r w:rsidR="00835ECF" w:rsidRPr="000241FD">
        <w:rPr>
          <w:sz w:val="20"/>
          <w:szCs w:val="20"/>
        </w:rPr>
        <w:t xml:space="preserve">baseline </w:t>
      </w:r>
      <w:r w:rsidR="008B6D11" w:rsidRPr="000241FD">
        <w:rPr>
          <w:sz w:val="20"/>
          <w:szCs w:val="20"/>
        </w:rPr>
        <w:t>education sessions</w:t>
      </w:r>
    </w:p>
    <w:p w14:paraId="4AD61751" w14:textId="2343640D" w:rsidR="00FC1A57" w:rsidRPr="00C460C4" w:rsidRDefault="00FC1A57" w:rsidP="00C460C4">
      <w:pPr>
        <w:pStyle w:val="ListBullet"/>
        <w:rPr>
          <w:sz w:val="20"/>
          <w:szCs w:val="20"/>
        </w:rPr>
      </w:pPr>
      <w:r w:rsidRPr="00FC1A57">
        <w:rPr>
          <w:sz w:val="20"/>
          <w:szCs w:val="20"/>
        </w:rPr>
        <w:t>Spearheaded migration from legacy AT&amp;T tools to Azure DevOps, training over 50 staff on dashboard features</w:t>
      </w:r>
    </w:p>
    <w:p w14:paraId="5391DBDA" w14:textId="2EA8554F" w:rsidR="00665DA0" w:rsidRPr="000241FD" w:rsidRDefault="00452B8A" w:rsidP="00665DA0">
      <w:pPr>
        <w:pStyle w:val="Heading2"/>
        <w:rPr>
          <w:sz w:val="20"/>
          <w:szCs w:val="20"/>
        </w:rPr>
      </w:pPr>
      <w:r w:rsidRPr="000241FD">
        <w:rPr>
          <w:sz w:val="20"/>
          <w:szCs w:val="20"/>
        </w:rPr>
        <w:t>I</w:t>
      </w:r>
      <w:r w:rsidR="00117474" w:rsidRPr="000241FD">
        <w:rPr>
          <w:sz w:val="20"/>
          <w:szCs w:val="20"/>
        </w:rPr>
        <w:t xml:space="preserve">nformation technology </w:t>
      </w:r>
      <w:r w:rsidR="007023B3" w:rsidRPr="000241FD">
        <w:rPr>
          <w:sz w:val="20"/>
          <w:szCs w:val="20"/>
        </w:rPr>
        <w:t>strategy</w:t>
      </w:r>
      <w:r w:rsidR="00601B36" w:rsidRPr="000241FD">
        <w:rPr>
          <w:sz w:val="20"/>
          <w:szCs w:val="20"/>
        </w:rPr>
        <w:t xml:space="preserve"> team</w:t>
      </w:r>
      <w:r w:rsidR="007023B3" w:rsidRPr="000241FD">
        <w:rPr>
          <w:sz w:val="20"/>
          <w:szCs w:val="20"/>
        </w:rPr>
        <w:t xml:space="preserve"> </w:t>
      </w:r>
      <w:r w:rsidR="00D6031F" w:rsidRPr="000241FD">
        <w:rPr>
          <w:sz w:val="20"/>
          <w:szCs w:val="20"/>
        </w:rPr>
        <w:t>– BUSINESS</w:t>
      </w:r>
      <w:r w:rsidR="00665DA0" w:rsidRPr="000241FD">
        <w:rPr>
          <w:sz w:val="20"/>
          <w:szCs w:val="20"/>
        </w:rPr>
        <w:t xml:space="preserve"> analyst</w:t>
      </w:r>
      <w:r w:rsidR="00462209">
        <w:rPr>
          <w:sz w:val="20"/>
          <w:szCs w:val="20"/>
        </w:rPr>
        <w:t xml:space="preserve"> </w:t>
      </w:r>
      <w:r w:rsidR="00665DA0" w:rsidRPr="000241FD">
        <w:rPr>
          <w:sz w:val="20"/>
          <w:szCs w:val="20"/>
        </w:rPr>
        <w:t>| </w:t>
      </w:r>
      <w:r w:rsidR="00665DA0" w:rsidRPr="000241FD">
        <w:rPr>
          <w:i/>
          <w:sz w:val="20"/>
          <w:szCs w:val="20"/>
        </w:rPr>
        <w:t>Charter Communications</w:t>
      </w:r>
      <w:r w:rsidR="00665DA0" w:rsidRPr="000241FD">
        <w:rPr>
          <w:sz w:val="20"/>
          <w:szCs w:val="20"/>
        </w:rPr>
        <w:t xml:space="preserve"> | </w:t>
      </w:r>
      <w:r w:rsidR="00665DA0" w:rsidRPr="000241FD">
        <w:rPr>
          <w:b w:val="0"/>
          <w:sz w:val="20"/>
          <w:szCs w:val="20"/>
          <w:u w:val="single"/>
        </w:rPr>
        <w:t xml:space="preserve">May 2018 – </w:t>
      </w:r>
      <w:r w:rsidR="00F94415" w:rsidRPr="000241FD">
        <w:rPr>
          <w:b w:val="0"/>
          <w:sz w:val="20"/>
          <w:szCs w:val="20"/>
          <w:u w:val="single"/>
        </w:rPr>
        <w:t>JUL. 2021</w:t>
      </w:r>
    </w:p>
    <w:p w14:paraId="3A791B9B" w14:textId="49812537" w:rsidR="0099041C" w:rsidRDefault="0099041C" w:rsidP="00343D29">
      <w:pPr>
        <w:pStyle w:val="ListBullet"/>
        <w:rPr>
          <w:sz w:val="20"/>
          <w:szCs w:val="20"/>
        </w:rPr>
      </w:pPr>
      <w:r w:rsidRPr="0099041C">
        <w:rPr>
          <w:sz w:val="20"/>
          <w:szCs w:val="20"/>
        </w:rPr>
        <w:t>Acted as liaison between business units and IT for enterprise-wide compliance, billing, and eCommerce initiatives</w:t>
      </w:r>
    </w:p>
    <w:p w14:paraId="54FD757E" w14:textId="06CB25E3" w:rsidR="00BD4A57" w:rsidRDefault="00BD4A57" w:rsidP="00343D29">
      <w:pPr>
        <w:pStyle w:val="ListBullet"/>
        <w:rPr>
          <w:sz w:val="20"/>
          <w:szCs w:val="20"/>
        </w:rPr>
      </w:pPr>
      <w:r w:rsidRPr="000241FD">
        <w:rPr>
          <w:sz w:val="20"/>
          <w:szCs w:val="20"/>
        </w:rPr>
        <w:t>Improve</w:t>
      </w:r>
      <w:r w:rsidR="00E01F8F" w:rsidRPr="000241FD">
        <w:rPr>
          <w:sz w:val="20"/>
          <w:szCs w:val="20"/>
        </w:rPr>
        <w:t>d</w:t>
      </w:r>
      <w:r w:rsidR="0030727B" w:rsidRPr="000241FD">
        <w:rPr>
          <w:sz w:val="20"/>
          <w:szCs w:val="20"/>
        </w:rPr>
        <w:t xml:space="preserve"> and document</w:t>
      </w:r>
      <w:r w:rsidR="00E01F8F" w:rsidRPr="000241FD">
        <w:rPr>
          <w:sz w:val="20"/>
          <w:szCs w:val="20"/>
        </w:rPr>
        <w:t>ed</w:t>
      </w:r>
      <w:r w:rsidRPr="000241FD">
        <w:rPr>
          <w:sz w:val="20"/>
          <w:szCs w:val="20"/>
        </w:rPr>
        <w:t xml:space="preserve"> processes for Charter applications, systems, and tools </w:t>
      </w:r>
      <w:r w:rsidR="00C46774" w:rsidRPr="000241FD">
        <w:rPr>
          <w:sz w:val="20"/>
          <w:szCs w:val="20"/>
        </w:rPr>
        <w:t>used in and related to</w:t>
      </w:r>
      <w:r w:rsidRPr="000241FD">
        <w:rPr>
          <w:sz w:val="20"/>
          <w:szCs w:val="20"/>
        </w:rPr>
        <w:t xml:space="preserve">: </w:t>
      </w:r>
      <w:r w:rsidR="00712A58" w:rsidRPr="000241FD">
        <w:rPr>
          <w:sz w:val="20"/>
          <w:szCs w:val="20"/>
        </w:rPr>
        <w:t>terms and</w:t>
      </w:r>
      <w:r w:rsidR="00937D2C" w:rsidRPr="000241FD">
        <w:rPr>
          <w:sz w:val="20"/>
          <w:szCs w:val="20"/>
        </w:rPr>
        <w:t xml:space="preserve"> conditions / terms of service, </w:t>
      </w:r>
      <w:r w:rsidR="00D67532" w:rsidRPr="000241FD">
        <w:rPr>
          <w:sz w:val="20"/>
          <w:szCs w:val="20"/>
        </w:rPr>
        <w:t>federal and state compliance</w:t>
      </w:r>
      <w:r w:rsidR="0095572F" w:rsidRPr="000241FD">
        <w:rPr>
          <w:sz w:val="20"/>
          <w:szCs w:val="20"/>
        </w:rPr>
        <w:t xml:space="preserve"> (billing</w:t>
      </w:r>
      <w:r w:rsidR="007C6EDB" w:rsidRPr="000241FD">
        <w:rPr>
          <w:sz w:val="20"/>
          <w:szCs w:val="20"/>
        </w:rPr>
        <w:t>, taxation, privacy</w:t>
      </w:r>
      <w:r w:rsidR="003D474C" w:rsidRPr="000241FD">
        <w:rPr>
          <w:sz w:val="20"/>
          <w:szCs w:val="20"/>
        </w:rPr>
        <w:t>, security)</w:t>
      </w:r>
      <w:r w:rsidR="00D67532" w:rsidRPr="000241FD">
        <w:rPr>
          <w:sz w:val="20"/>
          <w:szCs w:val="20"/>
        </w:rPr>
        <w:t>,</w:t>
      </w:r>
      <w:r w:rsidR="00A9715E" w:rsidRPr="000241FD">
        <w:rPr>
          <w:sz w:val="20"/>
          <w:szCs w:val="20"/>
        </w:rPr>
        <w:t xml:space="preserve"> internal billing and</w:t>
      </w:r>
      <w:r w:rsidR="00D67532" w:rsidRPr="000241FD">
        <w:rPr>
          <w:sz w:val="20"/>
          <w:szCs w:val="20"/>
        </w:rPr>
        <w:t xml:space="preserve"> financ</w:t>
      </w:r>
      <w:r w:rsidR="00EF180D" w:rsidRPr="000241FD">
        <w:rPr>
          <w:sz w:val="20"/>
          <w:szCs w:val="20"/>
        </w:rPr>
        <w:t xml:space="preserve">ial tools, </w:t>
      </w:r>
      <w:r w:rsidR="00A9715E" w:rsidRPr="000241FD">
        <w:rPr>
          <w:sz w:val="20"/>
          <w:szCs w:val="20"/>
        </w:rPr>
        <w:t>internal legal tools,</w:t>
      </w:r>
      <w:r w:rsidR="003D474C" w:rsidRPr="000241FD">
        <w:rPr>
          <w:sz w:val="20"/>
          <w:szCs w:val="20"/>
        </w:rPr>
        <w:t xml:space="preserve"> </w:t>
      </w:r>
      <w:r w:rsidR="0030727B" w:rsidRPr="000241FD">
        <w:rPr>
          <w:sz w:val="20"/>
          <w:szCs w:val="20"/>
        </w:rPr>
        <w:t xml:space="preserve">marketing, customer service </w:t>
      </w:r>
      <w:r w:rsidR="005E262D" w:rsidRPr="000241FD">
        <w:rPr>
          <w:sz w:val="20"/>
          <w:szCs w:val="20"/>
        </w:rPr>
        <w:t>call center technology</w:t>
      </w:r>
      <w:r w:rsidR="0030727B" w:rsidRPr="000241FD">
        <w:rPr>
          <w:sz w:val="20"/>
          <w:szCs w:val="20"/>
        </w:rPr>
        <w:t xml:space="preserve">, self-service, </w:t>
      </w:r>
      <w:r w:rsidRPr="000241FD">
        <w:rPr>
          <w:sz w:val="20"/>
          <w:szCs w:val="20"/>
        </w:rPr>
        <w:t xml:space="preserve">sales, </w:t>
      </w:r>
      <w:r w:rsidR="00C46774" w:rsidRPr="000241FD">
        <w:rPr>
          <w:sz w:val="20"/>
          <w:szCs w:val="20"/>
        </w:rPr>
        <w:t xml:space="preserve">supply chain, ordering </w:t>
      </w:r>
      <w:r w:rsidR="005E262D" w:rsidRPr="000241FD">
        <w:rPr>
          <w:sz w:val="20"/>
          <w:szCs w:val="20"/>
        </w:rPr>
        <w:t>&amp;</w:t>
      </w:r>
      <w:r w:rsidRPr="000241FD">
        <w:rPr>
          <w:sz w:val="20"/>
          <w:szCs w:val="20"/>
        </w:rPr>
        <w:t xml:space="preserve"> fulfilment, enterprise ordering architecture, eCommerce, web services, internal </w:t>
      </w:r>
      <w:r w:rsidR="005C7F0D" w:rsidRPr="000241FD">
        <w:rPr>
          <w:sz w:val="20"/>
          <w:szCs w:val="20"/>
        </w:rPr>
        <w:t>legal and financial</w:t>
      </w:r>
      <w:r w:rsidRPr="000241FD">
        <w:rPr>
          <w:sz w:val="20"/>
          <w:szCs w:val="20"/>
        </w:rPr>
        <w:t xml:space="preserve"> tools, data management, backend </w:t>
      </w:r>
      <w:r w:rsidR="00C46774" w:rsidRPr="000241FD">
        <w:rPr>
          <w:sz w:val="20"/>
          <w:szCs w:val="20"/>
        </w:rPr>
        <w:t>and frontend APIs, and various other tools used in different organizations and departments across the enterprise</w:t>
      </w:r>
    </w:p>
    <w:p w14:paraId="1F64EA9A" w14:textId="629A3886" w:rsidR="00CC2D33" w:rsidRPr="00CC2D33" w:rsidRDefault="00CC2D33" w:rsidP="00CC2D33">
      <w:pPr>
        <w:pStyle w:val="ListBullet"/>
        <w:rPr>
          <w:sz w:val="20"/>
          <w:szCs w:val="20"/>
        </w:rPr>
      </w:pPr>
      <w:r w:rsidRPr="00CC2D33">
        <w:rPr>
          <w:sz w:val="20"/>
          <w:szCs w:val="20"/>
        </w:rPr>
        <w:t>Created strategic presentations and secured approvals from senior IT leadership</w:t>
      </w:r>
    </w:p>
    <w:p w14:paraId="1DAC2C8A" w14:textId="0887E04A" w:rsidR="003169C8" w:rsidRPr="000241FD" w:rsidRDefault="003169C8" w:rsidP="003169C8">
      <w:pPr>
        <w:pStyle w:val="ListBullet"/>
        <w:rPr>
          <w:sz w:val="20"/>
          <w:szCs w:val="20"/>
        </w:rPr>
      </w:pPr>
      <w:r w:rsidRPr="000241FD">
        <w:rPr>
          <w:sz w:val="20"/>
          <w:szCs w:val="20"/>
        </w:rPr>
        <w:t>Translate</w:t>
      </w:r>
      <w:r w:rsidR="00E01F8F" w:rsidRPr="000241FD">
        <w:rPr>
          <w:sz w:val="20"/>
          <w:szCs w:val="20"/>
        </w:rPr>
        <w:t>d</w:t>
      </w:r>
      <w:r w:rsidRPr="000241FD">
        <w:rPr>
          <w:sz w:val="20"/>
          <w:szCs w:val="20"/>
        </w:rPr>
        <w:t xml:space="preserve"> busi</w:t>
      </w:r>
      <w:r w:rsidR="00052F97" w:rsidRPr="000241FD">
        <w:rPr>
          <w:sz w:val="20"/>
          <w:szCs w:val="20"/>
        </w:rPr>
        <w:t>ness needs into defined project</w:t>
      </w:r>
      <w:r w:rsidR="00816B6C" w:rsidRPr="000241FD">
        <w:rPr>
          <w:sz w:val="20"/>
          <w:szCs w:val="20"/>
        </w:rPr>
        <w:t>s</w:t>
      </w:r>
      <w:r w:rsidR="00AF7BBA" w:rsidRPr="000241FD">
        <w:rPr>
          <w:sz w:val="20"/>
          <w:szCs w:val="20"/>
        </w:rPr>
        <w:t xml:space="preserve"> for</w:t>
      </w:r>
      <w:r w:rsidR="00656A72" w:rsidRPr="000241FD">
        <w:rPr>
          <w:sz w:val="20"/>
          <w:szCs w:val="20"/>
        </w:rPr>
        <w:t xml:space="preserve"> Business Case</w:t>
      </w:r>
      <w:r w:rsidR="00AF7BBA" w:rsidRPr="000241FD">
        <w:rPr>
          <w:sz w:val="20"/>
          <w:szCs w:val="20"/>
        </w:rPr>
        <w:t xml:space="preserve">, </w:t>
      </w:r>
      <w:r w:rsidR="00656A72" w:rsidRPr="000241FD">
        <w:rPr>
          <w:sz w:val="20"/>
          <w:szCs w:val="20"/>
        </w:rPr>
        <w:t>Project Charters</w:t>
      </w:r>
      <w:r w:rsidR="00AF7BBA" w:rsidRPr="000241FD">
        <w:rPr>
          <w:sz w:val="20"/>
          <w:szCs w:val="20"/>
        </w:rPr>
        <w:t xml:space="preserve">, </w:t>
      </w:r>
      <w:r w:rsidR="00656A72" w:rsidRPr="000241FD">
        <w:rPr>
          <w:sz w:val="20"/>
          <w:szCs w:val="20"/>
        </w:rPr>
        <w:t>B</w:t>
      </w:r>
      <w:r w:rsidR="00AF7BBA" w:rsidRPr="000241FD">
        <w:rPr>
          <w:sz w:val="20"/>
          <w:szCs w:val="20"/>
        </w:rPr>
        <w:t xml:space="preserve">usiness </w:t>
      </w:r>
      <w:r w:rsidR="00656A72" w:rsidRPr="000241FD">
        <w:rPr>
          <w:sz w:val="20"/>
          <w:szCs w:val="20"/>
        </w:rPr>
        <w:t>R</w:t>
      </w:r>
      <w:r w:rsidR="00AF7BBA" w:rsidRPr="000241FD">
        <w:rPr>
          <w:sz w:val="20"/>
          <w:szCs w:val="20"/>
        </w:rPr>
        <w:t xml:space="preserve">equest </w:t>
      </w:r>
      <w:r w:rsidR="00656A72" w:rsidRPr="000241FD">
        <w:rPr>
          <w:sz w:val="20"/>
          <w:szCs w:val="20"/>
        </w:rPr>
        <w:t>D</w:t>
      </w:r>
      <w:r w:rsidR="00AF7BBA" w:rsidRPr="000241FD">
        <w:rPr>
          <w:sz w:val="20"/>
          <w:szCs w:val="20"/>
        </w:rPr>
        <w:t>ocument</w:t>
      </w:r>
      <w:r w:rsidR="00656A72" w:rsidRPr="000241FD">
        <w:rPr>
          <w:sz w:val="20"/>
          <w:szCs w:val="20"/>
        </w:rPr>
        <w:t>s</w:t>
      </w:r>
      <w:r w:rsidR="00AF7BBA" w:rsidRPr="000241FD">
        <w:rPr>
          <w:sz w:val="20"/>
          <w:szCs w:val="20"/>
        </w:rPr>
        <w:t xml:space="preserve">, Business Analysis Process </w:t>
      </w:r>
      <w:r w:rsidR="007346FB" w:rsidRPr="000241FD">
        <w:rPr>
          <w:sz w:val="20"/>
          <w:szCs w:val="20"/>
        </w:rPr>
        <w:t>Documents</w:t>
      </w:r>
    </w:p>
    <w:p w14:paraId="713564A6" w14:textId="20221944" w:rsidR="003169C8" w:rsidRPr="000241FD" w:rsidRDefault="003169C8" w:rsidP="003169C8">
      <w:pPr>
        <w:pStyle w:val="ListBullet"/>
        <w:rPr>
          <w:sz w:val="20"/>
          <w:szCs w:val="20"/>
        </w:rPr>
      </w:pPr>
      <w:r w:rsidRPr="000241FD">
        <w:rPr>
          <w:sz w:val="20"/>
          <w:szCs w:val="20"/>
        </w:rPr>
        <w:t>Facilitates interdepartmental solutions</w:t>
      </w:r>
      <w:r w:rsidR="00816B6C" w:rsidRPr="000241FD">
        <w:rPr>
          <w:sz w:val="20"/>
          <w:szCs w:val="20"/>
        </w:rPr>
        <w:t xml:space="preserve">, </w:t>
      </w:r>
      <w:r w:rsidRPr="000241FD">
        <w:rPr>
          <w:sz w:val="20"/>
          <w:szCs w:val="20"/>
        </w:rPr>
        <w:t xml:space="preserve">research, processes, and applications, </w:t>
      </w:r>
      <w:r w:rsidR="00816B6C" w:rsidRPr="000241FD">
        <w:rPr>
          <w:sz w:val="20"/>
          <w:szCs w:val="20"/>
        </w:rPr>
        <w:t xml:space="preserve">across </w:t>
      </w:r>
      <w:r w:rsidR="00AF7BBA" w:rsidRPr="000241FD">
        <w:rPr>
          <w:sz w:val="20"/>
          <w:szCs w:val="20"/>
        </w:rPr>
        <w:t>e</w:t>
      </w:r>
      <w:r w:rsidR="00816B6C" w:rsidRPr="000241FD">
        <w:rPr>
          <w:sz w:val="20"/>
          <w:szCs w:val="20"/>
        </w:rPr>
        <w:t>nterprise</w:t>
      </w:r>
    </w:p>
    <w:p w14:paraId="28632F30" w14:textId="18B8340F" w:rsidR="00816B6C" w:rsidRPr="000241FD" w:rsidRDefault="00816B6C" w:rsidP="003169C8">
      <w:pPr>
        <w:pStyle w:val="ListBullet"/>
        <w:rPr>
          <w:sz w:val="20"/>
          <w:szCs w:val="20"/>
        </w:rPr>
      </w:pPr>
      <w:r w:rsidRPr="000241FD">
        <w:rPr>
          <w:sz w:val="20"/>
          <w:szCs w:val="20"/>
        </w:rPr>
        <w:t>Act</w:t>
      </w:r>
      <w:r w:rsidR="007346FB" w:rsidRPr="000241FD">
        <w:rPr>
          <w:sz w:val="20"/>
          <w:szCs w:val="20"/>
        </w:rPr>
        <w:t>ed</w:t>
      </w:r>
      <w:r w:rsidRPr="000241FD">
        <w:rPr>
          <w:sz w:val="20"/>
          <w:szCs w:val="20"/>
        </w:rPr>
        <w:t xml:space="preserve"> as trusted advisor for internal and external stakeholders by utilizing business relationship management skills</w:t>
      </w:r>
    </w:p>
    <w:p w14:paraId="3FCBF473" w14:textId="17CE8341" w:rsidR="00AF7BBA" w:rsidRPr="000241FD" w:rsidRDefault="00AF7BBA" w:rsidP="003169C8">
      <w:pPr>
        <w:pStyle w:val="ListBullet"/>
        <w:rPr>
          <w:sz w:val="20"/>
          <w:szCs w:val="20"/>
        </w:rPr>
      </w:pPr>
      <w:r w:rsidRPr="000241FD">
        <w:rPr>
          <w:sz w:val="20"/>
          <w:szCs w:val="20"/>
        </w:rPr>
        <w:t>Integrate</w:t>
      </w:r>
      <w:r w:rsidR="007346FB" w:rsidRPr="000241FD">
        <w:rPr>
          <w:sz w:val="20"/>
          <w:szCs w:val="20"/>
        </w:rPr>
        <w:t>d</w:t>
      </w:r>
      <w:r w:rsidRPr="000241FD">
        <w:rPr>
          <w:sz w:val="20"/>
          <w:szCs w:val="20"/>
        </w:rPr>
        <w:t xml:space="preserve"> feedback from senior leadership into business requirements</w:t>
      </w:r>
    </w:p>
    <w:p w14:paraId="60D64FFA" w14:textId="688E0910" w:rsidR="00AF7BBA" w:rsidRPr="000241FD" w:rsidRDefault="00AF7BBA" w:rsidP="003169C8">
      <w:pPr>
        <w:pStyle w:val="ListBullet"/>
        <w:rPr>
          <w:sz w:val="20"/>
          <w:szCs w:val="20"/>
        </w:rPr>
      </w:pPr>
      <w:r w:rsidRPr="000241FD">
        <w:rPr>
          <w:sz w:val="20"/>
          <w:szCs w:val="20"/>
        </w:rPr>
        <w:t>Secure</w:t>
      </w:r>
      <w:r w:rsidR="007346FB" w:rsidRPr="000241FD">
        <w:rPr>
          <w:sz w:val="20"/>
          <w:szCs w:val="20"/>
        </w:rPr>
        <w:t>d</w:t>
      </w:r>
      <w:r w:rsidRPr="000241FD">
        <w:rPr>
          <w:sz w:val="20"/>
          <w:szCs w:val="20"/>
        </w:rPr>
        <w:t xml:space="preserve"> project approvals from senior IT leadership</w:t>
      </w:r>
    </w:p>
    <w:p w14:paraId="24044084" w14:textId="2BFE8A59" w:rsidR="00DA210A" w:rsidRDefault="00E01F8F" w:rsidP="009E2E05">
      <w:pPr>
        <w:pStyle w:val="ListBullet"/>
        <w:rPr>
          <w:sz w:val="20"/>
          <w:szCs w:val="20"/>
        </w:rPr>
      </w:pPr>
      <w:r w:rsidRPr="000241FD">
        <w:rPr>
          <w:sz w:val="20"/>
          <w:szCs w:val="20"/>
        </w:rPr>
        <w:t>Developed presentations for senior leadership outlining process improvement initiatives</w:t>
      </w:r>
    </w:p>
    <w:p w14:paraId="74AD39BD" w14:textId="5121551D" w:rsidR="0099041C" w:rsidRPr="0099041C" w:rsidRDefault="0099041C" w:rsidP="0099041C">
      <w:pPr>
        <w:pStyle w:val="ListBullet"/>
        <w:rPr>
          <w:sz w:val="20"/>
          <w:szCs w:val="20"/>
        </w:rPr>
      </w:pPr>
      <w:r>
        <w:rPr>
          <w:sz w:val="20"/>
          <w:szCs w:val="20"/>
        </w:rPr>
        <w:t>2 years technical writing experience</w:t>
      </w:r>
    </w:p>
    <w:p w14:paraId="27EBF9B7" w14:textId="2D3AC74B" w:rsidR="009E2E05" w:rsidRPr="000241FD" w:rsidRDefault="009E2E05" w:rsidP="009E2E05">
      <w:pPr>
        <w:pStyle w:val="Heading2"/>
        <w:rPr>
          <w:sz w:val="20"/>
          <w:szCs w:val="20"/>
        </w:rPr>
      </w:pPr>
      <w:r w:rsidRPr="000241FD">
        <w:rPr>
          <w:sz w:val="20"/>
          <w:szCs w:val="20"/>
        </w:rPr>
        <w:t>Billing Operations - Business analyst- charter communications Contract | </w:t>
      </w:r>
      <w:r w:rsidR="000A55FC">
        <w:rPr>
          <w:i/>
          <w:sz w:val="20"/>
          <w:szCs w:val="20"/>
        </w:rPr>
        <w:t>(</w:t>
      </w:r>
      <w:r w:rsidR="0044689A" w:rsidRPr="000241FD">
        <w:rPr>
          <w:i/>
          <w:sz w:val="20"/>
          <w:szCs w:val="20"/>
        </w:rPr>
        <w:t xml:space="preserve"> Contract</w:t>
      </w:r>
      <w:r w:rsidR="000A55FC">
        <w:rPr>
          <w:i/>
          <w:sz w:val="20"/>
          <w:szCs w:val="20"/>
        </w:rPr>
        <w:t xml:space="preserve">) </w:t>
      </w:r>
      <w:r w:rsidRPr="000241FD">
        <w:rPr>
          <w:sz w:val="20"/>
          <w:szCs w:val="20"/>
        </w:rPr>
        <w:t xml:space="preserve">| </w:t>
      </w:r>
      <w:r w:rsidRPr="000241FD">
        <w:rPr>
          <w:b w:val="0"/>
          <w:sz w:val="20"/>
          <w:szCs w:val="20"/>
          <w:u w:val="single"/>
        </w:rPr>
        <w:t>Dec. 2017 – may 2018</w:t>
      </w:r>
    </w:p>
    <w:p w14:paraId="22D7A777" w14:textId="7EDC5006" w:rsidR="009E2E05" w:rsidRPr="000241FD" w:rsidRDefault="009E2E05" w:rsidP="009E2E05">
      <w:pPr>
        <w:pStyle w:val="ListBullet"/>
        <w:rPr>
          <w:sz w:val="20"/>
          <w:szCs w:val="20"/>
        </w:rPr>
      </w:pPr>
      <w:r w:rsidRPr="000241FD">
        <w:rPr>
          <w:sz w:val="20"/>
          <w:szCs w:val="20"/>
        </w:rPr>
        <w:t>Managed</w:t>
      </w:r>
      <w:r w:rsidR="00F5782D" w:rsidRPr="000241FD">
        <w:rPr>
          <w:sz w:val="20"/>
          <w:szCs w:val="20"/>
        </w:rPr>
        <w:t xml:space="preserve"> </w:t>
      </w:r>
      <w:r w:rsidRPr="000241FD">
        <w:rPr>
          <w:sz w:val="20"/>
          <w:szCs w:val="20"/>
        </w:rPr>
        <w:t xml:space="preserve">SharePoint site, reporting, analytics, and data clean up supporting Intake process in Billing Operations </w:t>
      </w:r>
    </w:p>
    <w:p w14:paraId="46404CBB" w14:textId="77777777" w:rsidR="009E2E05" w:rsidRPr="000241FD" w:rsidRDefault="009E2E05" w:rsidP="009E2E05">
      <w:pPr>
        <w:pStyle w:val="ListBullet"/>
        <w:rPr>
          <w:sz w:val="20"/>
          <w:szCs w:val="20"/>
        </w:rPr>
      </w:pPr>
      <w:r w:rsidRPr="000241FD">
        <w:rPr>
          <w:sz w:val="20"/>
          <w:szCs w:val="20"/>
        </w:rPr>
        <w:t>Created MS VBA macros and tested Terradata enhancements to ensure functionality of enhancements to tool</w:t>
      </w:r>
    </w:p>
    <w:p w14:paraId="74F5A348" w14:textId="0846B144" w:rsidR="00DA210A" w:rsidRPr="000241FD" w:rsidRDefault="009E2E05" w:rsidP="00A43275">
      <w:pPr>
        <w:pStyle w:val="ListBullet"/>
        <w:rPr>
          <w:sz w:val="20"/>
          <w:szCs w:val="20"/>
        </w:rPr>
      </w:pPr>
      <w:r w:rsidRPr="000241FD">
        <w:rPr>
          <w:sz w:val="20"/>
          <w:szCs w:val="20"/>
        </w:rPr>
        <w:t>Delivered and managed reporting for executive leadership in Customer Operations – Billing Operations</w:t>
      </w:r>
    </w:p>
    <w:sectPr w:rsidR="00DA210A" w:rsidRPr="000241FD" w:rsidSect="00352526">
      <w:footerReference w:type="default" r:id="rId11"/>
      <w:pgSz w:w="12240" w:h="15840"/>
      <w:pgMar w:top="547" w:right="547" w:bottom="547" w:left="547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422C7" w14:textId="77777777" w:rsidR="000D0296" w:rsidRDefault="000D0296">
      <w:pPr>
        <w:spacing w:after="0"/>
      </w:pPr>
      <w:r>
        <w:separator/>
      </w:r>
    </w:p>
  </w:endnote>
  <w:endnote w:type="continuationSeparator" w:id="0">
    <w:p w14:paraId="25398A0F" w14:textId="77777777" w:rsidR="000D0296" w:rsidRDefault="000D029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MS Gothic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154F9" w14:textId="77777777" w:rsidR="006270A9" w:rsidRDefault="009D5933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1930C5"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55FE2" w14:textId="77777777" w:rsidR="000D0296" w:rsidRDefault="000D0296">
      <w:pPr>
        <w:spacing w:after="0"/>
      </w:pPr>
      <w:r>
        <w:separator/>
      </w:r>
    </w:p>
  </w:footnote>
  <w:footnote w:type="continuationSeparator" w:id="0">
    <w:p w14:paraId="283407BB" w14:textId="77777777" w:rsidR="000D0296" w:rsidRDefault="000D029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994AE56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2" w15:restartNumberingAfterBreak="0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7C864A0"/>
    <w:multiLevelType w:val="multilevel"/>
    <w:tmpl w:val="F42A8A2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 w15:restartNumberingAfterBreak="0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52FC5048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677E27D7"/>
    <w:multiLevelType w:val="multilevel"/>
    <w:tmpl w:val="452E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9D5ECA"/>
    <w:multiLevelType w:val="multilevel"/>
    <w:tmpl w:val="2DB03242"/>
    <w:lvl w:ilvl="0">
      <w:start w:val="1"/>
      <w:numFmt w:val="decimal"/>
      <w:pStyle w:val="ListNumber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20" w15:restartNumberingAfterBreak="0">
    <w:nsid w:val="71866955"/>
    <w:multiLevelType w:val="multilevel"/>
    <w:tmpl w:val="01684A1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978146537">
    <w:abstractNumId w:val="9"/>
  </w:num>
  <w:num w:numId="2" w16cid:durableId="179592900">
    <w:abstractNumId w:val="9"/>
    <w:lvlOverride w:ilvl="0">
      <w:startOverride w:val="1"/>
    </w:lvlOverride>
  </w:num>
  <w:num w:numId="3" w16cid:durableId="478424649">
    <w:abstractNumId w:val="9"/>
    <w:lvlOverride w:ilvl="0">
      <w:startOverride w:val="1"/>
    </w:lvlOverride>
  </w:num>
  <w:num w:numId="4" w16cid:durableId="845747273">
    <w:abstractNumId w:val="9"/>
    <w:lvlOverride w:ilvl="0">
      <w:startOverride w:val="1"/>
    </w:lvlOverride>
  </w:num>
  <w:num w:numId="5" w16cid:durableId="658536022">
    <w:abstractNumId w:val="8"/>
  </w:num>
  <w:num w:numId="6" w16cid:durableId="240797149">
    <w:abstractNumId w:val="7"/>
  </w:num>
  <w:num w:numId="7" w16cid:durableId="1381635659">
    <w:abstractNumId w:val="6"/>
  </w:num>
  <w:num w:numId="8" w16cid:durableId="1797218356">
    <w:abstractNumId w:val="5"/>
  </w:num>
  <w:num w:numId="9" w16cid:durableId="828013518">
    <w:abstractNumId w:val="4"/>
  </w:num>
  <w:num w:numId="10" w16cid:durableId="892038078">
    <w:abstractNumId w:val="3"/>
  </w:num>
  <w:num w:numId="11" w16cid:durableId="2062899066">
    <w:abstractNumId w:val="2"/>
  </w:num>
  <w:num w:numId="12" w16cid:durableId="1477643587">
    <w:abstractNumId w:val="1"/>
  </w:num>
  <w:num w:numId="13" w16cid:durableId="258606269">
    <w:abstractNumId w:val="0"/>
  </w:num>
  <w:num w:numId="14" w16cid:durableId="731389588">
    <w:abstractNumId w:val="13"/>
  </w:num>
  <w:num w:numId="15" w16cid:durableId="520242415">
    <w:abstractNumId w:val="16"/>
  </w:num>
  <w:num w:numId="16" w16cid:durableId="1741827242">
    <w:abstractNumId w:val="12"/>
  </w:num>
  <w:num w:numId="17" w16cid:durableId="1843665481">
    <w:abstractNumId w:val="15"/>
  </w:num>
  <w:num w:numId="18" w16cid:durableId="18313513">
    <w:abstractNumId w:val="10"/>
  </w:num>
  <w:num w:numId="19" w16cid:durableId="859005183">
    <w:abstractNumId w:val="20"/>
  </w:num>
  <w:num w:numId="20" w16cid:durableId="1225261309">
    <w:abstractNumId w:val="17"/>
  </w:num>
  <w:num w:numId="21" w16cid:durableId="1213882178">
    <w:abstractNumId w:val="11"/>
  </w:num>
  <w:num w:numId="22" w16cid:durableId="704529168">
    <w:abstractNumId w:val="14"/>
  </w:num>
  <w:num w:numId="23" w16cid:durableId="2097238596">
    <w:abstractNumId w:val="19"/>
  </w:num>
  <w:num w:numId="24" w16cid:durableId="183082798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7A2C"/>
    <w:rsid w:val="00000638"/>
    <w:rsid w:val="00003345"/>
    <w:rsid w:val="00006A20"/>
    <w:rsid w:val="00012C91"/>
    <w:rsid w:val="0001359C"/>
    <w:rsid w:val="000162EB"/>
    <w:rsid w:val="00020B74"/>
    <w:rsid w:val="000241FD"/>
    <w:rsid w:val="00025458"/>
    <w:rsid w:val="0003181D"/>
    <w:rsid w:val="00033855"/>
    <w:rsid w:val="000351F6"/>
    <w:rsid w:val="00037B44"/>
    <w:rsid w:val="00041506"/>
    <w:rsid w:val="00042010"/>
    <w:rsid w:val="00052F97"/>
    <w:rsid w:val="00056BED"/>
    <w:rsid w:val="0006068F"/>
    <w:rsid w:val="000618BE"/>
    <w:rsid w:val="0006371F"/>
    <w:rsid w:val="000658BB"/>
    <w:rsid w:val="00077A5A"/>
    <w:rsid w:val="00080538"/>
    <w:rsid w:val="00082D3E"/>
    <w:rsid w:val="000847A3"/>
    <w:rsid w:val="00085E68"/>
    <w:rsid w:val="0008774D"/>
    <w:rsid w:val="000A17AD"/>
    <w:rsid w:val="000A4F59"/>
    <w:rsid w:val="000A55FC"/>
    <w:rsid w:val="000B2C23"/>
    <w:rsid w:val="000B4032"/>
    <w:rsid w:val="000C340E"/>
    <w:rsid w:val="000C74B3"/>
    <w:rsid w:val="000D0296"/>
    <w:rsid w:val="000D40E1"/>
    <w:rsid w:val="000D615B"/>
    <w:rsid w:val="000E013E"/>
    <w:rsid w:val="000E1DE8"/>
    <w:rsid w:val="000E42CC"/>
    <w:rsid w:val="000F2FD4"/>
    <w:rsid w:val="000F4AEF"/>
    <w:rsid w:val="001157C4"/>
    <w:rsid w:val="00115F03"/>
    <w:rsid w:val="0011746D"/>
    <w:rsid w:val="00117474"/>
    <w:rsid w:val="0012406D"/>
    <w:rsid w:val="0012652A"/>
    <w:rsid w:val="00141A4C"/>
    <w:rsid w:val="00153D50"/>
    <w:rsid w:val="00157FE5"/>
    <w:rsid w:val="00161E47"/>
    <w:rsid w:val="00162723"/>
    <w:rsid w:val="00162BBA"/>
    <w:rsid w:val="00173FB9"/>
    <w:rsid w:val="00174DC2"/>
    <w:rsid w:val="00176934"/>
    <w:rsid w:val="00181E6D"/>
    <w:rsid w:val="001925FC"/>
    <w:rsid w:val="001930C5"/>
    <w:rsid w:val="00194934"/>
    <w:rsid w:val="0019750B"/>
    <w:rsid w:val="001A5546"/>
    <w:rsid w:val="001B29CF"/>
    <w:rsid w:val="001B58D7"/>
    <w:rsid w:val="001B6776"/>
    <w:rsid w:val="001C5ADF"/>
    <w:rsid w:val="001D7E53"/>
    <w:rsid w:val="001E0229"/>
    <w:rsid w:val="001F101D"/>
    <w:rsid w:val="001F7E23"/>
    <w:rsid w:val="00205004"/>
    <w:rsid w:val="00206C1E"/>
    <w:rsid w:val="002109E0"/>
    <w:rsid w:val="00210A86"/>
    <w:rsid w:val="002178FB"/>
    <w:rsid w:val="00224B9B"/>
    <w:rsid w:val="00226657"/>
    <w:rsid w:val="00227025"/>
    <w:rsid w:val="00227771"/>
    <w:rsid w:val="00230404"/>
    <w:rsid w:val="00230603"/>
    <w:rsid w:val="00235675"/>
    <w:rsid w:val="00240B32"/>
    <w:rsid w:val="00256C36"/>
    <w:rsid w:val="00261546"/>
    <w:rsid w:val="00261894"/>
    <w:rsid w:val="00265CED"/>
    <w:rsid w:val="00273E47"/>
    <w:rsid w:val="0028220F"/>
    <w:rsid w:val="00287EF0"/>
    <w:rsid w:val="002A2573"/>
    <w:rsid w:val="002A2C6D"/>
    <w:rsid w:val="002C1CD3"/>
    <w:rsid w:val="002C3700"/>
    <w:rsid w:val="002C528E"/>
    <w:rsid w:val="002D2B04"/>
    <w:rsid w:val="002D6EA7"/>
    <w:rsid w:val="002E13E5"/>
    <w:rsid w:val="002E64C2"/>
    <w:rsid w:val="002E7770"/>
    <w:rsid w:val="002F1E5B"/>
    <w:rsid w:val="002F4EB4"/>
    <w:rsid w:val="00302403"/>
    <w:rsid w:val="0030727B"/>
    <w:rsid w:val="00314159"/>
    <w:rsid w:val="003160BF"/>
    <w:rsid w:val="003169C8"/>
    <w:rsid w:val="003258C3"/>
    <w:rsid w:val="00327ABF"/>
    <w:rsid w:val="00331898"/>
    <w:rsid w:val="00335C43"/>
    <w:rsid w:val="00343D29"/>
    <w:rsid w:val="00352526"/>
    <w:rsid w:val="00356C14"/>
    <w:rsid w:val="00357D6F"/>
    <w:rsid w:val="00362068"/>
    <w:rsid w:val="00371389"/>
    <w:rsid w:val="00375B9B"/>
    <w:rsid w:val="00376420"/>
    <w:rsid w:val="00387727"/>
    <w:rsid w:val="00393067"/>
    <w:rsid w:val="003B0D12"/>
    <w:rsid w:val="003B26D5"/>
    <w:rsid w:val="003C1B05"/>
    <w:rsid w:val="003C291E"/>
    <w:rsid w:val="003D1B4E"/>
    <w:rsid w:val="003D474C"/>
    <w:rsid w:val="003D5194"/>
    <w:rsid w:val="003D7016"/>
    <w:rsid w:val="003E2471"/>
    <w:rsid w:val="003E5FA9"/>
    <w:rsid w:val="003F79CB"/>
    <w:rsid w:val="00405751"/>
    <w:rsid w:val="00416CF1"/>
    <w:rsid w:val="00432ACB"/>
    <w:rsid w:val="0044689A"/>
    <w:rsid w:val="00452B8A"/>
    <w:rsid w:val="00455819"/>
    <w:rsid w:val="00462209"/>
    <w:rsid w:val="004633B5"/>
    <w:rsid w:val="00470416"/>
    <w:rsid w:val="00471FD4"/>
    <w:rsid w:val="004737C9"/>
    <w:rsid w:val="00477912"/>
    <w:rsid w:val="00480D0E"/>
    <w:rsid w:val="00486C0D"/>
    <w:rsid w:val="004932DB"/>
    <w:rsid w:val="00493E19"/>
    <w:rsid w:val="004A6261"/>
    <w:rsid w:val="004B16DC"/>
    <w:rsid w:val="004B4D1A"/>
    <w:rsid w:val="004C0E1C"/>
    <w:rsid w:val="004C2179"/>
    <w:rsid w:val="004C4F28"/>
    <w:rsid w:val="004C52A6"/>
    <w:rsid w:val="004C5699"/>
    <w:rsid w:val="004C6AA5"/>
    <w:rsid w:val="004C7551"/>
    <w:rsid w:val="004D6AC2"/>
    <w:rsid w:val="004D7BA1"/>
    <w:rsid w:val="004E2825"/>
    <w:rsid w:val="004E60CB"/>
    <w:rsid w:val="004E65E3"/>
    <w:rsid w:val="004F050A"/>
    <w:rsid w:val="005058FC"/>
    <w:rsid w:val="0050751F"/>
    <w:rsid w:val="00517898"/>
    <w:rsid w:val="00521EB4"/>
    <w:rsid w:val="00532054"/>
    <w:rsid w:val="00532CF2"/>
    <w:rsid w:val="00532E87"/>
    <w:rsid w:val="0054238F"/>
    <w:rsid w:val="0054726C"/>
    <w:rsid w:val="00553DAF"/>
    <w:rsid w:val="0055447F"/>
    <w:rsid w:val="005578FA"/>
    <w:rsid w:val="00562722"/>
    <w:rsid w:val="005654D1"/>
    <w:rsid w:val="00572C37"/>
    <w:rsid w:val="005732E5"/>
    <w:rsid w:val="0058564C"/>
    <w:rsid w:val="00587505"/>
    <w:rsid w:val="00590AC9"/>
    <w:rsid w:val="005A32AB"/>
    <w:rsid w:val="005A36A3"/>
    <w:rsid w:val="005A700A"/>
    <w:rsid w:val="005B29FC"/>
    <w:rsid w:val="005B438E"/>
    <w:rsid w:val="005B4CC3"/>
    <w:rsid w:val="005B5BEA"/>
    <w:rsid w:val="005C04CC"/>
    <w:rsid w:val="005C25DC"/>
    <w:rsid w:val="005C2EDE"/>
    <w:rsid w:val="005C7B5A"/>
    <w:rsid w:val="005C7F0D"/>
    <w:rsid w:val="005E1BB0"/>
    <w:rsid w:val="005E262D"/>
    <w:rsid w:val="005E358E"/>
    <w:rsid w:val="005E40CF"/>
    <w:rsid w:val="005E4F7C"/>
    <w:rsid w:val="005F3D60"/>
    <w:rsid w:val="00601B36"/>
    <w:rsid w:val="0060397A"/>
    <w:rsid w:val="00615D8A"/>
    <w:rsid w:val="00617B26"/>
    <w:rsid w:val="00621374"/>
    <w:rsid w:val="00621EFB"/>
    <w:rsid w:val="0062326C"/>
    <w:rsid w:val="00626B8D"/>
    <w:rsid w:val="006270A9"/>
    <w:rsid w:val="00627B42"/>
    <w:rsid w:val="00637413"/>
    <w:rsid w:val="00646376"/>
    <w:rsid w:val="00650653"/>
    <w:rsid w:val="00651076"/>
    <w:rsid w:val="00652A20"/>
    <w:rsid w:val="00655F84"/>
    <w:rsid w:val="00656A72"/>
    <w:rsid w:val="00663BD8"/>
    <w:rsid w:val="00665DA0"/>
    <w:rsid w:val="00673F35"/>
    <w:rsid w:val="00675956"/>
    <w:rsid w:val="00676B5D"/>
    <w:rsid w:val="00681034"/>
    <w:rsid w:val="00687044"/>
    <w:rsid w:val="00692485"/>
    <w:rsid w:val="006A3FAA"/>
    <w:rsid w:val="006C4E71"/>
    <w:rsid w:val="006C626D"/>
    <w:rsid w:val="006C6487"/>
    <w:rsid w:val="006C6BE7"/>
    <w:rsid w:val="006D191B"/>
    <w:rsid w:val="006D1A02"/>
    <w:rsid w:val="006D2663"/>
    <w:rsid w:val="006D4CCD"/>
    <w:rsid w:val="006D56ED"/>
    <w:rsid w:val="006D570D"/>
    <w:rsid w:val="006E3A0B"/>
    <w:rsid w:val="006E5A16"/>
    <w:rsid w:val="006F11C6"/>
    <w:rsid w:val="007023B3"/>
    <w:rsid w:val="007044B8"/>
    <w:rsid w:val="0070489D"/>
    <w:rsid w:val="00706083"/>
    <w:rsid w:val="00712A58"/>
    <w:rsid w:val="0071474B"/>
    <w:rsid w:val="00717A27"/>
    <w:rsid w:val="00733A64"/>
    <w:rsid w:val="007346FB"/>
    <w:rsid w:val="00744A6B"/>
    <w:rsid w:val="00750170"/>
    <w:rsid w:val="00751010"/>
    <w:rsid w:val="0075627C"/>
    <w:rsid w:val="007666A5"/>
    <w:rsid w:val="0076765E"/>
    <w:rsid w:val="007705E2"/>
    <w:rsid w:val="00790F9A"/>
    <w:rsid w:val="007941F8"/>
    <w:rsid w:val="007B08A8"/>
    <w:rsid w:val="007B2CD6"/>
    <w:rsid w:val="007B30CE"/>
    <w:rsid w:val="007B5CB4"/>
    <w:rsid w:val="007C304F"/>
    <w:rsid w:val="007C6EDB"/>
    <w:rsid w:val="007D2B92"/>
    <w:rsid w:val="007D4243"/>
    <w:rsid w:val="007D64C6"/>
    <w:rsid w:val="007D7A2C"/>
    <w:rsid w:val="007E7A49"/>
    <w:rsid w:val="007F1D8B"/>
    <w:rsid w:val="007F21B8"/>
    <w:rsid w:val="007F47B5"/>
    <w:rsid w:val="007F4999"/>
    <w:rsid w:val="00803EC8"/>
    <w:rsid w:val="00803FD2"/>
    <w:rsid w:val="008137A0"/>
    <w:rsid w:val="00816159"/>
    <w:rsid w:val="00816216"/>
    <w:rsid w:val="00816B6C"/>
    <w:rsid w:val="00827749"/>
    <w:rsid w:val="0082777F"/>
    <w:rsid w:val="00830CF1"/>
    <w:rsid w:val="00835ECF"/>
    <w:rsid w:val="00836242"/>
    <w:rsid w:val="008362EB"/>
    <w:rsid w:val="00840693"/>
    <w:rsid w:val="00854317"/>
    <w:rsid w:val="00860427"/>
    <w:rsid w:val="00861680"/>
    <w:rsid w:val="00861CED"/>
    <w:rsid w:val="00861FC8"/>
    <w:rsid w:val="0086589C"/>
    <w:rsid w:val="00872DA4"/>
    <w:rsid w:val="00875AE3"/>
    <w:rsid w:val="0087734B"/>
    <w:rsid w:val="0088417E"/>
    <w:rsid w:val="008849D3"/>
    <w:rsid w:val="00886364"/>
    <w:rsid w:val="008877A3"/>
    <w:rsid w:val="008958CF"/>
    <w:rsid w:val="008A5D1F"/>
    <w:rsid w:val="008A6EC5"/>
    <w:rsid w:val="008B604E"/>
    <w:rsid w:val="008B6D11"/>
    <w:rsid w:val="008C0F0B"/>
    <w:rsid w:val="008C2814"/>
    <w:rsid w:val="008C7118"/>
    <w:rsid w:val="008C790F"/>
    <w:rsid w:val="008D0DFB"/>
    <w:rsid w:val="008D0E2F"/>
    <w:rsid w:val="008D34A1"/>
    <w:rsid w:val="008D4D5D"/>
    <w:rsid w:val="008E14B7"/>
    <w:rsid w:val="008E23D2"/>
    <w:rsid w:val="008E4947"/>
    <w:rsid w:val="008E71B0"/>
    <w:rsid w:val="008F25DA"/>
    <w:rsid w:val="008F287F"/>
    <w:rsid w:val="008F5F20"/>
    <w:rsid w:val="008F72A3"/>
    <w:rsid w:val="00901701"/>
    <w:rsid w:val="00905176"/>
    <w:rsid w:val="009053A1"/>
    <w:rsid w:val="00905595"/>
    <w:rsid w:val="0091083C"/>
    <w:rsid w:val="0091094B"/>
    <w:rsid w:val="009239C8"/>
    <w:rsid w:val="00926E2E"/>
    <w:rsid w:val="00930CBD"/>
    <w:rsid w:val="00937D2C"/>
    <w:rsid w:val="00945A0B"/>
    <w:rsid w:val="009462F4"/>
    <w:rsid w:val="00951035"/>
    <w:rsid w:val="009556BA"/>
    <w:rsid w:val="0095572F"/>
    <w:rsid w:val="00955D2D"/>
    <w:rsid w:val="009600C6"/>
    <w:rsid w:val="00960C06"/>
    <w:rsid w:val="00961838"/>
    <w:rsid w:val="0096274D"/>
    <w:rsid w:val="00962D3D"/>
    <w:rsid w:val="00965D34"/>
    <w:rsid w:val="0097629B"/>
    <w:rsid w:val="00981BAB"/>
    <w:rsid w:val="00982481"/>
    <w:rsid w:val="0099041C"/>
    <w:rsid w:val="009941D9"/>
    <w:rsid w:val="0099480B"/>
    <w:rsid w:val="009A1306"/>
    <w:rsid w:val="009A5F54"/>
    <w:rsid w:val="009A7DEA"/>
    <w:rsid w:val="009B05BA"/>
    <w:rsid w:val="009B630E"/>
    <w:rsid w:val="009B750B"/>
    <w:rsid w:val="009C139C"/>
    <w:rsid w:val="009C2F19"/>
    <w:rsid w:val="009C64F4"/>
    <w:rsid w:val="009D5933"/>
    <w:rsid w:val="009E2E05"/>
    <w:rsid w:val="009E4596"/>
    <w:rsid w:val="009E51E6"/>
    <w:rsid w:val="009F1B0B"/>
    <w:rsid w:val="009F36F9"/>
    <w:rsid w:val="009F6621"/>
    <w:rsid w:val="00A1066F"/>
    <w:rsid w:val="00A1354F"/>
    <w:rsid w:val="00A1593F"/>
    <w:rsid w:val="00A15AA2"/>
    <w:rsid w:val="00A235E4"/>
    <w:rsid w:val="00A33594"/>
    <w:rsid w:val="00A339CD"/>
    <w:rsid w:val="00A3598B"/>
    <w:rsid w:val="00A43275"/>
    <w:rsid w:val="00A4361C"/>
    <w:rsid w:val="00A45987"/>
    <w:rsid w:val="00A56A18"/>
    <w:rsid w:val="00A60317"/>
    <w:rsid w:val="00A6128D"/>
    <w:rsid w:val="00A61B59"/>
    <w:rsid w:val="00A809AB"/>
    <w:rsid w:val="00A859B5"/>
    <w:rsid w:val="00A91991"/>
    <w:rsid w:val="00A92B96"/>
    <w:rsid w:val="00A96167"/>
    <w:rsid w:val="00A9715E"/>
    <w:rsid w:val="00AA024F"/>
    <w:rsid w:val="00AA4764"/>
    <w:rsid w:val="00AA6B88"/>
    <w:rsid w:val="00AB2EAF"/>
    <w:rsid w:val="00AB6203"/>
    <w:rsid w:val="00AB6E0C"/>
    <w:rsid w:val="00AC17B3"/>
    <w:rsid w:val="00AC4B57"/>
    <w:rsid w:val="00AC4F6C"/>
    <w:rsid w:val="00AD0E34"/>
    <w:rsid w:val="00AD3650"/>
    <w:rsid w:val="00AD52D6"/>
    <w:rsid w:val="00AD5E6E"/>
    <w:rsid w:val="00AD65DF"/>
    <w:rsid w:val="00AF0F04"/>
    <w:rsid w:val="00AF1475"/>
    <w:rsid w:val="00AF1958"/>
    <w:rsid w:val="00AF52F1"/>
    <w:rsid w:val="00AF7BBA"/>
    <w:rsid w:val="00B0106C"/>
    <w:rsid w:val="00B06166"/>
    <w:rsid w:val="00B11EAC"/>
    <w:rsid w:val="00B141CB"/>
    <w:rsid w:val="00B216B5"/>
    <w:rsid w:val="00B21FB4"/>
    <w:rsid w:val="00B30EBD"/>
    <w:rsid w:val="00B363DB"/>
    <w:rsid w:val="00B44483"/>
    <w:rsid w:val="00B470CD"/>
    <w:rsid w:val="00B5342D"/>
    <w:rsid w:val="00B53EE0"/>
    <w:rsid w:val="00B6115E"/>
    <w:rsid w:val="00B61ADD"/>
    <w:rsid w:val="00B66111"/>
    <w:rsid w:val="00B701A2"/>
    <w:rsid w:val="00B71607"/>
    <w:rsid w:val="00B72FAB"/>
    <w:rsid w:val="00B7337B"/>
    <w:rsid w:val="00B73F1F"/>
    <w:rsid w:val="00B7536E"/>
    <w:rsid w:val="00B754D7"/>
    <w:rsid w:val="00B75D47"/>
    <w:rsid w:val="00B777B9"/>
    <w:rsid w:val="00B80FA3"/>
    <w:rsid w:val="00B81089"/>
    <w:rsid w:val="00B90E84"/>
    <w:rsid w:val="00B9133D"/>
    <w:rsid w:val="00B92028"/>
    <w:rsid w:val="00B9330E"/>
    <w:rsid w:val="00B93F68"/>
    <w:rsid w:val="00B95B6D"/>
    <w:rsid w:val="00BA75B8"/>
    <w:rsid w:val="00BB10CE"/>
    <w:rsid w:val="00BC22F3"/>
    <w:rsid w:val="00BC4040"/>
    <w:rsid w:val="00BC4C5B"/>
    <w:rsid w:val="00BD06D3"/>
    <w:rsid w:val="00BD4A57"/>
    <w:rsid w:val="00BD768D"/>
    <w:rsid w:val="00BE0D0D"/>
    <w:rsid w:val="00BE1239"/>
    <w:rsid w:val="00BE3E93"/>
    <w:rsid w:val="00BE6F71"/>
    <w:rsid w:val="00BF1F2E"/>
    <w:rsid w:val="00BF7D12"/>
    <w:rsid w:val="00C00949"/>
    <w:rsid w:val="00C05033"/>
    <w:rsid w:val="00C068DC"/>
    <w:rsid w:val="00C10426"/>
    <w:rsid w:val="00C1143E"/>
    <w:rsid w:val="00C20D9B"/>
    <w:rsid w:val="00C21AE5"/>
    <w:rsid w:val="00C33D0D"/>
    <w:rsid w:val="00C3557B"/>
    <w:rsid w:val="00C460C4"/>
    <w:rsid w:val="00C46774"/>
    <w:rsid w:val="00C467BB"/>
    <w:rsid w:val="00C47F97"/>
    <w:rsid w:val="00C52DC2"/>
    <w:rsid w:val="00C5552D"/>
    <w:rsid w:val="00C61F8E"/>
    <w:rsid w:val="00C677D7"/>
    <w:rsid w:val="00C7017B"/>
    <w:rsid w:val="00C70EB1"/>
    <w:rsid w:val="00C769A0"/>
    <w:rsid w:val="00CA0AC4"/>
    <w:rsid w:val="00CA267E"/>
    <w:rsid w:val="00CA358E"/>
    <w:rsid w:val="00CA5EC1"/>
    <w:rsid w:val="00CB4200"/>
    <w:rsid w:val="00CB493B"/>
    <w:rsid w:val="00CB6901"/>
    <w:rsid w:val="00CC0153"/>
    <w:rsid w:val="00CC2309"/>
    <w:rsid w:val="00CC2D33"/>
    <w:rsid w:val="00CD0048"/>
    <w:rsid w:val="00CD1345"/>
    <w:rsid w:val="00CD35FB"/>
    <w:rsid w:val="00CE4B64"/>
    <w:rsid w:val="00CF0396"/>
    <w:rsid w:val="00CF3070"/>
    <w:rsid w:val="00CF39C2"/>
    <w:rsid w:val="00D02955"/>
    <w:rsid w:val="00D030A5"/>
    <w:rsid w:val="00D11C92"/>
    <w:rsid w:val="00D138C9"/>
    <w:rsid w:val="00D37CD5"/>
    <w:rsid w:val="00D42363"/>
    <w:rsid w:val="00D426D2"/>
    <w:rsid w:val="00D4380E"/>
    <w:rsid w:val="00D470B4"/>
    <w:rsid w:val="00D47B8F"/>
    <w:rsid w:val="00D6031F"/>
    <w:rsid w:val="00D61197"/>
    <w:rsid w:val="00D62BC8"/>
    <w:rsid w:val="00D67532"/>
    <w:rsid w:val="00D67C96"/>
    <w:rsid w:val="00D758C3"/>
    <w:rsid w:val="00D82132"/>
    <w:rsid w:val="00D833A1"/>
    <w:rsid w:val="00D851BB"/>
    <w:rsid w:val="00D900D1"/>
    <w:rsid w:val="00D9396B"/>
    <w:rsid w:val="00D96BA7"/>
    <w:rsid w:val="00DA210A"/>
    <w:rsid w:val="00DA2B00"/>
    <w:rsid w:val="00DA7E01"/>
    <w:rsid w:val="00DB3C91"/>
    <w:rsid w:val="00DB5F2E"/>
    <w:rsid w:val="00DC0F84"/>
    <w:rsid w:val="00DC2691"/>
    <w:rsid w:val="00DE59F2"/>
    <w:rsid w:val="00DF2A5D"/>
    <w:rsid w:val="00DF49D7"/>
    <w:rsid w:val="00DF74AA"/>
    <w:rsid w:val="00E01F8F"/>
    <w:rsid w:val="00E04858"/>
    <w:rsid w:val="00E05FFB"/>
    <w:rsid w:val="00E140A9"/>
    <w:rsid w:val="00E27500"/>
    <w:rsid w:val="00E31339"/>
    <w:rsid w:val="00E35A2D"/>
    <w:rsid w:val="00E40206"/>
    <w:rsid w:val="00E56C6D"/>
    <w:rsid w:val="00E60900"/>
    <w:rsid w:val="00E61928"/>
    <w:rsid w:val="00E64C8E"/>
    <w:rsid w:val="00E67DF8"/>
    <w:rsid w:val="00E719AC"/>
    <w:rsid w:val="00E7759B"/>
    <w:rsid w:val="00E81966"/>
    <w:rsid w:val="00E82ECF"/>
    <w:rsid w:val="00E83E4B"/>
    <w:rsid w:val="00E91BC2"/>
    <w:rsid w:val="00E976B1"/>
    <w:rsid w:val="00EA0101"/>
    <w:rsid w:val="00EA344B"/>
    <w:rsid w:val="00EA3BB6"/>
    <w:rsid w:val="00EB0D37"/>
    <w:rsid w:val="00EB0F4D"/>
    <w:rsid w:val="00EC69D5"/>
    <w:rsid w:val="00ED7A94"/>
    <w:rsid w:val="00EE21AC"/>
    <w:rsid w:val="00EE362A"/>
    <w:rsid w:val="00EE517B"/>
    <w:rsid w:val="00EF180D"/>
    <w:rsid w:val="00EF5164"/>
    <w:rsid w:val="00EF5935"/>
    <w:rsid w:val="00F01A25"/>
    <w:rsid w:val="00F03272"/>
    <w:rsid w:val="00F07A96"/>
    <w:rsid w:val="00F11CAC"/>
    <w:rsid w:val="00F121D7"/>
    <w:rsid w:val="00F13453"/>
    <w:rsid w:val="00F137F9"/>
    <w:rsid w:val="00F24228"/>
    <w:rsid w:val="00F42337"/>
    <w:rsid w:val="00F562C2"/>
    <w:rsid w:val="00F5782D"/>
    <w:rsid w:val="00F64828"/>
    <w:rsid w:val="00F6511D"/>
    <w:rsid w:val="00F66FE0"/>
    <w:rsid w:val="00F679DA"/>
    <w:rsid w:val="00F72218"/>
    <w:rsid w:val="00F728B0"/>
    <w:rsid w:val="00F83ECF"/>
    <w:rsid w:val="00F878EC"/>
    <w:rsid w:val="00F93E66"/>
    <w:rsid w:val="00F94415"/>
    <w:rsid w:val="00FA01DC"/>
    <w:rsid w:val="00FB12AA"/>
    <w:rsid w:val="00FC0889"/>
    <w:rsid w:val="00FC1A57"/>
    <w:rsid w:val="00FC23E8"/>
    <w:rsid w:val="00FC3FF4"/>
    <w:rsid w:val="00FD3227"/>
    <w:rsid w:val="00FD47E9"/>
    <w:rsid w:val="00FE1449"/>
    <w:rsid w:val="00FE57E5"/>
    <w:rsid w:val="00FF2E6A"/>
    <w:rsid w:val="00FF3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10CF43"/>
  <w15:chartTrackingRefBased/>
  <w15:docId w15:val="{E2E88A6E-9A69-4886-9062-B3B5CEB35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29CF"/>
  </w:style>
  <w:style w:type="paragraph" w:styleId="Heading1">
    <w:name w:val="heading 1"/>
    <w:basedOn w:val="Normal"/>
    <w:link w:val="Heading1Char"/>
    <w:uiPriority w:val="9"/>
    <w:qFormat/>
    <w:rsid w:val="001B29CF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29CF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C61F8E"/>
    <w:pPr>
      <w:pBdr>
        <w:bottom w:val="single" w:sz="12" w:space="4" w:color="39A5B7" w:themeColor="accent1"/>
      </w:pBdr>
      <w:spacing w:after="120"/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TitleChar">
    <w:name w:val="Title Char"/>
    <w:basedOn w:val="DefaultParagraphFont"/>
    <w:link w:val="Title"/>
    <w:uiPriority w:val="1"/>
    <w:rsid w:val="00C61F8E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styleId="PlaceholderText">
    <w:name w:val="Placeholder Text"/>
    <w:basedOn w:val="DefaultParagraphFont"/>
    <w:uiPriority w:val="99"/>
    <w:semiHidden/>
    <w:rsid w:val="00E83E4B"/>
    <w:rPr>
      <w:color w:val="393939" w:themeColor="text2" w:themeShade="BF"/>
    </w:rPr>
  </w:style>
  <w:style w:type="paragraph" w:styleId="ListBullet">
    <w:name w:val="List Bullet"/>
    <w:basedOn w:val="Normal"/>
    <w:uiPriority w:val="10"/>
    <w:unhideWhenUsed/>
    <w:qFormat/>
    <w:rsid w:val="0087734B"/>
    <w:pPr>
      <w:numPr>
        <w:numId w:val="21"/>
      </w:numPr>
      <w:spacing w:line="288" w:lineRule="auto"/>
      <w:contextualSpacing/>
    </w:pPr>
  </w:style>
  <w:style w:type="paragraph" w:styleId="Header">
    <w:name w:val="header"/>
    <w:basedOn w:val="Normal"/>
    <w:link w:val="HeaderChar"/>
    <w:uiPriority w:val="99"/>
    <w:unhideWhenUsed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sid w:val="00681034"/>
    <w:pPr>
      <w:spacing w:after="0"/>
      <w:jc w:val="right"/>
    </w:pPr>
    <w:rPr>
      <w:color w:val="2A7B88" w:themeColor="accent1" w:themeShade="BF"/>
    </w:rPr>
  </w:style>
  <w:style w:type="character" w:customStyle="1" w:styleId="FooterChar">
    <w:name w:val="Footer Char"/>
    <w:basedOn w:val="DefaultParagraphFont"/>
    <w:link w:val="Footer"/>
    <w:uiPriority w:val="99"/>
    <w:rsid w:val="00681034"/>
    <w:rPr>
      <w:color w:val="2A7B88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B29CF"/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29CF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contextualSpacing w:val="0"/>
      <w:outlineLvl w:val="9"/>
    </w:p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2A7B88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2A7B88" w:themeColor="accent1" w:themeShade="BF"/>
    </w:rPr>
  </w:style>
  <w:style w:type="paragraph" w:styleId="ListNumber">
    <w:name w:val="List Number"/>
    <w:basedOn w:val="Normal"/>
    <w:uiPriority w:val="11"/>
    <w:qFormat/>
    <w:rsid w:val="0087734B"/>
    <w:pPr>
      <w:numPr>
        <w:numId w:val="23"/>
      </w:numPr>
      <w:spacing w:line="288" w:lineRule="auto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Hyperlink">
    <w:name w:val="Hyperlink"/>
    <w:basedOn w:val="DefaultParagraphFont"/>
    <w:uiPriority w:val="99"/>
    <w:unhideWhenUsed/>
    <w:rsid w:val="00E83E4B"/>
    <w:rPr>
      <w:color w:val="2A7B88" w:themeColor="accent1" w:themeShade="BF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83E4B"/>
    <w:rPr>
      <w:szCs w:val="16"/>
    </w:rPr>
  </w:style>
  <w:style w:type="paragraph" w:styleId="BlockText">
    <w:name w:val="Block Text"/>
    <w:basedOn w:val="Normal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83E4B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8220F"/>
    <w:rPr>
      <w:sz w:val="22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220F"/>
    <w:rPr>
      <w:rFonts w:ascii="Segoe UI" w:hAnsi="Segoe UI" w:cs="Segoe UI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220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220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22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220F"/>
    <w:rPr>
      <w:b/>
      <w:bCs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8220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8220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220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8220F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8220F"/>
    <w:rPr>
      <w:rFonts w:ascii="Consolas" w:hAnsi="Consolas"/>
      <w:szCs w:val="21"/>
    </w:rPr>
  </w:style>
  <w:style w:type="paragraph" w:styleId="ListParagraph">
    <w:name w:val="List Paragraph"/>
    <w:basedOn w:val="Normal"/>
    <w:uiPriority w:val="34"/>
    <w:unhideWhenUsed/>
    <w:qFormat/>
    <w:rsid w:val="000847A3"/>
    <w:pPr>
      <w:ind w:left="720"/>
      <w:contextualSpacing/>
    </w:pPr>
  </w:style>
  <w:style w:type="character" w:customStyle="1" w:styleId="vanity-namedomain">
    <w:name w:val="vanity-name__domain"/>
    <w:basedOn w:val="DefaultParagraphFont"/>
    <w:rsid w:val="003169C8"/>
  </w:style>
  <w:style w:type="character" w:customStyle="1" w:styleId="vanity-namedisplay-name">
    <w:name w:val="vanity-name__display-name"/>
    <w:basedOn w:val="DefaultParagraphFont"/>
    <w:rsid w:val="003169C8"/>
  </w:style>
  <w:style w:type="character" w:styleId="UnresolvedMention">
    <w:name w:val="Unresolved Mention"/>
    <w:basedOn w:val="DefaultParagraphFont"/>
    <w:uiPriority w:val="99"/>
    <w:semiHidden/>
    <w:unhideWhenUsed/>
    <w:rsid w:val="005B29F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C2D33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01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7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4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www.linkedin.com/in/lauren-dassow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laurenmdassow@gmail.com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ream%20Bae\AppData\Roaming\Microsoft\Templates\Resume%20(color).dotx" TargetMode="External"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9FFBCE-A0CE-4CAD-B101-3B57DB07C68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Resume (color)</Template>
  <TotalTime>32</TotalTime>
  <Pages>2</Pages>
  <Words>1120</Words>
  <Characters>6385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Dassow, Lauren M</dc:creator>
  <cp:keywords/>
  <cp:lastModifiedBy>Lauren Dassow</cp:lastModifiedBy>
  <cp:revision>13</cp:revision>
  <dcterms:created xsi:type="dcterms:W3CDTF">2025-09-02T14:13:00Z</dcterms:created>
  <dcterms:modified xsi:type="dcterms:W3CDTF">2025-09-02T15:14:00Z</dcterms:modified>
  <cp:version/>
</cp:coreProperties>
</file>