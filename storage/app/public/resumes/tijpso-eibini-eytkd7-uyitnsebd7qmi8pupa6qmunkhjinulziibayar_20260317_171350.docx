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3001A" w14:textId="6AF0B6A1" w:rsidR="00394A6D" w:rsidRPr="008A5600" w:rsidRDefault="00000000">
      <w:pPr>
        <w:pStyle w:val="Title"/>
        <w:rPr>
          <w:color w:val="auto"/>
        </w:rPr>
      </w:pPr>
      <w:sdt>
        <w:sdtPr>
          <w:rPr>
            <w:color w:val="auto"/>
          </w:rPr>
          <w:alias w:val="Enter your name:"/>
          <w:tag w:val=""/>
          <w:id w:val="-328297061"/>
          <w:placeholder>
            <w:docPart w:val="705F6D7C69B64F9280D55B5883F7E232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9E568E" w:rsidRPr="009E568E">
            <w:rPr>
              <w:color w:val="auto"/>
            </w:rPr>
            <w:t>MUNKHJIN ULZIIBAYAR</w:t>
          </w:r>
        </w:sdtContent>
      </w:sdt>
    </w:p>
    <w:p w14:paraId="3F77C607" w14:textId="5D000CC9" w:rsidR="00394A6D" w:rsidRPr="008A5600" w:rsidRDefault="009427EB">
      <w:pPr>
        <w:rPr>
          <w:color w:val="auto"/>
        </w:rPr>
      </w:pPr>
      <w:r w:rsidRPr="009427EB">
        <w:rPr>
          <w:color w:val="auto"/>
        </w:rPr>
        <w:t>Centreville, VA 20121</w:t>
      </w:r>
      <w:r w:rsidR="00775B78">
        <w:rPr>
          <w:color w:val="auto"/>
        </w:rPr>
        <w:t xml:space="preserve"> </w:t>
      </w:r>
      <w:r w:rsidR="00FC45DE">
        <w:rPr>
          <w:color w:val="auto"/>
        </w:rPr>
        <w:t>|</w:t>
      </w:r>
      <w:r w:rsidR="007D00B3" w:rsidRPr="008A5600">
        <w:rPr>
          <w:color w:val="auto"/>
        </w:rPr>
        <w:t> </w:t>
      </w:r>
      <w:r w:rsidR="009A1C1D" w:rsidRPr="009A1C1D">
        <w:rPr>
          <w:color w:val="auto"/>
        </w:rPr>
        <w:t>(571) 447 3092 | Munkhjinulziibayar@gmail.com</w:t>
      </w:r>
    </w:p>
    <w:p w14:paraId="70F4D98D" w14:textId="1E1B1BDD" w:rsidR="00394A6D" w:rsidRPr="008A5600" w:rsidRDefault="00682DA0">
      <w:pPr>
        <w:pStyle w:val="Heading1"/>
        <w:rPr>
          <w:color w:val="auto"/>
        </w:rPr>
      </w:pPr>
      <w:r w:rsidRPr="008A5600">
        <w:rPr>
          <w:color w:val="auto"/>
        </w:rPr>
        <w:t xml:space="preserve">Professional </w:t>
      </w:r>
      <w:r w:rsidR="00CB4606" w:rsidRPr="008A5600">
        <w:rPr>
          <w:color w:val="auto"/>
        </w:rPr>
        <w:t>Summary</w:t>
      </w:r>
    </w:p>
    <w:p w14:paraId="20E7B73D" w14:textId="5E0F49A1" w:rsidR="00447D47" w:rsidRDefault="006377A7" w:rsidP="006377A7">
      <w:pPr>
        <w:pStyle w:val="ListBullet"/>
        <w:rPr>
          <w:color w:val="auto"/>
        </w:rPr>
      </w:pPr>
      <w:r w:rsidRPr="00E55675">
        <w:rPr>
          <w:color w:val="auto"/>
        </w:rPr>
        <w:t xml:space="preserve">Results-driven Data Analyst with over </w:t>
      </w:r>
      <w:r w:rsidR="006749C4">
        <w:rPr>
          <w:b/>
          <w:bCs/>
          <w:color w:val="auto"/>
        </w:rPr>
        <w:t>5</w:t>
      </w:r>
      <w:r w:rsidR="00C1081A" w:rsidRPr="00327DCB">
        <w:rPr>
          <w:b/>
          <w:bCs/>
          <w:color w:val="auto"/>
        </w:rPr>
        <w:t>+ years</w:t>
      </w:r>
      <w:r w:rsidRPr="00E55675">
        <w:rPr>
          <w:color w:val="auto"/>
        </w:rPr>
        <w:t xml:space="preserve"> of hands-on experience, demonstrating a consistent ability to harness analytical skills and technical expertise for extracting valuable insights from complex datasets. </w:t>
      </w:r>
    </w:p>
    <w:p w14:paraId="2F0ADB01" w14:textId="65985AFE" w:rsidR="006377A7" w:rsidRPr="00E55675" w:rsidRDefault="006377A7" w:rsidP="006377A7">
      <w:pPr>
        <w:pStyle w:val="ListBullet"/>
        <w:rPr>
          <w:color w:val="auto"/>
        </w:rPr>
      </w:pPr>
      <w:r w:rsidRPr="00E55675">
        <w:rPr>
          <w:color w:val="auto"/>
        </w:rPr>
        <w:t>Proficient in SQL, Python, SSIS, and Tableau, I specialize in transforming raw data into meaningful and actionable information. Throughout my career, I have honed my skills in data manipulation, statistical analysis, and data visualization, contributing to informed decision-making processes. With a proven track record in designing and implementing ETL processes, I ensure data accuracy and integrity throughout its lifecycle.</w:t>
      </w:r>
    </w:p>
    <w:p w14:paraId="7AFDBD13" w14:textId="77777777" w:rsidR="00E55675" w:rsidRDefault="006377A7" w:rsidP="006377A7">
      <w:pPr>
        <w:pStyle w:val="ListBullet"/>
        <w:rPr>
          <w:color w:val="auto"/>
        </w:rPr>
      </w:pPr>
      <w:r w:rsidRPr="006377A7">
        <w:rPr>
          <w:color w:val="auto"/>
        </w:rPr>
        <w:t>My experience includes effectively communicating technical findings to non-technical stakeholders, fostering collaborative decision-making, and enhancing organizational understanding. Over the years, I have developed a keen ability to navigate and analyze diverse datasets, providing valuable insights that drive business strategy. Committed to continuous learning and staying abreast of emerging technologies, I bring a dynamic and adaptable approach to solving business challenges through data analysis.</w:t>
      </w:r>
    </w:p>
    <w:p w14:paraId="420E1711" w14:textId="05C53E90" w:rsidR="009B01AE" w:rsidRPr="008A5600" w:rsidRDefault="009B01AE" w:rsidP="006377A7">
      <w:pPr>
        <w:pStyle w:val="ListBullet"/>
        <w:rPr>
          <w:color w:val="auto"/>
        </w:rPr>
      </w:pPr>
      <w:r w:rsidRPr="008A5600">
        <w:rPr>
          <w:color w:val="auto"/>
        </w:rPr>
        <w:t>Experience in SQL Server Integration Services (</w:t>
      </w:r>
      <w:r w:rsidRPr="008A5600">
        <w:rPr>
          <w:b/>
          <w:bCs/>
          <w:color w:val="auto"/>
        </w:rPr>
        <w:t>SSIS</w:t>
      </w:r>
      <w:r w:rsidRPr="008A5600">
        <w:rPr>
          <w:color w:val="auto"/>
        </w:rPr>
        <w:t>), SQL Server Reporting Services (</w:t>
      </w:r>
      <w:r w:rsidRPr="008A5600">
        <w:rPr>
          <w:b/>
          <w:bCs/>
          <w:color w:val="auto"/>
        </w:rPr>
        <w:t>SSRS</w:t>
      </w:r>
      <w:r w:rsidRPr="008A5600">
        <w:rPr>
          <w:color w:val="auto"/>
        </w:rPr>
        <w:t>) and SQL Server Analysis Services (SSAS).</w:t>
      </w:r>
    </w:p>
    <w:p w14:paraId="373CAB95" w14:textId="663F10CE" w:rsidR="00500859" w:rsidRPr="008A5600" w:rsidRDefault="001C3C79" w:rsidP="00DD4208">
      <w:pPr>
        <w:pStyle w:val="ListBullet"/>
        <w:rPr>
          <w:color w:val="auto"/>
        </w:rPr>
      </w:pPr>
      <w:r w:rsidRPr="008A5600">
        <w:rPr>
          <w:color w:val="auto"/>
        </w:rPr>
        <w:t>Experience in writing the Oracle SQL Queries and procedures based on the requirement.</w:t>
      </w:r>
    </w:p>
    <w:p w14:paraId="1C749604" w14:textId="74449A29" w:rsidR="0079392E" w:rsidRPr="008A5600" w:rsidRDefault="0079392E" w:rsidP="00DD4208">
      <w:pPr>
        <w:pStyle w:val="ListBullet"/>
        <w:rPr>
          <w:color w:val="auto"/>
        </w:rPr>
      </w:pPr>
      <w:r w:rsidRPr="008A5600">
        <w:rPr>
          <w:color w:val="auto"/>
        </w:rPr>
        <w:t>Experience developing Custom BI Reports</w:t>
      </w:r>
      <w:r w:rsidR="002631C7" w:rsidRPr="008A5600">
        <w:rPr>
          <w:color w:val="auto"/>
        </w:rPr>
        <w:t xml:space="preserve"> using </w:t>
      </w:r>
      <w:r w:rsidR="002631C7" w:rsidRPr="008A5600">
        <w:rPr>
          <w:b/>
          <w:bCs/>
          <w:color w:val="auto"/>
        </w:rPr>
        <w:t>Tableau</w:t>
      </w:r>
      <w:r w:rsidR="002631C7" w:rsidRPr="008A5600">
        <w:rPr>
          <w:color w:val="auto"/>
        </w:rPr>
        <w:t>.</w:t>
      </w:r>
    </w:p>
    <w:p w14:paraId="06DB1D3F" w14:textId="5C275A4A" w:rsidR="002346EA" w:rsidRPr="008A5600" w:rsidRDefault="002346EA" w:rsidP="00DD4208">
      <w:pPr>
        <w:pStyle w:val="ListBullet"/>
        <w:rPr>
          <w:color w:val="auto"/>
        </w:rPr>
      </w:pPr>
      <w:r w:rsidRPr="008A5600">
        <w:rPr>
          <w:color w:val="auto"/>
        </w:rPr>
        <w:t xml:space="preserve">Strong understanding of various SDLC methodologies such </w:t>
      </w:r>
      <w:r w:rsidR="00C15856" w:rsidRPr="008A5600">
        <w:rPr>
          <w:color w:val="auto"/>
        </w:rPr>
        <w:t xml:space="preserve">as </w:t>
      </w:r>
      <w:r w:rsidRPr="008A5600">
        <w:rPr>
          <w:color w:val="auto"/>
        </w:rPr>
        <w:t>Waterfall and Agile</w:t>
      </w:r>
      <w:r w:rsidR="00C15856" w:rsidRPr="008A5600">
        <w:rPr>
          <w:color w:val="auto"/>
        </w:rPr>
        <w:t>.</w:t>
      </w:r>
    </w:p>
    <w:p w14:paraId="472332A2" w14:textId="7C66E0D9" w:rsidR="005214E8" w:rsidRPr="008A5600" w:rsidRDefault="005214E8" w:rsidP="00DD4208">
      <w:pPr>
        <w:pStyle w:val="ListBullet"/>
        <w:rPr>
          <w:color w:val="auto"/>
        </w:rPr>
      </w:pPr>
      <w:r w:rsidRPr="008A5600">
        <w:rPr>
          <w:color w:val="auto"/>
        </w:rPr>
        <w:t xml:space="preserve">Experienced in choosing </w:t>
      </w:r>
      <w:r w:rsidR="00E025BA" w:rsidRPr="008A5600">
        <w:rPr>
          <w:color w:val="auto"/>
        </w:rPr>
        <w:t>the right</w:t>
      </w:r>
      <w:r w:rsidRPr="008A5600">
        <w:rPr>
          <w:color w:val="auto"/>
        </w:rPr>
        <w:t xml:space="preserve"> data types for the metadata based on the source data and helps in maintaining consistency between source and target systems.</w:t>
      </w:r>
    </w:p>
    <w:p w14:paraId="28B50087" w14:textId="273D2C33" w:rsidR="004E4D9F" w:rsidRPr="008A5600" w:rsidRDefault="004E4D9F" w:rsidP="00DD4208">
      <w:pPr>
        <w:pStyle w:val="ListBullet"/>
        <w:rPr>
          <w:color w:val="auto"/>
        </w:rPr>
      </w:pPr>
      <w:r w:rsidRPr="008A5600">
        <w:rPr>
          <w:color w:val="auto"/>
        </w:rPr>
        <w:t xml:space="preserve">Moderate experience in different Databases like </w:t>
      </w:r>
      <w:r w:rsidR="00190376" w:rsidRPr="008A5600">
        <w:rPr>
          <w:color w:val="auto"/>
        </w:rPr>
        <w:t xml:space="preserve">Azure, </w:t>
      </w:r>
      <w:r w:rsidR="00710285" w:rsidRPr="008A5600">
        <w:rPr>
          <w:color w:val="auto"/>
        </w:rPr>
        <w:t xml:space="preserve">MSSQL, </w:t>
      </w:r>
      <w:r w:rsidRPr="008A5600">
        <w:rPr>
          <w:color w:val="auto"/>
        </w:rPr>
        <w:t>Oracle, SQL Server, MongoDB, Hadoop, Cassandra</w:t>
      </w:r>
      <w:r w:rsidR="00150E65" w:rsidRPr="008A5600">
        <w:rPr>
          <w:color w:val="auto"/>
        </w:rPr>
        <w:t>.</w:t>
      </w:r>
    </w:p>
    <w:p w14:paraId="698C3D5B" w14:textId="1A1E9AE6" w:rsidR="0042545C" w:rsidRDefault="00190376" w:rsidP="0042545C">
      <w:pPr>
        <w:pStyle w:val="ListBullet"/>
        <w:numPr>
          <w:ilvl w:val="0"/>
          <w:numId w:val="0"/>
        </w:numPr>
        <w:ind w:left="360" w:hanging="360"/>
        <w:rPr>
          <w:color w:val="auto"/>
        </w:rPr>
      </w:pPr>
      <w:r w:rsidRPr="007117E9">
        <w:rPr>
          <w:color w:val="auto"/>
        </w:rPr>
        <w:t>Strong working experience in the Data Analysis, Design, Development, Implementation and Testing of Data Warehousing using Data Conversions, Data Extraction, Data Transformation and Data Loading (</w:t>
      </w:r>
      <w:r w:rsidRPr="007117E9">
        <w:rPr>
          <w:b/>
          <w:bCs/>
          <w:color w:val="auto"/>
        </w:rPr>
        <w:t>ETL</w:t>
      </w:r>
      <w:r w:rsidRPr="007117E9">
        <w:rPr>
          <w:color w:val="auto"/>
        </w:rPr>
        <w:t>)</w:t>
      </w:r>
    </w:p>
    <w:p w14:paraId="23293529" w14:textId="77777777" w:rsidR="007117E9" w:rsidRPr="007117E9" w:rsidRDefault="007117E9" w:rsidP="0042545C">
      <w:pPr>
        <w:pStyle w:val="ListBullet"/>
        <w:numPr>
          <w:ilvl w:val="0"/>
          <w:numId w:val="0"/>
        </w:numPr>
        <w:ind w:left="360" w:hanging="360"/>
        <w:rPr>
          <w:color w:val="auto"/>
        </w:rPr>
      </w:pPr>
    </w:p>
    <w:p w14:paraId="18B8E62C" w14:textId="77777777" w:rsidR="0042545C" w:rsidRPr="008A5600" w:rsidRDefault="0042545C" w:rsidP="0042545C">
      <w:pPr>
        <w:pStyle w:val="ListBullet"/>
        <w:numPr>
          <w:ilvl w:val="0"/>
          <w:numId w:val="0"/>
        </w:numPr>
        <w:rPr>
          <w:b/>
          <w:bCs/>
          <w:color w:val="auto"/>
        </w:rPr>
      </w:pPr>
      <w:r w:rsidRPr="008A5600">
        <w:rPr>
          <w:b/>
          <w:bCs/>
          <w:color w:val="auto"/>
        </w:rPr>
        <w:t>TECHNICAL SKILLS:</w:t>
      </w:r>
    </w:p>
    <w:p w14:paraId="0862EB99" w14:textId="580AB2F8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SDLC</w:t>
      </w:r>
      <w:r w:rsidR="009428C3" w:rsidRPr="008A5600">
        <w:rPr>
          <w:color w:val="auto"/>
        </w:rPr>
        <w:t xml:space="preserve">: </w:t>
      </w:r>
      <w:r w:rsidRPr="008A5600">
        <w:rPr>
          <w:color w:val="auto"/>
        </w:rPr>
        <w:t xml:space="preserve">                          Agile-Scrum, UML, RUP, Waterfall</w:t>
      </w:r>
    </w:p>
    <w:p w14:paraId="55F4F63E" w14:textId="2CBC9DB8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Database Tool</w:t>
      </w:r>
      <w:r w:rsidR="009428C3" w:rsidRPr="008A5600">
        <w:rPr>
          <w:b/>
          <w:bCs/>
          <w:color w:val="auto"/>
        </w:rPr>
        <w:t xml:space="preserve">s:      </w:t>
      </w:r>
      <w:r w:rsidRPr="008A5600">
        <w:rPr>
          <w:color w:val="auto"/>
        </w:rPr>
        <w:t>SQL Server Management, SQL Loader, SQL Developer, TOAD</w:t>
      </w:r>
    </w:p>
    <w:p w14:paraId="31978210" w14:textId="341D74ED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Languages</w:t>
      </w:r>
      <w:r w:rsidR="009428C3" w:rsidRPr="008A5600">
        <w:rPr>
          <w:color w:val="auto"/>
        </w:rPr>
        <w:t xml:space="preserve">:              </w:t>
      </w:r>
      <w:r w:rsidRPr="008A5600">
        <w:rPr>
          <w:color w:val="auto"/>
        </w:rPr>
        <w:t xml:space="preserve"> SQL, PL/SQL</w:t>
      </w:r>
      <w:r w:rsidR="00E44097">
        <w:rPr>
          <w:color w:val="auto"/>
        </w:rPr>
        <w:t>,</w:t>
      </w:r>
      <w:r w:rsidR="00E12315">
        <w:rPr>
          <w:color w:val="auto"/>
        </w:rPr>
        <w:t xml:space="preserve"> </w:t>
      </w:r>
      <w:r w:rsidR="00E12315" w:rsidRPr="00902EED">
        <w:rPr>
          <w:color w:val="auto"/>
        </w:rPr>
        <w:t>Python</w:t>
      </w:r>
      <w:r w:rsidR="001A0875">
        <w:rPr>
          <w:color w:val="auto"/>
        </w:rPr>
        <w:t xml:space="preserve">, </w:t>
      </w:r>
      <w:r w:rsidR="00E12315" w:rsidRPr="00902EED">
        <w:rPr>
          <w:color w:val="auto"/>
        </w:rPr>
        <w:t>Anaconda</w:t>
      </w:r>
      <w:r w:rsidR="001A0875">
        <w:rPr>
          <w:color w:val="auto"/>
        </w:rPr>
        <w:t>,</w:t>
      </w:r>
      <w:r w:rsidR="006F6AFE">
        <w:rPr>
          <w:color w:val="auto"/>
        </w:rPr>
        <w:t xml:space="preserve"> </w:t>
      </w:r>
      <w:r w:rsidR="00E12315" w:rsidRPr="00902EED">
        <w:rPr>
          <w:color w:val="auto"/>
        </w:rPr>
        <w:t>NumPy</w:t>
      </w:r>
    </w:p>
    <w:p w14:paraId="7C51E954" w14:textId="2027A6DF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ETL Tools:</w:t>
      </w:r>
      <w:r w:rsidRPr="008A5600">
        <w:rPr>
          <w:color w:val="auto"/>
        </w:rPr>
        <w:t xml:space="preserve"> </w:t>
      </w:r>
      <w:r w:rsidRPr="008A5600">
        <w:rPr>
          <w:color w:val="auto"/>
        </w:rPr>
        <w:tab/>
        <w:t xml:space="preserve"> </w:t>
      </w:r>
      <w:r w:rsidR="00BE6467" w:rsidRPr="008A5600">
        <w:rPr>
          <w:color w:val="auto"/>
        </w:rPr>
        <w:t xml:space="preserve">     </w:t>
      </w:r>
      <w:r w:rsidRPr="008A5600">
        <w:rPr>
          <w:color w:val="auto"/>
        </w:rPr>
        <w:t xml:space="preserve">  Informatica, SSIS</w:t>
      </w:r>
      <w:r w:rsidR="009428C3" w:rsidRPr="008A5600">
        <w:rPr>
          <w:color w:val="auto"/>
        </w:rPr>
        <w:t>.</w:t>
      </w:r>
    </w:p>
    <w:p w14:paraId="6D712E9A" w14:textId="2C1B0499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BI Tools:</w:t>
      </w:r>
      <w:r w:rsidRPr="008A5600">
        <w:rPr>
          <w:color w:val="auto"/>
        </w:rPr>
        <w:t xml:space="preserve"> </w:t>
      </w:r>
      <w:r w:rsidRPr="008A5600">
        <w:rPr>
          <w:color w:val="auto"/>
        </w:rPr>
        <w:tab/>
        <w:t xml:space="preserve">  </w:t>
      </w:r>
      <w:r w:rsidR="00BE6467" w:rsidRPr="008A5600">
        <w:rPr>
          <w:color w:val="auto"/>
        </w:rPr>
        <w:t xml:space="preserve">     </w:t>
      </w:r>
      <w:r w:rsidRPr="008A5600">
        <w:rPr>
          <w:color w:val="auto"/>
        </w:rPr>
        <w:t xml:space="preserve"> Tableau, Crystal Reports, SAS, Business Object, Power BI</w:t>
      </w:r>
    </w:p>
    <w:p w14:paraId="2A15CA26" w14:textId="7CC8D487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Databases</w:t>
      </w:r>
      <w:r w:rsidRPr="008A5600">
        <w:rPr>
          <w:color w:val="auto"/>
        </w:rPr>
        <w:t xml:space="preserve">:   </w:t>
      </w:r>
      <w:r w:rsidRPr="008A5600">
        <w:rPr>
          <w:color w:val="auto"/>
        </w:rPr>
        <w:tab/>
        <w:t xml:space="preserve">   </w:t>
      </w:r>
      <w:r w:rsidR="00BE6467" w:rsidRPr="008A5600">
        <w:rPr>
          <w:color w:val="auto"/>
        </w:rPr>
        <w:t xml:space="preserve">    </w:t>
      </w:r>
      <w:r w:rsidRPr="008A5600">
        <w:rPr>
          <w:color w:val="auto"/>
        </w:rPr>
        <w:t xml:space="preserve"> SQL Server, </w:t>
      </w:r>
      <w:r w:rsidR="0036492D" w:rsidRPr="008A5600">
        <w:rPr>
          <w:color w:val="auto"/>
        </w:rPr>
        <w:t>Snowflake, Amazon</w:t>
      </w:r>
      <w:r w:rsidRPr="008A5600">
        <w:rPr>
          <w:color w:val="auto"/>
        </w:rPr>
        <w:t xml:space="preserve"> Cloud (AWS)</w:t>
      </w:r>
      <w:r w:rsidR="00BE0AF5" w:rsidRPr="008A5600">
        <w:rPr>
          <w:color w:val="auto"/>
        </w:rPr>
        <w:t>, REDSHIFT</w:t>
      </w:r>
      <w:r w:rsidR="005B2F08" w:rsidRPr="008A5600">
        <w:rPr>
          <w:color w:val="auto"/>
        </w:rPr>
        <w:t>.</w:t>
      </w:r>
    </w:p>
    <w:p w14:paraId="20F8E58E" w14:textId="3148402A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Operating Systems</w:t>
      </w:r>
      <w:r w:rsidR="00520D26" w:rsidRPr="008A5600">
        <w:rPr>
          <w:b/>
          <w:bCs/>
          <w:color w:val="auto"/>
        </w:rPr>
        <w:t xml:space="preserve">: </w:t>
      </w:r>
      <w:r w:rsidR="00520D26" w:rsidRPr="008A5600">
        <w:rPr>
          <w:color w:val="auto"/>
        </w:rPr>
        <w:t>Windows</w:t>
      </w:r>
      <w:r w:rsidRPr="008A5600">
        <w:rPr>
          <w:color w:val="auto"/>
        </w:rPr>
        <w:t>, Linux</w:t>
      </w:r>
      <w:r w:rsidR="00520D26" w:rsidRPr="008A5600">
        <w:rPr>
          <w:color w:val="auto"/>
        </w:rPr>
        <w:t>, MAC</w:t>
      </w:r>
      <w:r w:rsidR="00132585" w:rsidRPr="008A5600">
        <w:rPr>
          <w:color w:val="auto"/>
        </w:rPr>
        <w:t>, Windows server</w:t>
      </w:r>
      <w:r w:rsidR="00343F51" w:rsidRPr="008A5600">
        <w:rPr>
          <w:color w:val="auto"/>
        </w:rPr>
        <w:t xml:space="preserve"> 2012</w:t>
      </w:r>
      <w:r w:rsidR="000A4B8D" w:rsidRPr="008A5600">
        <w:rPr>
          <w:color w:val="auto"/>
        </w:rPr>
        <w:t>.</w:t>
      </w:r>
    </w:p>
    <w:p w14:paraId="078B3296" w14:textId="5B4E645E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RDBMS</w:t>
      </w:r>
      <w:r w:rsidRPr="008A5600">
        <w:rPr>
          <w:color w:val="auto"/>
        </w:rPr>
        <w:t>:</w:t>
      </w:r>
      <w:r w:rsidRPr="008A5600">
        <w:rPr>
          <w:color w:val="auto"/>
        </w:rPr>
        <w:tab/>
        <w:t xml:space="preserve">  </w:t>
      </w:r>
      <w:r w:rsidR="00BE6467" w:rsidRPr="008A5600">
        <w:rPr>
          <w:color w:val="auto"/>
        </w:rPr>
        <w:t xml:space="preserve">     </w:t>
      </w:r>
      <w:r w:rsidRPr="008A5600">
        <w:rPr>
          <w:color w:val="auto"/>
        </w:rPr>
        <w:t xml:space="preserve"> SQL, Oracle, and MS Access</w:t>
      </w:r>
    </w:p>
    <w:p w14:paraId="526E7FC5" w14:textId="67909640" w:rsidR="0042545C" w:rsidRPr="008A5600" w:rsidRDefault="0042545C" w:rsidP="00FD559F">
      <w:pPr>
        <w:pStyle w:val="ListBullet"/>
        <w:numPr>
          <w:ilvl w:val="0"/>
          <w:numId w:val="0"/>
        </w:numPr>
        <w:rPr>
          <w:color w:val="auto"/>
        </w:rPr>
      </w:pPr>
      <w:r w:rsidRPr="008A5600">
        <w:rPr>
          <w:b/>
          <w:bCs/>
          <w:color w:val="auto"/>
        </w:rPr>
        <w:t>Utilities/Application:</w:t>
      </w:r>
      <w:r w:rsidRPr="008A5600">
        <w:rPr>
          <w:color w:val="auto"/>
        </w:rPr>
        <w:tab/>
        <w:t xml:space="preserve">   </w:t>
      </w:r>
      <w:r w:rsidR="00C41344" w:rsidRPr="008A5600">
        <w:rPr>
          <w:color w:val="auto"/>
        </w:rPr>
        <w:t xml:space="preserve">Notepad++, Visual Studio Code, </w:t>
      </w:r>
      <w:r w:rsidRPr="008A5600">
        <w:rPr>
          <w:color w:val="auto"/>
        </w:rPr>
        <w:t>MS Office Excel, Outlook, PowerPoint, MS Project, MS Access</w:t>
      </w:r>
    </w:p>
    <w:p w14:paraId="200FCF85" w14:textId="595A82F0" w:rsidR="00843A11" w:rsidRPr="008A5600" w:rsidRDefault="00574C65" w:rsidP="00843A11">
      <w:pPr>
        <w:pStyle w:val="Heading1"/>
        <w:rPr>
          <w:color w:val="auto"/>
        </w:rPr>
      </w:pPr>
      <w:r w:rsidRPr="008A5600">
        <w:rPr>
          <w:color w:val="auto"/>
        </w:rPr>
        <w:lastRenderedPageBreak/>
        <w:t xml:space="preserve">Work </w:t>
      </w:r>
      <w:sdt>
        <w:sdtPr>
          <w:rPr>
            <w:color w:val="auto"/>
          </w:rPr>
          <w:alias w:val="Experience:"/>
          <w:tag w:val="Experience:"/>
          <w:id w:val="1494989950"/>
          <w:placeholder>
            <w:docPart w:val="A3267AD3B4EC48AC94561A7A9F8742A2"/>
          </w:placeholder>
          <w:temporary/>
          <w:showingPlcHdr/>
          <w15:appearance w15:val="hidden"/>
        </w:sdtPr>
        <w:sdtContent>
          <w:r w:rsidR="00843A11" w:rsidRPr="008A5600">
            <w:rPr>
              <w:color w:val="auto"/>
            </w:rPr>
            <w:t>Experience</w:t>
          </w:r>
        </w:sdtContent>
      </w:sdt>
    </w:p>
    <w:p w14:paraId="1998ECB2" w14:textId="7DABB93B" w:rsidR="00843A11" w:rsidRDefault="00C65594" w:rsidP="00843A11">
      <w:pPr>
        <w:pStyle w:val="Heading2"/>
        <w:rPr>
          <w:color w:val="auto"/>
        </w:rPr>
      </w:pPr>
      <w:r w:rsidRPr="008A5600">
        <w:rPr>
          <w:color w:val="auto"/>
        </w:rPr>
        <w:t>Data analyst</w:t>
      </w:r>
      <w:r w:rsidR="00843A11" w:rsidRPr="008A5600">
        <w:rPr>
          <w:color w:val="auto"/>
        </w:rPr>
        <w:t> | </w:t>
      </w:r>
      <w:r w:rsidR="00823579">
        <w:rPr>
          <w:color w:val="auto"/>
        </w:rPr>
        <w:t>FEDEX</w:t>
      </w:r>
      <w:r w:rsidR="00843A11" w:rsidRPr="008A5600">
        <w:rPr>
          <w:color w:val="auto"/>
        </w:rPr>
        <w:t> | </w:t>
      </w:r>
      <w:r w:rsidRPr="008A5600">
        <w:rPr>
          <w:color w:val="auto"/>
        </w:rPr>
        <w:t>0</w:t>
      </w:r>
      <w:r w:rsidR="001E0EDD">
        <w:rPr>
          <w:color w:val="auto"/>
        </w:rPr>
        <w:t>1</w:t>
      </w:r>
      <w:r w:rsidRPr="008A5600">
        <w:rPr>
          <w:color w:val="auto"/>
        </w:rPr>
        <w:t>/202</w:t>
      </w:r>
      <w:r w:rsidR="001E0EDD">
        <w:rPr>
          <w:color w:val="auto"/>
        </w:rPr>
        <w:t>2</w:t>
      </w:r>
      <w:r w:rsidR="00843A11" w:rsidRPr="008A5600">
        <w:rPr>
          <w:color w:val="auto"/>
        </w:rPr>
        <w:t xml:space="preserve"> </w:t>
      </w:r>
      <w:r w:rsidRPr="008A5600">
        <w:rPr>
          <w:color w:val="auto"/>
        </w:rPr>
        <w:t>–</w:t>
      </w:r>
      <w:r w:rsidR="00843A11" w:rsidRPr="008A5600">
        <w:rPr>
          <w:color w:val="auto"/>
        </w:rPr>
        <w:t xml:space="preserve"> </w:t>
      </w:r>
      <w:r w:rsidRPr="008A5600">
        <w:rPr>
          <w:color w:val="auto"/>
        </w:rPr>
        <w:t>current</w:t>
      </w:r>
    </w:p>
    <w:p w14:paraId="6B13CB13" w14:textId="1A074DBB" w:rsidR="00135D71" w:rsidRDefault="00823579" w:rsidP="00135D71">
      <w:pPr>
        <w:pStyle w:val="ListBullet"/>
        <w:numPr>
          <w:ilvl w:val="0"/>
          <w:numId w:val="0"/>
        </w:numPr>
        <w:ind w:left="360"/>
        <w:rPr>
          <w:color w:val="auto"/>
        </w:rPr>
      </w:pPr>
      <w:r w:rsidRPr="00823579">
        <w:rPr>
          <w:color w:val="auto"/>
        </w:rPr>
        <w:t xml:space="preserve">Acts as a technical expert on complex and specialist </w:t>
      </w:r>
      <w:proofErr w:type="gramStart"/>
      <w:r w:rsidRPr="00823579">
        <w:rPr>
          <w:color w:val="auto"/>
        </w:rPr>
        <w:t>subject</w:t>
      </w:r>
      <w:proofErr w:type="gramEnd"/>
      <w:r w:rsidRPr="00823579">
        <w:rPr>
          <w:color w:val="auto"/>
        </w:rPr>
        <w:t xml:space="preserve">. Supports management with the analysis, interpretation and application of complex information, contributing to the achievement of divisional and corporate goals. </w:t>
      </w:r>
      <w:r w:rsidR="00135D71" w:rsidRPr="00135D71">
        <w:rPr>
          <w:color w:val="auto"/>
        </w:rPr>
        <w:t xml:space="preserve">Committed to continuous learning and staying at the forefront of emerging technologies, I bring a dynamic and adaptable approach to solving business challenges through comprehensive data analysis. </w:t>
      </w:r>
    </w:p>
    <w:p w14:paraId="588C0F5F" w14:textId="574E1F4E" w:rsidR="008A5600" w:rsidRDefault="008A5600" w:rsidP="00CF5F84">
      <w:pPr>
        <w:pStyle w:val="ListBullet"/>
        <w:numPr>
          <w:ilvl w:val="0"/>
          <w:numId w:val="21"/>
        </w:numPr>
        <w:rPr>
          <w:color w:val="auto"/>
        </w:rPr>
      </w:pPr>
      <w:r w:rsidRPr="008A5600">
        <w:rPr>
          <w:color w:val="auto"/>
        </w:rPr>
        <w:t>Worked extensively in Data Migration and data conversion from legacy to Oracle platform, documented Data Mapping and data profiling requirements, data transformation requirements for ETL and data integration.</w:t>
      </w:r>
    </w:p>
    <w:p w14:paraId="618DCEF8" w14:textId="3D613EC7" w:rsidR="00486908" w:rsidRDefault="00427788" w:rsidP="00CF5F84">
      <w:pPr>
        <w:pStyle w:val="ListBullet"/>
        <w:numPr>
          <w:ilvl w:val="0"/>
          <w:numId w:val="21"/>
        </w:numPr>
        <w:rPr>
          <w:color w:val="auto"/>
        </w:rPr>
      </w:pPr>
      <w:r>
        <w:rPr>
          <w:color w:val="auto"/>
        </w:rPr>
        <w:t xml:space="preserve">Developed </w:t>
      </w:r>
      <w:r w:rsidR="00486908" w:rsidRPr="00486908">
        <w:rPr>
          <w:color w:val="auto"/>
        </w:rPr>
        <w:t>Python</w:t>
      </w:r>
      <w:r>
        <w:rPr>
          <w:color w:val="auto"/>
        </w:rPr>
        <w:t xml:space="preserve"> project that </w:t>
      </w:r>
      <w:proofErr w:type="gramStart"/>
      <w:r>
        <w:rPr>
          <w:color w:val="auto"/>
        </w:rPr>
        <w:t>using</w:t>
      </w:r>
      <w:proofErr w:type="gramEnd"/>
      <w:r>
        <w:rPr>
          <w:color w:val="auto"/>
        </w:rPr>
        <w:t xml:space="preserve"> </w:t>
      </w:r>
      <w:r w:rsidR="00486908" w:rsidRPr="00486908">
        <w:rPr>
          <w:color w:val="auto"/>
        </w:rPr>
        <w:t>Anaconda</w:t>
      </w:r>
      <w:r>
        <w:rPr>
          <w:color w:val="auto"/>
        </w:rPr>
        <w:t xml:space="preserve"> </w:t>
      </w:r>
      <w:r w:rsidR="00486908" w:rsidRPr="00486908">
        <w:rPr>
          <w:color w:val="auto"/>
        </w:rPr>
        <w:t>and NumPy for data quality assurance and validation. Implemented data cleaning procedures, including outlier detection, data type conversions, and consistency checks.</w:t>
      </w:r>
    </w:p>
    <w:p w14:paraId="696FD886" w14:textId="68BC1042" w:rsidR="00CF5F84" w:rsidRDefault="008B2C6C" w:rsidP="008B2C6C">
      <w:pPr>
        <w:pStyle w:val="ListParagraph"/>
        <w:numPr>
          <w:ilvl w:val="0"/>
          <w:numId w:val="21"/>
        </w:numPr>
        <w:rPr>
          <w:color w:val="auto"/>
        </w:rPr>
      </w:pPr>
      <w:r w:rsidRPr="008B2C6C">
        <w:rPr>
          <w:color w:val="auto"/>
        </w:rPr>
        <w:t>Generated ad-hoc SQL queries using joins, database connections and transformation rules to fetch data from PC Data warehouse.</w:t>
      </w:r>
    </w:p>
    <w:p w14:paraId="11C8A93E" w14:textId="53B64CEB" w:rsidR="008B2C6C" w:rsidRDefault="00144BC5" w:rsidP="008B2C6C">
      <w:pPr>
        <w:pStyle w:val="ListParagraph"/>
        <w:numPr>
          <w:ilvl w:val="0"/>
          <w:numId w:val="21"/>
        </w:numPr>
        <w:rPr>
          <w:color w:val="auto"/>
        </w:rPr>
      </w:pPr>
      <w:r w:rsidRPr="00144BC5">
        <w:rPr>
          <w:color w:val="auto"/>
        </w:rPr>
        <w:t>Retrieve data from the data warehouse and use the data to create insightful reports and analyses.</w:t>
      </w:r>
    </w:p>
    <w:p w14:paraId="5AC9FA40" w14:textId="77777777" w:rsidR="009C1CB0" w:rsidRPr="009C1CB0" w:rsidRDefault="009C1CB0" w:rsidP="009C1CB0">
      <w:pPr>
        <w:pStyle w:val="ListParagraph"/>
        <w:numPr>
          <w:ilvl w:val="0"/>
          <w:numId w:val="21"/>
        </w:numPr>
        <w:rPr>
          <w:color w:val="auto"/>
        </w:rPr>
      </w:pPr>
      <w:r w:rsidRPr="009C1CB0">
        <w:rPr>
          <w:color w:val="auto"/>
        </w:rPr>
        <w:t>Worked on user defined stored procedure PL/SQL Developer for data conversion from flat files to database.</w:t>
      </w:r>
    </w:p>
    <w:p w14:paraId="67DDE1BC" w14:textId="6BE6E2F4" w:rsidR="00974C0E" w:rsidRPr="003E603B" w:rsidRDefault="00974C0E" w:rsidP="008B2C6C">
      <w:pPr>
        <w:pStyle w:val="ListParagraph"/>
        <w:numPr>
          <w:ilvl w:val="0"/>
          <w:numId w:val="21"/>
        </w:numPr>
        <w:rPr>
          <w:color w:val="auto"/>
        </w:rPr>
      </w:pPr>
      <w:r w:rsidRPr="003E603B">
        <w:rPr>
          <w:color w:val="auto"/>
        </w:rPr>
        <w:t>Written various SQL queries for the data analysis and reporting purposes with the help of analytical and aggregate functions</w:t>
      </w:r>
      <w:r w:rsidR="003E603B" w:rsidRPr="003E603B">
        <w:rPr>
          <w:color w:val="auto"/>
        </w:rPr>
        <w:t xml:space="preserve"> and correlated sub queries.</w:t>
      </w:r>
    </w:p>
    <w:p w14:paraId="578F6531" w14:textId="208A2941" w:rsidR="00990118" w:rsidRDefault="00990118" w:rsidP="008B2C6C">
      <w:pPr>
        <w:pStyle w:val="ListParagraph"/>
        <w:numPr>
          <w:ilvl w:val="0"/>
          <w:numId w:val="21"/>
        </w:numPr>
        <w:rPr>
          <w:color w:val="auto"/>
        </w:rPr>
      </w:pPr>
      <w:r w:rsidRPr="00990118">
        <w:rPr>
          <w:color w:val="auto"/>
        </w:rPr>
        <w:t>Provided support of ad-hoc JIRA requests and special projects as assigned directly or through Agile.</w:t>
      </w:r>
    </w:p>
    <w:p w14:paraId="5A709D5F" w14:textId="7D053142" w:rsidR="00D100CA" w:rsidRDefault="00D100CA" w:rsidP="007117E9">
      <w:pPr>
        <w:pStyle w:val="ListParagraph"/>
        <w:numPr>
          <w:ilvl w:val="0"/>
          <w:numId w:val="21"/>
        </w:numPr>
        <w:spacing w:after="0"/>
        <w:rPr>
          <w:color w:val="auto"/>
        </w:rPr>
      </w:pPr>
      <w:r w:rsidRPr="00D100CA">
        <w:rPr>
          <w:color w:val="auto"/>
        </w:rPr>
        <w:t>Interacted with the stakeholders to get a better understanding of client business processes and gather business requirements.</w:t>
      </w:r>
    </w:p>
    <w:p w14:paraId="4D26F908" w14:textId="3DC4F41F" w:rsidR="00C142EA" w:rsidRPr="00C142EA" w:rsidRDefault="00C142EA" w:rsidP="007117E9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C142EA">
        <w:rPr>
          <w:rFonts w:ascii="Times New Roman" w:eastAsia="Times New Roman" w:hAnsi="Times New Roman" w:cs="Times New Roman"/>
          <w:b/>
          <w:color w:val="000000"/>
          <w:sz w:val="24"/>
        </w:rPr>
        <w:t>Environment:</w:t>
      </w:r>
      <w:r w:rsidRPr="00C142EA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0527DA">
        <w:rPr>
          <w:rFonts w:ascii="Times New Roman" w:eastAsia="Times New Roman" w:hAnsi="Times New Roman" w:cs="Times New Roman"/>
          <w:color w:val="000000"/>
          <w:sz w:val="24"/>
        </w:rPr>
        <w:t xml:space="preserve">Jira, ServiceNow, </w:t>
      </w:r>
      <w:r w:rsidRPr="00C142EA">
        <w:rPr>
          <w:rFonts w:ascii="Times New Roman" w:eastAsia="Times New Roman" w:hAnsi="Times New Roman" w:cs="Times New Roman"/>
          <w:color w:val="000000"/>
          <w:sz w:val="24"/>
        </w:rPr>
        <w:t xml:space="preserve">SQL Server, SQL, SSIS, SSRS, Tableau, Oracle, UNIX, MS Office suite, </w:t>
      </w:r>
      <w:r>
        <w:rPr>
          <w:rFonts w:ascii="Times New Roman" w:eastAsia="Times New Roman" w:hAnsi="Times New Roman" w:cs="Times New Roman"/>
          <w:color w:val="000000"/>
          <w:sz w:val="24"/>
        </w:rPr>
        <w:t>Azure</w:t>
      </w:r>
      <w:r w:rsidR="00172A01" w:rsidRPr="00172A01">
        <w:rPr>
          <w:rFonts w:ascii="Times New Roman" w:eastAsia="Times New Roman" w:hAnsi="Times New Roman" w:cs="Times New Roman"/>
          <w:color w:val="000000"/>
          <w:sz w:val="24"/>
        </w:rPr>
        <w:t>, Python, Anaconda, NumPy</w:t>
      </w:r>
      <w:r w:rsidR="00ED1477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68207261" w14:textId="38C8A4B8" w:rsidR="00843A11" w:rsidRPr="008A5600" w:rsidRDefault="009060F3" w:rsidP="00843A11">
      <w:pPr>
        <w:pStyle w:val="Heading2"/>
        <w:rPr>
          <w:color w:val="auto"/>
        </w:rPr>
      </w:pPr>
      <w:r w:rsidRPr="008A5600">
        <w:rPr>
          <w:color w:val="auto"/>
        </w:rPr>
        <w:t xml:space="preserve">DATA ANALYST </w:t>
      </w:r>
      <w:r w:rsidR="00843A11" w:rsidRPr="008A5600">
        <w:rPr>
          <w:color w:val="auto"/>
        </w:rPr>
        <w:t>| </w:t>
      </w:r>
      <w:r w:rsidR="00003AB9">
        <w:rPr>
          <w:color w:val="auto"/>
        </w:rPr>
        <w:t>jbhunt</w:t>
      </w:r>
      <w:r w:rsidR="002D1A96">
        <w:rPr>
          <w:color w:val="auto"/>
        </w:rPr>
        <w:t xml:space="preserve"> </w:t>
      </w:r>
      <w:r w:rsidR="00D7560D">
        <w:rPr>
          <w:color w:val="auto"/>
        </w:rPr>
        <w:t>|</w:t>
      </w:r>
      <w:r w:rsidR="00843A11" w:rsidRPr="008A5600">
        <w:rPr>
          <w:color w:val="auto"/>
        </w:rPr>
        <w:t> </w:t>
      </w:r>
      <w:r w:rsidR="00B349E0">
        <w:rPr>
          <w:color w:val="auto"/>
        </w:rPr>
        <w:t>11</w:t>
      </w:r>
      <w:r w:rsidRPr="008A5600">
        <w:rPr>
          <w:color w:val="auto"/>
        </w:rPr>
        <w:t>/20</w:t>
      </w:r>
      <w:r w:rsidR="00003AB9">
        <w:rPr>
          <w:color w:val="auto"/>
        </w:rPr>
        <w:t>2</w:t>
      </w:r>
      <w:r w:rsidR="00B349E0">
        <w:rPr>
          <w:color w:val="auto"/>
        </w:rPr>
        <w:t>0</w:t>
      </w:r>
      <w:r w:rsidR="00843A11" w:rsidRPr="008A5600">
        <w:rPr>
          <w:color w:val="auto"/>
        </w:rPr>
        <w:t xml:space="preserve"> </w:t>
      </w:r>
      <w:r w:rsidRPr="008A5600">
        <w:rPr>
          <w:color w:val="auto"/>
        </w:rPr>
        <w:t>–</w:t>
      </w:r>
      <w:r w:rsidR="00843A11" w:rsidRPr="008A5600">
        <w:rPr>
          <w:color w:val="auto"/>
        </w:rPr>
        <w:t xml:space="preserve"> </w:t>
      </w:r>
      <w:r w:rsidR="00B349E0">
        <w:rPr>
          <w:color w:val="auto"/>
        </w:rPr>
        <w:t>12</w:t>
      </w:r>
      <w:r w:rsidRPr="008A5600">
        <w:rPr>
          <w:color w:val="auto"/>
        </w:rPr>
        <w:t>/20</w:t>
      </w:r>
      <w:r w:rsidR="00003AB9">
        <w:rPr>
          <w:color w:val="auto"/>
        </w:rPr>
        <w:t>2</w:t>
      </w:r>
      <w:r w:rsidR="00B349E0">
        <w:rPr>
          <w:color w:val="auto"/>
        </w:rPr>
        <w:t>1</w:t>
      </w:r>
    </w:p>
    <w:p w14:paraId="3FD0EC3F" w14:textId="58FF64F3" w:rsidR="00843A11" w:rsidRDefault="00812018" w:rsidP="004A6256">
      <w:pPr>
        <w:pStyle w:val="ListBullet"/>
        <w:numPr>
          <w:ilvl w:val="0"/>
          <w:numId w:val="0"/>
        </w:numPr>
        <w:rPr>
          <w:color w:val="auto"/>
        </w:rPr>
      </w:pPr>
      <w:r w:rsidRPr="00812018">
        <w:rPr>
          <w:color w:val="auto"/>
        </w:rPr>
        <w:t xml:space="preserve">J.B. Hunt is a leading transportation and logistics company for one simple reason – our people. </w:t>
      </w:r>
      <w:r w:rsidR="00B0168E">
        <w:rPr>
          <w:color w:val="auto"/>
        </w:rPr>
        <w:t xml:space="preserve">I was </w:t>
      </w:r>
      <w:r w:rsidR="00B0168E" w:rsidRPr="00B0168E">
        <w:rPr>
          <w:color w:val="auto"/>
        </w:rPr>
        <w:t xml:space="preserve">responsible for ongoing monitoring and surfacing of new threats in the digital advertising ecosystem. </w:t>
      </w:r>
      <w:r w:rsidR="00B0168E">
        <w:rPr>
          <w:color w:val="auto"/>
        </w:rPr>
        <w:t>I had</w:t>
      </w:r>
      <w:r w:rsidR="00B0168E" w:rsidRPr="00B0168E">
        <w:rPr>
          <w:color w:val="auto"/>
        </w:rPr>
        <w:t xml:space="preserve"> extensive interaction with large data sets</w:t>
      </w:r>
      <w:r w:rsidR="00330ECB">
        <w:rPr>
          <w:color w:val="auto"/>
        </w:rPr>
        <w:t>, writing simple and complex queries.</w:t>
      </w:r>
      <w:r w:rsidR="00B0168E" w:rsidRPr="00B0168E">
        <w:rPr>
          <w:color w:val="auto"/>
        </w:rPr>
        <w:t xml:space="preserve"> (</w:t>
      </w:r>
      <w:r w:rsidR="00330ECB" w:rsidRPr="00B0168E">
        <w:rPr>
          <w:color w:val="auto"/>
        </w:rPr>
        <w:t>We</w:t>
      </w:r>
      <w:r w:rsidR="00B0168E" w:rsidRPr="00B0168E">
        <w:rPr>
          <w:color w:val="auto"/>
        </w:rPr>
        <w:t xml:space="preserve"> monitor hundreds of thousands of transactions per second and collect tens of billions of events each day)</w:t>
      </w:r>
      <w:r w:rsidR="00B0168E">
        <w:rPr>
          <w:color w:val="auto"/>
        </w:rPr>
        <w:t>.</w:t>
      </w:r>
    </w:p>
    <w:p w14:paraId="0D4E5778" w14:textId="77777777" w:rsidR="00BD30BF" w:rsidRPr="00BD30BF" w:rsidRDefault="00BD30BF" w:rsidP="00BD30BF">
      <w:pPr>
        <w:pStyle w:val="ListParagraph"/>
        <w:numPr>
          <w:ilvl w:val="0"/>
          <w:numId w:val="22"/>
        </w:numPr>
        <w:rPr>
          <w:color w:val="auto"/>
        </w:rPr>
      </w:pPr>
      <w:r w:rsidRPr="00BD30BF">
        <w:rPr>
          <w:color w:val="auto"/>
        </w:rPr>
        <w:t>Conduct ad hoc analyses in response to specific business inquiries or challenges, providing timely insights to support decision-making processes.</w:t>
      </w:r>
    </w:p>
    <w:p w14:paraId="17B02E69" w14:textId="117E590F" w:rsidR="00BD30BF" w:rsidRDefault="00BD30BF" w:rsidP="00BD30BF">
      <w:pPr>
        <w:pStyle w:val="ListParagraph"/>
        <w:numPr>
          <w:ilvl w:val="0"/>
          <w:numId w:val="22"/>
        </w:numPr>
        <w:rPr>
          <w:color w:val="auto"/>
        </w:rPr>
      </w:pPr>
      <w:r w:rsidRPr="00BD30BF">
        <w:rPr>
          <w:color w:val="auto"/>
        </w:rPr>
        <w:t>Collaborate with management to address immediate data-related concerns and provide strategic guidance.</w:t>
      </w:r>
    </w:p>
    <w:p w14:paraId="0D7DC28B" w14:textId="77777777" w:rsidR="00411F1A" w:rsidRPr="00411F1A" w:rsidRDefault="00411F1A" w:rsidP="00411F1A">
      <w:pPr>
        <w:pStyle w:val="ListParagraph"/>
        <w:numPr>
          <w:ilvl w:val="0"/>
          <w:numId w:val="22"/>
        </w:numPr>
        <w:rPr>
          <w:color w:val="auto"/>
        </w:rPr>
      </w:pPr>
      <w:r w:rsidRPr="00411F1A">
        <w:rPr>
          <w:color w:val="auto"/>
        </w:rPr>
        <w:t>Stay abreast of emerging trends and technologies in data analytics and transportation management.</w:t>
      </w:r>
    </w:p>
    <w:p w14:paraId="4E298536" w14:textId="2C9D092B" w:rsidR="00411F1A" w:rsidRDefault="00411F1A" w:rsidP="00411F1A">
      <w:pPr>
        <w:pStyle w:val="ListParagraph"/>
        <w:numPr>
          <w:ilvl w:val="0"/>
          <w:numId w:val="22"/>
        </w:numPr>
        <w:rPr>
          <w:color w:val="auto"/>
        </w:rPr>
      </w:pPr>
      <w:r w:rsidRPr="00411F1A">
        <w:rPr>
          <w:color w:val="auto"/>
        </w:rPr>
        <w:t>Propose and implement innovative data solutions to enhance the overall effectiveness of transportation operations.</w:t>
      </w:r>
    </w:p>
    <w:p w14:paraId="14814155" w14:textId="77777777" w:rsidR="00EC5810" w:rsidRPr="00EC5810" w:rsidRDefault="00EC5810" w:rsidP="00EC5810">
      <w:pPr>
        <w:pStyle w:val="ListParagraph"/>
        <w:numPr>
          <w:ilvl w:val="0"/>
          <w:numId w:val="22"/>
        </w:numPr>
        <w:rPr>
          <w:color w:val="auto"/>
        </w:rPr>
      </w:pPr>
      <w:r w:rsidRPr="00EC5810">
        <w:rPr>
          <w:color w:val="auto"/>
        </w:rPr>
        <w:t>Work closely with IT, operations, and finance teams to ensure seamless integration of data processes and facilitate a holistic approach to decision-making.</w:t>
      </w:r>
    </w:p>
    <w:p w14:paraId="3E557C15" w14:textId="3DB423FC" w:rsidR="00EC5810" w:rsidRDefault="00EC5810" w:rsidP="00EC5810">
      <w:pPr>
        <w:pStyle w:val="ListParagraph"/>
        <w:numPr>
          <w:ilvl w:val="0"/>
          <w:numId w:val="22"/>
        </w:numPr>
        <w:rPr>
          <w:color w:val="auto"/>
        </w:rPr>
      </w:pPr>
      <w:r w:rsidRPr="00EC5810">
        <w:rPr>
          <w:color w:val="auto"/>
        </w:rPr>
        <w:t>Communicate complex technical findings in a clear and understandable manner to non-technical stakeholders.</w:t>
      </w:r>
    </w:p>
    <w:p w14:paraId="14D9A677" w14:textId="5DAB823C" w:rsidR="00916256" w:rsidRDefault="006C5553" w:rsidP="007375CC">
      <w:pPr>
        <w:pStyle w:val="ListParagraph"/>
        <w:numPr>
          <w:ilvl w:val="0"/>
          <w:numId w:val="22"/>
        </w:numPr>
        <w:rPr>
          <w:color w:val="auto"/>
        </w:rPr>
      </w:pPr>
      <w:r w:rsidRPr="006C5553">
        <w:rPr>
          <w:color w:val="auto"/>
        </w:rPr>
        <w:t>Assist product management, data science, and development in product/solution planning and prioritization</w:t>
      </w:r>
      <w:r w:rsidR="00E50240">
        <w:rPr>
          <w:color w:val="auto"/>
        </w:rPr>
        <w:t>.</w:t>
      </w:r>
    </w:p>
    <w:p w14:paraId="46EA1B49" w14:textId="63641A46" w:rsidR="00E50240" w:rsidRDefault="00E50240" w:rsidP="007375CC">
      <w:pPr>
        <w:pStyle w:val="ListParagraph"/>
        <w:numPr>
          <w:ilvl w:val="0"/>
          <w:numId w:val="22"/>
        </w:numPr>
        <w:rPr>
          <w:color w:val="auto"/>
        </w:rPr>
      </w:pPr>
      <w:r w:rsidRPr="00E50240">
        <w:rPr>
          <w:color w:val="auto"/>
        </w:rPr>
        <w:t xml:space="preserve">Analyze and investigate impression level data </w:t>
      </w:r>
      <w:r w:rsidR="00127235" w:rsidRPr="00E50240">
        <w:rPr>
          <w:color w:val="auto"/>
        </w:rPr>
        <w:t>to</w:t>
      </w:r>
      <w:r w:rsidRPr="00E50240">
        <w:rPr>
          <w:color w:val="auto"/>
        </w:rPr>
        <w:t xml:space="preserve"> conceptualize </w:t>
      </w:r>
      <w:r w:rsidR="00127235" w:rsidRPr="00E50240">
        <w:rPr>
          <w:color w:val="auto"/>
        </w:rPr>
        <w:t>stories and</w:t>
      </w:r>
      <w:r w:rsidRPr="00E50240">
        <w:rPr>
          <w:color w:val="auto"/>
        </w:rPr>
        <w:t xml:space="preserve"> write research reports</w:t>
      </w:r>
      <w:r w:rsidR="006A02F4">
        <w:rPr>
          <w:color w:val="auto"/>
        </w:rPr>
        <w:t>.</w:t>
      </w:r>
    </w:p>
    <w:p w14:paraId="11958AE1" w14:textId="18A6521C" w:rsidR="000B3C94" w:rsidRDefault="00601977" w:rsidP="007375CC">
      <w:pPr>
        <w:pStyle w:val="ListParagraph"/>
        <w:numPr>
          <w:ilvl w:val="0"/>
          <w:numId w:val="22"/>
        </w:numPr>
        <w:rPr>
          <w:color w:val="auto"/>
        </w:rPr>
      </w:pPr>
      <w:r w:rsidRPr="00601977">
        <w:rPr>
          <w:color w:val="auto"/>
        </w:rPr>
        <w:t xml:space="preserve">Created ETL documentation such as Data Mapping, Transformation logic for Main Frame Layout, Updating Metadata documents for new Platform. </w:t>
      </w:r>
    </w:p>
    <w:p w14:paraId="279E468B" w14:textId="1391E29C" w:rsidR="00B2680B" w:rsidRDefault="00B2680B" w:rsidP="00B2680B">
      <w:pPr>
        <w:pStyle w:val="ListParagraph"/>
        <w:numPr>
          <w:ilvl w:val="0"/>
          <w:numId w:val="22"/>
        </w:numPr>
        <w:rPr>
          <w:color w:val="auto"/>
        </w:rPr>
      </w:pPr>
      <w:r w:rsidRPr="00B2680B">
        <w:rPr>
          <w:color w:val="auto"/>
        </w:rPr>
        <w:t>Created, managed, and tracked stories in JIRA EPIC tools and discussions for solutions in daily stand meetings, template workshops with DMI team from Master Data management system.</w:t>
      </w:r>
    </w:p>
    <w:p w14:paraId="2CADF9B3" w14:textId="77777777" w:rsidR="00D87F3F" w:rsidRDefault="00D87F3F" w:rsidP="007117E9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8B2C6C">
        <w:rPr>
          <w:color w:val="auto"/>
        </w:rPr>
        <w:lastRenderedPageBreak/>
        <w:t>Generated ad-hoc SQL queries using joins, database connections and transformation rules to fetch data from PC Data warehouse.</w:t>
      </w:r>
    </w:p>
    <w:p w14:paraId="59638E4A" w14:textId="77777777" w:rsidR="007243AA" w:rsidRDefault="000714FF" w:rsidP="007243AA">
      <w:pPr>
        <w:spacing w:after="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0714FF">
        <w:rPr>
          <w:rFonts w:ascii="Times New Roman" w:eastAsia="Times New Roman" w:hAnsi="Times New Roman" w:cs="Times New Roman"/>
          <w:b/>
          <w:color w:val="auto"/>
          <w:sz w:val="24"/>
        </w:rPr>
        <w:t xml:space="preserve">Environment: </w:t>
      </w:r>
      <w:r w:rsidRPr="000714FF">
        <w:rPr>
          <w:rFonts w:ascii="Times New Roman" w:eastAsia="Times New Roman" w:hAnsi="Times New Roman" w:cs="Times New Roman"/>
          <w:color w:val="auto"/>
          <w:sz w:val="24"/>
        </w:rPr>
        <w:t>Agile-Scrum, MS Office, Excel, Jira, SQL, LOS, Fiserv Signature, Crystal Reports, ETL, Tableau, Informatica</w:t>
      </w:r>
      <w:r w:rsidR="00F37A80">
        <w:rPr>
          <w:rFonts w:ascii="Times New Roman" w:eastAsia="Times New Roman" w:hAnsi="Times New Roman" w:cs="Times New Roman"/>
          <w:color w:val="auto"/>
          <w:sz w:val="24"/>
        </w:rPr>
        <w:t>.</w:t>
      </w:r>
    </w:p>
    <w:p w14:paraId="5B072966" w14:textId="4882052F" w:rsidR="005D701D" w:rsidRPr="008A5600" w:rsidRDefault="005D701D" w:rsidP="005D701D">
      <w:pPr>
        <w:pStyle w:val="Heading2"/>
        <w:rPr>
          <w:color w:val="auto"/>
        </w:rPr>
      </w:pPr>
      <w:r w:rsidRPr="008A5600">
        <w:rPr>
          <w:color w:val="auto"/>
        </w:rPr>
        <w:t>DATA ANALYST</w:t>
      </w:r>
      <w:r w:rsidR="008555B3">
        <w:rPr>
          <w:color w:val="auto"/>
        </w:rPr>
        <w:t xml:space="preserve"> INTERN</w:t>
      </w:r>
      <w:r w:rsidR="000E3D5A">
        <w:rPr>
          <w:color w:val="auto"/>
        </w:rPr>
        <w:t xml:space="preserve"> </w:t>
      </w:r>
      <w:r w:rsidRPr="008A5600">
        <w:rPr>
          <w:color w:val="auto"/>
        </w:rPr>
        <w:t>| </w:t>
      </w:r>
      <w:r w:rsidR="000E3D5A" w:rsidRPr="000E3D5A">
        <w:rPr>
          <w:color w:val="auto"/>
        </w:rPr>
        <w:t>United Parcel Service (UPS) in Mahwah, NJ</w:t>
      </w:r>
      <w:r w:rsidR="000E3D5A">
        <w:rPr>
          <w:color w:val="auto"/>
        </w:rPr>
        <w:t xml:space="preserve">  </w:t>
      </w:r>
      <w:r w:rsidR="00F9570C">
        <w:rPr>
          <w:color w:val="auto"/>
        </w:rPr>
        <w:t xml:space="preserve">        </w:t>
      </w:r>
      <w:r>
        <w:rPr>
          <w:color w:val="auto"/>
        </w:rPr>
        <w:t>|</w:t>
      </w:r>
      <w:r w:rsidRPr="008A5600">
        <w:rPr>
          <w:color w:val="auto"/>
        </w:rPr>
        <w:t> 0</w:t>
      </w:r>
      <w:r w:rsidR="0080685C">
        <w:rPr>
          <w:color w:val="auto"/>
        </w:rPr>
        <w:t>7</w:t>
      </w:r>
      <w:r w:rsidRPr="008A5600">
        <w:rPr>
          <w:color w:val="auto"/>
        </w:rPr>
        <w:t>/20</w:t>
      </w:r>
      <w:r w:rsidR="00463CC3">
        <w:rPr>
          <w:color w:val="auto"/>
        </w:rPr>
        <w:t>1</w:t>
      </w:r>
      <w:r w:rsidR="0080685C">
        <w:rPr>
          <w:color w:val="auto"/>
        </w:rPr>
        <w:t>9</w:t>
      </w:r>
      <w:r w:rsidRPr="008A5600">
        <w:rPr>
          <w:color w:val="auto"/>
        </w:rPr>
        <w:t xml:space="preserve"> – 0</w:t>
      </w:r>
      <w:r w:rsidR="0003724F">
        <w:rPr>
          <w:color w:val="auto"/>
        </w:rPr>
        <w:t>2</w:t>
      </w:r>
      <w:r w:rsidRPr="008A5600">
        <w:rPr>
          <w:color w:val="auto"/>
        </w:rPr>
        <w:t>/20</w:t>
      </w:r>
      <w:r>
        <w:rPr>
          <w:color w:val="auto"/>
        </w:rPr>
        <w:t>2</w:t>
      </w:r>
      <w:r w:rsidR="0003724F">
        <w:rPr>
          <w:color w:val="auto"/>
        </w:rPr>
        <w:t>0</w:t>
      </w:r>
    </w:p>
    <w:p w14:paraId="7F0C17AC" w14:textId="733EFCC2" w:rsidR="005D701D" w:rsidRPr="00D83729" w:rsidRDefault="00200357" w:rsidP="00D83729">
      <w:pPr>
        <w:ind w:left="360"/>
        <w:rPr>
          <w:color w:val="auto"/>
        </w:rPr>
      </w:pPr>
      <w:r w:rsidRPr="00200357">
        <w:rPr>
          <w:color w:val="auto"/>
        </w:rPr>
        <w:t>Database Analyst</w:t>
      </w:r>
      <w:r w:rsidR="00902AB4">
        <w:rPr>
          <w:color w:val="auto"/>
        </w:rPr>
        <w:t xml:space="preserve"> </w:t>
      </w:r>
      <w:r w:rsidRPr="00200357">
        <w:rPr>
          <w:color w:val="auto"/>
        </w:rPr>
        <w:t xml:space="preserve">investigates complex problems, monitors performance, contributes to back-up and recovery procedures, creates reports, and configures and installs database </w:t>
      </w:r>
      <w:proofErr w:type="gramStart"/>
      <w:r w:rsidRPr="00200357">
        <w:rPr>
          <w:color w:val="auto"/>
        </w:rPr>
        <w:t>software.</w:t>
      </w:r>
      <w:r w:rsidR="00D83729" w:rsidRPr="00D83729">
        <w:rPr>
          <w:color w:val="auto"/>
        </w:rPr>
        <w:t>.</w:t>
      </w:r>
      <w:proofErr w:type="gramEnd"/>
      <w:r w:rsidR="00D83729" w:rsidRPr="00D83729">
        <w:rPr>
          <w:color w:val="auto"/>
        </w:rPr>
        <w:t xml:space="preserve">  </w:t>
      </w:r>
      <w:r w:rsidR="005D701D" w:rsidRPr="00D83729">
        <w:rPr>
          <w:color w:val="auto"/>
        </w:rPr>
        <w:t>Assist product management, data science, and development in product/solution planning and prioritization.</w:t>
      </w:r>
    </w:p>
    <w:p w14:paraId="0DF520DE" w14:textId="77777777" w:rsidR="005D701D" w:rsidRDefault="005D701D" w:rsidP="005D701D">
      <w:pPr>
        <w:pStyle w:val="ListParagraph"/>
        <w:numPr>
          <w:ilvl w:val="0"/>
          <w:numId w:val="22"/>
        </w:numPr>
        <w:rPr>
          <w:color w:val="auto"/>
        </w:rPr>
      </w:pPr>
      <w:r w:rsidRPr="00E50240">
        <w:rPr>
          <w:color w:val="auto"/>
        </w:rPr>
        <w:t>Analyze and investigate impression level data to conceptualize stories and write research reports</w:t>
      </w:r>
      <w:r>
        <w:rPr>
          <w:color w:val="auto"/>
        </w:rPr>
        <w:t>.</w:t>
      </w:r>
    </w:p>
    <w:p w14:paraId="2CF2555C" w14:textId="77777777" w:rsidR="0074300F" w:rsidRPr="0074300F" w:rsidRDefault="0074300F" w:rsidP="0074300F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74300F">
        <w:rPr>
          <w:color w:val="auto"/>
        </w:rPr>
        <w:t>Gather and integrate diverse datasets related to transportation operations, including logistics, fleet management, and supply chain data.</w:t>
      </w:r>
    </w:p>
    <w:p w14:paraId="6E9D5E20" w14:textId="77777777" w:rsidR="00BB5108" w:rsidRDefault="0074300F" w:rsidP="0074300F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74300F">
        <w:rPr>
          <w:color w:val="auto"/>
        </w:rPr>
        <w:t>Collaborate with different departments to ensure comprehensive data collection, covering aspects such as vehicle performance, fuel efficiency, and route optimization.</w:t>
      </w:r>
    </w:p>
    <w:p w14:paraId="318155BC" w14:textId="77777777" w:rsidR="001F4D71" w:rsidRPr="001F4D71" w:rsidRDefault="001F4D71" w:rsidP="001F4D71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1F4D71">
        <w:rPr>
          <w:color w:val="auto"/>
        </w:rPr>
        <w:t>Cleanse and validate transportation data to ensure accuracy and reliability.</w:t>
      </w:r>
    </w:p>
    <w:p w14:paraId="7E10F1CE" w14:textId="51A923BC" w:rsidR="005D701D" w:rsidRDefault="001F4D71" w:rsidP="001F4D71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1F4D71">
        <w:rPr>
          <w:color w:val="auto"/>
        </w:rPr>
        <w:t>Implement quality control measures to identify and rectify inconsistencies or errors in datasets, maintaining data integrity.</w:t>
      </w:r>
    </w:p>
    <w:p w14:paraId="3DABF003" w14:textId="77777777" w:rsidR="001F4D71" w:rsidRPr="001F4D71" w:rsidRDefault="001F4D71" w:rsidP="001F4D71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1F4D71">
        <w:rPr>
          <w:color w:val="auto"/>
        </w:rPr>
        <w:t>Develop and analyze key performance indicators (KPIs) related to transportation efficiency, such as on-time delivery rates, fuel consumption, and fleet utilization.</w:t>
      </w:r>
    </w:p>
    <w:p w14:paraId="2C665806" w14:textId="08236C4C" w:rsidR="001F4D71" w:rsidRDefault="001F4D71" w:rsidP="001F4D71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1F4D71">
        <w:rPr>
          <w:color w:val="auto"/>
        </w:rPr>
        <w:t>Identify trends and patterns to optimize routes, reduce costs, and enhance overall transportation performance.</w:t>
      </w:r>
    </w:p>
    <w:p w14:paraId="62407546" w14:textId="77777777" w:rsidR="00EB747A" w:rsidRPr="00EB747A" w:rsidRDefault="00EB747A" w:rsidP="00EB747A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EB747A">
        <w:rPr>
          <w:color w:val="auto"/>
        </w:rPr>
        <w:t>Utilize statistical and machine learning models to create predictive analyses for demand forecasting, optimizing resource allocation, and predicting maintenance needs for vehicles.</w:t>
      </w:r>
    </w:p>
    <w:p w14:paraId="641A1527" w14:textId="5DDFEF58" w:rsidR="00EB747A" w:rsidRDefault="00EB747A" w:rsidP="00EB747A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EB747A">
        <w:rPr>
          <w:color w:val="auto"/>
        </w:rPr>
        <w:t>Provide insights to support proactive decision-making and improve overall operational efficiency.</w:t>
      </w:r>
    </w:p>
    <w:p w14:paraId="5BF8B745" w14:textId="77777777" w:rsidR="00264A8A" w:rsidRPr="00264A8A" w:rsidRDefault="00264A8A" w:rsidP="00264A8A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264A8A">
        <w:rPr>
          <w:color w:val="auto"/>
        </w:rPr>
        <w:t>Generate comprehensive reports and dashboards using tools like Tableau or Power BI to communicate insights effectively to stakeholders.</w:t>
      </w:r>
    </w:p>
    <w:p w14:paraId="1CA89516" w14:textId="6F9BCBF9" w:rsidR="00DE0F54" w:rsidRDefault="00264A8A" w:rsidP="00264A8A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264A8A">
        <w:rPr>
          <w:color w:val="auto"/>
        </w:rPr>
        <w:t>Create visual representations of transportation data trends for management reviews and strategic planning.</w:t>
      </w:r>
    </w:p>
    <w:p w14:paraId="2117FD42" w14:textId="77777777" w:rsidR="003162D9" w:rsidRPr="003162D9" w:rsidRDefault="003162D9" w:rsidP="003162D9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3162D9">
        <w:rPr>
          <w:color w:val="auto"/>
        </w:rPr>
        <w:t>Collaborate with cross-functional teams to identify areas for process improvement within transportation operations.</w:t>
      </w:r>
    </w:p>
    <w:p w14:paraId="09D0635F" w14:textId="305B9030" w:rsidR="00523473" w:rsidRDefault="003162D9" w:rsidP="003162D9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3162D9">
        <w:rPr>
          <w:color w:val="auto"/>
        </w:rPr>
        <w:t>Implement data-driven solutions to streamline logistics, reduce transit times, and enhance overall supply chain efficiency.</w:t>
      </w:r>
    </w:p>
    <w:p w14:paraId="5F1A514D" w14:textId="77777777" w:rsidR="00B578B0" w:rsidRPr="00B578B0" w:rsidRDefault="00B578B0" w:rsidP="00B578B0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B578B0">
        <w:rPr>
          <w:color w:val="auto"/>
        </w:rPr>
        <w:t>Analyze data to assess compliance with transportation regulations and industry standards.</w:t>
      </w:r>
    </w:p>
    <w:p w14:paraId="2C16F7C5" w14:textId="0FADED83" w:rsidR="00D4574D" w:rsidRPr="0074300F" w:rsidRDefault="00B578B0" w:rsidP="00B578B0">
      <w:pPr>
        <w:pStyle w:val="ListParagraph"/>
        <w:numPr>
          <w:ilvl w:val="0"/>
          <w:numId w:val="22"/>
        </w:numPr>
        <w:spacing w:after="0"/>
        <w:rPr>
          <w:color w:val="auto"/>
        </w:rPr>
      </w:pPr>
      <w:r w:rsidRPr="00B578B0">
        <w:rPr>
          <w:color w:val="auto"/>
        </w:rPr>
        <w:t>Identify potential risks and provide recommendations to mitigate challenges related to regulatory compliance and safety.</w:t>
      </w:r>
    </w:p>
    <w:p w14:paraId="6B195E53" w14:textId="333EF12C" w:rsidR="005D701D" w:rsidRDefault="005D701D" w:rsidP="005D701D">
      <w:pPr>
        <w:spacing w:after="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0714FF">
        <w:rPr>
          <w:rFonts w:ascii="Times New Roman" w:eastAsia="Times New Roman" w:hAnsi="Times New Roman" w:cs="Times New Roman"/>
          <w:b/>
          <w:color w:val="auto"/>
          <w:sz w:val="24"/>
        </w:rPr>
        <w:t xml:space="preserve">Environment: </w:t>
      </w:r>
      <w:r w:rsidRPr="000714FF">
        <w:rPr>
          <w:rFonts w:ascii="Times New Roman" w:eastAsia="Times New Roman" w:hAnsi="Times New Roman" w:cs="Times New Roman"/>
          <w:color w:val="auto"/>
          <w:sz w:val="24"/>
        </w:rPr>
        <w:t>Agile-Scrum, MS Office, Excel, Jira, SQL, LOS, Crystal Reports, ETL, Tableau, Informatica</w:t>
      </w:r>
      <w:r>
        <w:rPr>
          <w:rFonts w:ascii="Times New Roman" w:eastAsia="Times New Roman" w:hAnsi="Times New Roman" w:cs="Times New Roman"/>
          <w:color w:val="auto"/>
          <w:sz w:val="24"/>
        </w:rPr>
        <w:t>.</w:t>
      </w:r>
    </w:p>
    <w:p w14:paraId="216C83C0" w14:textId="77777777" w:rsidR="005D701D" w:rsidRDefault="005D701D" w:rsidP="007243AA">
      <w:pPr>
        <w:spacing w:after="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5EF43259" w14:textId="77777777" w:rsidR="00394A6D" w:rsidRPr="008A5600" w:rsidRDefault="00000000" w:rsidP="007243AA">
      <w:pPr>
        <w:spacing w:after="0"/>
        <w:jc w:val="both"/>
        <w:rPr>
          <w:color w:val="auto"/>
        </w:rPr>
      </w:pPr>
      <w:sdt>
        <w:sdtPr>
          <w:rPr>
            <w:color w:val="auto"/>
          </w:rPr>
          <w:alias w:val="Education:"/>
          <w:tag w:val="Education:"/>
          <w:id w:val="1513793667"/>
          <w:placeholder>
            <w:docPart w:val="B6FA1C0C3DBE48BAB21E3D7343CF50E5"/>
          </w:placeholder>
          <w:temporary/>
          <w:showingPlcHdr/>
          <w15:appearance w15:val="hidden"/>
        </w:sdtPr>
        <w:sdtContent>
          <w:r w:rsidR="007D00B3" w:rsidRPr="007243AA">
            <w:rPr>
              <w:b/>
              <w:bCs/>
              <w:color w:val="auto"/>
              <w:sz w:val="28"/>
              <w:szCs w:val="28"/>
            </w:rPr>
            <w:t>Education</w:t>
          </w:r>
        </w:sdtContent>
      </w:sdt>
    </w:p>
    <w:p w14:paraId="7E3CEC97" w14:textId="7F6288E6" w:rsidR="002E2237" w:rsidRDefault="00A2406D" w:rsidP="00B16538">
      <w:pPr>
        <w:pStyle w:val="ListBullet"/>
        <w:numPr>
          <w:ilvl w:val="0"/>
          <w:numId w:val="0"/>
        </w:numPr>
        <w:rPr>
          <w:color w:val="auto"/>
        </w:rPr>
      </w:pPr>
      <w:r>
        <w:rPr>
          <w:rStyle w:val="CapsExpandedColored"/>
          <w:color w:val="auto"/>
        </w:rPr>
        <w:t>Interior design</w:t>
      </w:r>
      <w:r w:rsidR="00D81FF4">
        <w:rPr>
          <w:rStyle w:val="CapsExpandedColored"/>
          <w:color w:val="auto"/>
        </w:rPr>
        <w:t xml:space="preserve">     </w:t>
      </w:r>
      <w:r w:rsidR="00D81FF4" w:rsidRPr="00823579">
        <w:rPr>
          <w:b/>
          <w:bCs/>
          <w:color w:val="auto"/>
        </w:rPr>
        <w:t>MARYMOUNT</w:t>
      </w:r>
      <w:r w:rsidR="002E2237">
        <w:rPr>
          <w:color w:val="auto"/>
        </w:rPr>
        <w:t xml:space="preserve"> University  </w:t>
      </w:r>
      <w:r w:rsidR="00D81FF4">
        <w:rPr>
          <w:color w:val="auto"/>
        </w:rPr>
        <w:t xml:space="preserve">                               </w:t>
      </w:r>
      <w:r w:rsidR="002E2237">
        <w:rPr>
          <w:color w:val="auto"/>
        </w:rPr>
        <w:t>06/</w:t>
      </w:r>
      <w:r w:rsidR="002E2237" w:rsidRPr="00B16979">
        <w:rPr>
          <w:color w:val="auto"/>
        </w:rPr>
        <w:t>20</w:t>
      </w:r>
      <w:r w:rsidR="002E2237">
        <w:rPr>
          <w:color w:val="auto"/>
        </w:rPr>
        <w:t xml:space="preserve">20 </w:t>
      </w:r>
    </w:p>
    <w:p w14:paraId="3D0824C0" w14:textId="197A2728" w:rsidR="00394A6D" w:rsidRPr="003731FA" w:rsidRDefault="00000000" w:rsidP="00B16538">
      <w:pPr>
        <w:pStyle w:val="ListBullet"/>
        <w:numPr>
          <w:ilvl w:val="0"/>
          <w:numId w:val="0"/>
        </w:numPr>
        <w:rPr>
          <w:color w:val="auto"/>
        </w:rPr>
      </w:pPr>
      <w:sdt>
        <w:sdtPr>
          <w:rPr>
            <w:color w:val="auto"/>
          </w:rPr>
          <w:alias w:val="Minor:"/>
          <w:tag w:val="Minor:"/>
          <w:id w:val="-1428026952"/>
          <w:placeholder>
            <w:docPart w:val="E7E3461C0F9F47458E993BA68AD17F34"/>
          </w:placeholder>
          <w:temporary/>
          <w:showingPlcHdr/>
          <w15:appearance w15:val="hidden"/>
        </w:sdtPr>
        <w:sdtContent>
          <w:r w:rsidR="00D33143" w:rsidRPr="003731FA">
            <w:rPr>
              <w:color w:val="auto"/>
            </w:rPr>
            <w:t>Minor</w:t>
          </w:r>
        </w:sdtContent>
      </w:sdt>
      <w:r w:rsidR="007D00B3" w:rsidRPr="003731FA">
        <w:rPr>
          <w:color w:val="auto"/>
        </w:rPr>
        <w:t xml:space="preserve">: </w:t>
      </w:r>
      <w:r w:rsidR="00B16538" w:rsidRPr="0014097A">
        <w:rPr>
          <w:b/>
          <w:bCs/>
          <w:color w:val="auto"/>
        </w:rPr>
        <w:t>Data Analyst</w:t>
      </w:r>
    </w:p>
    <w:sectPr w:rsidR="00394A6D" w:rsidRPr="003731FA" w:rsidSect="00E047D8">
      <w:footerReference w:type="default" r:id="rId7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45006F" w14:textId="77777777" w:rsidR="003A0D16" w:rsidRDefault="003A0D16">
      <w:pPr>
        <w:spacing w:after="0"/>
      </w:pPr>
      <w:r>
        <w:separator/>
      </w:r>
    </w:p>
  </w:endnote>
  <w:endnote w:type="continuationSeparator" w:id="0">
    <w:p w14:paraId="74B6C263" w14:textId="77777777" w:rsidR="003A0D16" w:rsidRDefault="003A0D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58AE7B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5E5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72213" w14:textId="77777777" w:rsidR="003A0D16" w:rsidRDefault="003A0D16">
      <w:pPr>
        <w:spacing w:after="0"/>
      </w:pPr>
      <w:r>
        <w:separator/>
      </w:r>
    </w:p>
  </w:footnote>
  <w:footnote w:type="continuationSeparator" w:id="0">
    <w:p w14:paraId="2C5DC4D0" w14:textId="77777777" w:rsidR="003A0D16" w:rsidRDefault="003A0D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9CC47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3DF63BC9"/>
    <w:multiLevelType w:val="hybridMultilevel"/>
    <w:tmpl w:val="B6E27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90A5599"/>
    <w:multiLevelType w:val="hybridMultilevel"/>
    <w:tmpl w:val="0F9E8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34279D"/>
    <w:multiLevelType w:val="hybridMultilevel"/>
    <w:tmpl w:val="FB5A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96C3E"/>
    <w:multiLevelType w:val="hybridMultilevel"/>
    <w:tmpl w:val="87B6B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128735">
    <w:abstractNumId w:val="9"/>
  </w:num>
  <w:num w:numId="2" w16cid:durableId="988947078">
    <w:abstractNumId w:val="9"/>
    <w:lvlOverride w:ilvl="0">
      <w:startOverride w:val="1"/>
    </w:lvlOverride>
  </w:num>
  <w:num w:numId="3" w16cid:durableId="2146580070">
    <w:abstractNumId w:val="9"/>
    <w:lvlOverride w:ilvl="0">
      <w:startOverride w:val="1"/>
    </w:lvlOverride>
  </w:num>
  <w:num w:numId="4" w16cid:durableId="1543714837">
    <w:abstractNumId w:val="9"/>
    <w:lvlOverride w:ilvl="0">
      <w:startOverride w:val="1"/>
    </w:lvlOverride>
  </w:num>
  <w:num w:numId="5" w16cid:durableId="1959406150">
    <w:abstractNumId w:val="7"/>
  </w:num>
  <w:num w:numId="6" w16cid:durableId="600643142">
    <w:abstractNumId w:val="6"/>
  </w:num>
  <w:num w:numId="7" w16cid:durableId="1426146178">
    <w:abstractNumId w:val="5"/>
  </w:num>
  <w:num w:numId="8" w16cid:durableId="1026715928">
    <w:abstractNumId w:val="4"/>
  </w:num>
  <w:num w:numId="9" w16cid:durableId="1605918671">
    <w:abstractNumId w:val="8"/>
  </w:num>
  <w:num w:numId="10" w16cid:durableId="1261833369">
    <w:abstractNumId w:val="3"/>
  </w:num>
  <w:num w:numId="11" w16cid:durableId="349650316">
    <w:abstractNumId w:val="2"/>
  </w:num>
  <w:num w:numId="12" w16cid:durableId="1150829338">
    <w:abstractNumId w:val="1"/>
  </w:num>
  <w:num w:numId="13" w16cid:durableId="580411508">
    <w:abstractNumId w:val="0"/>
  </w:num>
  <w:num w:numId="14" w16cid:durableId="1353218787">
    <w:abstractNumId w:val="10"/>
  </w:num>
  <w:num w:numId="15" w16cid:durableId="158579432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851525862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4475754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257100192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761413609">
    <w:abstractNumId w:val="12"/>
  </w:num>
  <w:num w:numId="20" w16cid:durableId="720713694">
    <w:abstractNumId w:val="13"/>
  </w:num>
  <w:num w:numId="21" w16cid:durableId="565838613">
    <w:abstractNumId w:val="14"/>
  </w:num>
  <w:num w:numId="22" w16cid:durableId="780153727">
    <w:abstractNumId w:val="11"/>
  </w:num>
  <w:num w:numId="23" w16cid:durableId="8487182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06"/>
    <w:rsid w:val="00003AB9"/>
    <w:rsid w:val="00006012"/>
    <w:rsid w:val="000306FE"/>
    <w:rsid w:val="00032150"/>
    <w:rsid w:val="000345F3"/>
    <w:rsid w:val="0003724F"/>
    <w:rsid w:val="0004751C"/>
    <w:rsid w:val="000527DA"/>
    <w:rsid w:val="00055BE9"/>
    <w:rsid w:val="000714FF"/>
    <w:rsid w:val="00074E53"/>
    <w:rsid w:val="000809E2"/>
    <w:rsid w:val="000A4B8D"/>
    <w:rsid w:val="000B1E4E"/>
    <w:rsid w:val="000B3C94"/>
    <w:rsid w:val="000E3D5A"/>
    <w:rsid w:val="001104CB"/>
    <w:rsid w:val="00110C88"/>
    <w:rsid w:val="00127235"/>
    <w:rsid w:val="00132585"/>
    <w:rsid w:val="00135D71"/>
    <w:rsid w:val="0014097A"/>
    <w:rsid w:val="00144BC5"/>
    <w:rsid w:val="00150E65"/>
    <w:rsid w:val="00154895"/>
    <w:rsid w:val="001612F2"/>
    <w:rsid w:val="00172A01"/>
    <w:rsid w:val="00174EAB"/>
    <w:rsid w:val="00190376"/>
    <w:rsid w:val="00196163"/>
    <w:rsid w:val="001A0875"/>
    <w:rsid w:val="001B5D08"/>
    <w:rsid w:val="001B7A6B"/>
    <w:rsid w:val="001C3C79"/>
    <w:rsid w:val="001E0EDD"/>
    <w:rsid w:val="001F4962"/>
    <w:rsid w:val="001F4D71"/>
    <w:rsid w:val="00200357"/>
    <w:rsid w:val="002346EA"/>
    <w:rsid w:val="002631C7"/>
    <w:rsid w:val="002634A8"/>
    <w:rsid w:val="00264A8A"/>
    <w:rsid w:val="002673DE"/>
    <w:rsid w:val="00274F30"/>
    <w:rsid w:val="00276960"/>
    <w:rsid w:val="00287450"/>
    <w:rsid w:val="00292EB8"/>
    <w:rsid w:val="00292FB7"/>
    <w:rsid w:val="002B0143"/>
    <w:rsid w:val="002C4231"/>
    <w:rsid w:val="002D1A96"/>
    <w:rsid w:val="002E2237"/>
    <w:rsid w:val="002F6E43"/>
    <w:rsid w:val="00302F97"/>
    <w:rsid w:val="003162D9"/>
    <w:rsid w:val="00327DCB"/>
    <w:rsid w:val="00330ECB"/>
    <w:rsid w:val="00343F51"/>
    <w:rsid w:val="00353E90"/>
    <w:rsid w:val="0036492D"/>
    <w:rsid w:val="00366364"/>
    <w:rsid w:val="003724CC"/>
    <w:rsid w:val="003731FA"/>
    <w:rsid w:val="00374627"/>
    <w:rsid w:val="0037563D"/>
    <w:rsid w:val="00394A6D"/>
    <w:rsid w:val="003A0D16"/>
    <w:rsid w:val="003A0E75"/>
    <w:rsid w:val="003B1E58"/>
    <w:rsid w:val="003C51D8"/>
    <w:rsid w:val="003D009B"/>
    <w:rsid w:val="003D6407"/>
    <w:rsid w:val="003D7DB6"/>
    <w:rsid w:val="003E0C5A"/>
    <w:rsid w:val="003E603B"/>
    <w:rsid w:val="003F19B9"/>
    <w:rsid w:val="00406544"/>
    <w:rsid w:val="004104E7"/>
    <w:rsid w:val="00411F1A"/>
    <w:rsid w:val="0042545C"/>
    <w:rsid w:val="00427788"/>
    <w:rsid w:val="00430B71"/>
    <w:rsid w:val="0043229A"/>
    <w:rsid w:val="004427E4"/>
    <w:rsid w:val="004476A1"/>
    <w:rsid w:val="00447D47"/>
    <w:rsid w:val="00463CC3"/>
    <w:rsid w:val="00475BB2"/>
    <w:rsid w:val="004861DE"/>
    <w:rsid w:val="00486908"/>
    <w:rsid w:val="00492869"/>
    <w:rsid w:val="00496DEA"/>
    <w:rsid w:val="004A4D74"/>
    <w:rsid w:val="004A6256"/>
    <w:rsid w:val="004B5101"/>
    <w:rsid w:val="004C7952"/>
    <w:rsid w:val="004D5463"/>
    <w:rsid w:val="004E4D9F"/>
    <w:rsid w:val="004E5299"/>
    <w:rsid w:val="004E7A74"/>
    <w:rsid w:val="004F2865"/>
    <w:rsid w:val="00500859"/>
    <w:rsid w:val="005114E7"/>
    <w:rsid w:val="00520D26"/>
    <w:rsid w:val="005214E8"/>
    <w:rsid w:val="00523473"/>
    <w:rsid w:val="005236FC"/>
    <w:rsid w:val="0053598E"/>
    <w:rsid w:val="0054179A"/>
    <w:rsid w:val="005538F7"/>
    <w:rsid w:val="0056568A"/>
    <w:rsid w:val="005678D8"/>
    <w:rsid w:val="00572273"/>
    <w:rsid w:val="00573F9D"/>
    <w:rsid w:val="00574C65"/>
    <w:rsid w:val="00590146"/>
    <w:rsid w:val="005950A5"/>
    <w:rsid w:val="00596E97"/>
    <w:rsid w:val="005A0AE4"/>
    <w:rsid w:val="005B2F08"/>
    <w:rsid w:val="005D701D"/>
    <w:rsid w:val="005E5E55"/>
    <w:rsid w:val="005E76EF"/>
    <w:rsid w:val="005F2312"/>
    <w:rsid w:val="005F74B6"/>
    <w:rsid w:val="00601977"/>
    <w:rsid w:val="006101F8"/>
    <w:rsid w:val="00611D4B"/>
    <w:rsid w:val="00616068"/>
    <w:rsid w:val="00617494"/>
    <w:rsid w:val="00623241"/>
    <w:rsid w:val="00624442"/>
    <w:rsid w:val="006377A7"/>
    <w:rsid w:val="006749C4"/>
    <w:rsid w:val="00677FA6"/>
    <w:rsid w:val="00682DA0"/>
    <w:rsid w:val="006846F7"/>
    <w:rsid w:val="006A02F4"/>
    <w:rsid w:val="006A2FB5"/>
    <w:rsid w:val="006B224F"/>
    <w:rsid w:val="006B6AD2"/>
    <w:rsid w:val="006C3A8E"/>
    <w:rsid w:val="006C5553"/>
    <w:rsid w:val="006D79C4"/>
    <w:rsid w:val="006E3198"/>
    <w:rsid w:val="006E3F7C"/>
    <w:rsid w:val="006E401C"/>
    <w:rsid w:val="006F2F4B"/>
    <w:rsid w:val="006F6AFE"/>
    <w:rsid w:val="00710285"/>
    <w:rsid w:val="007117E9"/>
    <w:rsid w:val="00722E74"/>
    <w:rsid w:val="007243AA"/>
    <w:rsid w:val="0072606E"/>
    <w:rsid w:val="007375CC"/>
    <w:rsid w:val="00740C36"/>
    <w:rsid w:val="0074300F"/>
    <w:rsid w:val="0076163C"/>
    <w:rsid w:val="00761D20"/>
    <w:rsid w:val="0076238E"/>
    <w:rsid w:val="0076423D"/>
    <w:rsid w:val="00775B78"/>
    <w:rsid w:val="0077621B"/>
    <w:rsid w:val="0079392E"/>
    <w:rsid w:val="007963CE"/>
    <w:rsid w:val="007B1FA7"/>
    <w:rsid w:val="007B3333"/>
    <w:rsid w:val="007D00B3"/>
    <w:rsid w:val="007D0C62"/>
    <w:rsid w:val="007D26CE"/>
    <w:rsid w:val="007E6A3B"/>
    <w:rsid w:val="00803E8B"/>
    <w:rsid w:val="0080685C"/>
    <w:rsid w:val="00812018"/>
    <w:rsid w:val="008203D7"/>
    <w:rsid w:val="00821798"/>
    <w:rsid w:val="008221BB"/>
    <w:rsid w:val="00823579"/>
    <w:rsid w:val="00831AD5"/>
    <w:rsid w:val="00842653"/>
    <w:rsid w:val="00843A11"/>
    <w:rsid w:val="00852B59"/>
    <w:rsid w:val="008555B3"/>
    <w:rsid w:val="00865230"/>
    <w:rsid w:val="0088300A"/>
    <w:rsid w:val="00884144"/>
    <w:rsid w:val="008916B6"/>
    <w:rsid w:val="008A5600"/>
    <w:rsid w:val="008B2C6C"/>
    <w:rsid w:val="008C28EB"/>
    <w:rsid w:val="008C5479"/>
    <w:rsid w:val="008D55FD"/>
    <w:rsid w:val="008E10EB"/>
    <w:rsid w:val="008E1EC3"/>
    <w:rsid w:val="008E2052"/>
    <w:rsid w:val="00902AB4"/>
    <w:rsid w:val="00902EED"/>
    <w:rsid w:val="009060F3"/>
    <w:rsid w:val="00916256"/>
    <w:rsid w:val="009427EB"/>
    <w:rsid w:val="009428C3"/>
    <w:rsid w:val="00947581"/>
    <w:rsid w:val="00947B30"/>
    <w:rsid w:val="009538A8"/>
    <w:rsid w:val="00974C0E"/>
    <w:rsid w:val="009763C8"/>
    <w:rsid w:val="00990118"/>
    <w:rsid w:val="0099064F"/>
    <w:rsid w:val="00997E40"/>
    <w:rsid w:val="009A1C1D"/>
    <w:rsid w:val="009A2600"/>
    <w:rsid w:val="009B01AE"/>
    <w:rsid w:val="009B57F4"/>
    <w:rsid w:val="009C1CB0"/>
    <w:rsid w:val="009D2A66"/>
    <w:rsid w:val="009E568E"/>
    <w:rsid w:val="009F3681"/>
    <w:rsid w:val="00A02CDC"/>
    <w:rsid w:val="00A046CC"/>
    <w:rsid w:val="00A1416C"/>
    <w:rsid w:val="00A2406D"/>
    <w:rsid w:val="00A33994"/>
    <w:rsid w:val="00A67FE0"/>
    <w:rsid w:val="00A76BEE"/>
    <w:rsid w:val="00A8131A"/>
    <w:rsid w:val="00A903C6"/>
    <w:rsid w:val="00A90D5C"/>
    <w:rsid w:val="00AB14E4"/>
    <w:rsid w:val="00AC2F82"/>
    <w:rsid w:val="00AD0275"/>
    <w:rsid w:val="00AD0E3C"/>
    <w:rsid w:val="00AD1A08"/>
    <w:rsid w:val="00AE4537"/>
    <w:rsid w:val="00AE56BF"/>
    <w:rsid w:val="00AE6D01"/>
    <w:rsid w:val="00B0168E"/>
    <w:rsid w:val="00B16538"/>
    <w:rsid w:val="00B2680B"/>
    <w:rsid w:val="00B27965"/>
    <w:rsid w:val="00B3470F"/>
    <w:rsid w:val="00B349E0"/>
    <w:rsid w:val="00B3551C"/>
    <w:rsid w:val="00B3560B"/>
    <w:rsid w:val="00B578B0"/>
    <w:rsid w:val="00B65364"/>
    <w:rsid w:val="00B769EE"/>
    <w:rsid w:val="00B77F3D"/>
    <w:rsid w:val="00B858A5"/>
    <w:rsid w:val="00B86C6E"/>
    <w:rsid w:val="00B94A91"/>
    <w:rsid w:val="00B9508D"/>
    <w:rsid w:val="00B9721B"/>
    <w:rsid w:val="00BB5108"/>
    <w:rsid w:val="00BC42D6"/>
    <w:rsid w:val="00BD30BF"/>
    <w:rsid w:val="00BE0AF5"/>
    <w:rsid w:val="00BE6467"/>
    <w:rsid w:val="00BF3178"/>
    <w:rsid w:val="00C1081A"/>
    <w:rsid w:val="00C142EA"/>
    <w:rsid w:val="00C15856"/>
    <w:rsid w:val="00C30DA9"/>
    <w:rsid w:val="00C41344"/>
    <w:rsid w:val="00C51F81"/>
    <w:rsid w:val="00C57E43"/>
    <w:rsid w:val="00C65594"/>
    <w:rsid w:val="00C72B59"/>
    <w:rsid w:val="00C85B86"/>
    <w:rsid w:val="00C96BC9"/>
    <w:rsid w:val="00CA3B76"/>
    <w:rsid w:val="00CA5731"/>
    <w:rsid w:val="00CA632C"/>
    <w:rsid w:val="00CA6A67"/>
    <w:rsid w:val="00CB4606"/>
    <w:rsid w:val="00CC75DB"/>
    <w:rsid w:val="00CD4EE4"/>
    <w:rsid w:val="00CF5F84"/>
    <w:rsid w:val="00CF76C3"/>
    <w:rsid w:val="00D100CA"/>
    <w:rsid w:val="00D15F6A"/>
    <w:rsid w:val="00D33143"/>
    <w:rsid w:val="00D4574D"/>
    <w:rsid w:val="00D50122"/>
    <w:rsid w:val="00D56207"/>
    <w:rsid w:val="00D7560D"/>
    <w:rsid w:val="00D765AF"/>
    <w:rsid w:val="00D81FF4"/>
    <w:rsid w:val="00D83729"/>
    <w:rsid w:val="00D87F3F"/>
    <w:rsid w:val="00D9599F"/>
    <w:rsid w:val="00D96A77"/>
    <w:rsid w:val="00D96E71"/>
    <w:rsid w:val="00DC1632"/>
    <w:rsid w:val="00DC7A65"/>
    <w:rsid w:val="00DD3541"/>
    <w:rsid w:val="00DD4208"/>
    <w:rsid w:val="00DD4702"/>
    <w:rsid w:val="00DE0F54"/>
    <w:rsid w:val="00DE4C64"/>
    <w:rsid w:val="00DE75D4"/>
    <w:rsid w:val="00DF540A"/>
    <w:rsid w:val="00E01834"/>
    <w:rsid w:val="00E025BA"/>
    <w:rsid w:val="00E047D8"/>
    <w:rsid w:val="00E12315"/>
    <w:rsid w:val="00E320B7"/>
    <w:rsid w:val="00E34F61"/>
    <w:rsid w:val="00E44097"/>
    <w:rsid w:val="00E50240"/>
    <w:rsid w:val="00E55675"/>
    <w:rsid w:val="00E62445"/>
    <w:rsid w:val="00EA1851"/>
    <w:rsid w:val="00EA2B92"/>
    <w:rsid w:val="00EB5CF1"/>
    <w:rsid w:val="00EB747A"/>
    <w:rsid w:val="00EC5810"/>
    <w:rsid w:val="00ED1477"/>
    <w:rsid w:val="00EF3118"/>
    <w:rsid w:val="00F05483"/>
    <w:rsid w:val="00F37A80"/>
    <w:rsid w:val="00F70665"/>
    <w:rsid w:val="00F7346A"/>
    <w:rsid w:val="00F77FBE"/>
    <w:rsid w:val="00F84E38"/>
    <w:rsid w:val="00F9570C"/>
    <w:rsid w:val="00FA08DB"/>
    <w:rsid w:val="00FB60A9"/>
    <w:rsid w:val="00FC45DE"/>
    <w:rsid w:val="00FC6D03"/>
    <w:rsid w:val="00FD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11BA4"/>
  <w15:chartTrackingRefBased/>
  <w15:docId w15:val="{1E8A56E7-3393-4BC3-8E44-E9814E09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character" w:customStyle="1" w:styleId="CapsExpandedColored">
    <w:name w:val="Caps Expanded Colored"/>
    <w:basedOn w:val="DefaultParagraphFont"/>
    <w:uiPriority w:val="1"/>
    <w:rsid w:val="002E2237"/>
    <w:rPr>
      <w:b/>
      <w:caps/>
      <w:color w:val="000000" w:themeColor="text2"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ninMunkhbayar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05F6D7C69B64F9280D55B5883F7E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D4080-8A8E-4078-B5D4-B670D44B70BC}"/>
      </w:docPartPr>
      <w:docPartBody>
        <w:p w:rsidR="00027743" w:rsidRDefault="00000000">
          <w:pPr>
            <w:pStyle w:val="705F6D7C69B64F9280D55B5883F7E232"/>
          </w:pPr>
          <w:r>
            <w:t>Your Name</w:t>
          </w:r>
        </w:p>
      </w:docPartBody>
    </w:docPart>
    <w:docPart>
      <w:docPartPr>
        <w:name w:val="B6FA1C0C3DBE48BAB21E3D7343CF5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4CBA8-FFDC-421B-8BC1-73B14B061C97}"/>
      </w:docPartPr>
      <w:docPartBody>
        <w:p w:rsidR="00027743" w:rsidRDefault="00000000">
          <w:pPr>
            <w:pStyle w:val="B6FA1C0C3DBE48BAB21E3D7343CF50E5"/>
          </w:pPr>
          <w:r>
            <w:t>Education</w:t>
          </w:r>
        </w:p>
      </w:docPartBody>
    </w:docPart>
    <w:docPart>
      <w:docPartPr>
        <w:name w:val="E7E3461C0F9F47458E993BA68AD17F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DD376-6729-4DEA-BC81-F13C089E7C75}"/>
      </w:docPartPr>
      <w:docPartBody>
        <w:p w:rsidR="00027743" w:rsidRDefault="00000000">
          <w:pPr>
            <w:pStyle w:val="E7E3461C0F9F47458E993BA68AD17F34"/>
          </w:pPr>
          <w:r>
            <w:t>Minor</w:t>
          </w:r>
        </w:p>
      </w:docPartBody>
    </w:docPart>
    <w:docPart>
      <w:docPartPr>
        <w:name w:val="A3267AD3B4EC48AC94561A7A9F874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2A391-7E52-4639-A921-7911A3CC36D6}"/>
      </w:docPartPr>
      <w:docPartBody>
        <w:p w:rsidR="00027743" w:rsidRDefault="00F33CD2" w:rsidP="00F33CD2">
          <w:pPr>
            <w:pStyle w:val="A3267AD3B4EC48AC94561A7A9F8742A2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D2"/>
    <w:rsid w:val="000148E0"/>
    <w:rsid w:val="00024B3A"/>
    <w:rsid w:val="00027743"/>
    <w:rsid w:val="00117B80"/>
    <w:rsid w:val="00151AD7"/>
    <w:rsid w:val="001B3B02"/>
    <w:rsid w:val="00355ECC"/>
    <w:rsid w:val="003B1E58"/>
    <w:rsid w:val="003D236D"/>
    <w:rsid w:val="004F2865"/>
    <w:rsid w:val="00745B27"/>
    <w:rsid w:val="00761D20"/>
    <w:rsid w:val="00780888"/>
    <w:rsid w:val="008916B9"/>
    <w:rsid w:val="009A0C28"/>
    <w:rsid w:val="00A2299F"/>
    <w:rsid w:val="00AA595B"/>
    <w:rsid w:val="00B50A93"/>
    <w:rsid w:val="00DA6EB7"/>
    <w:rsid w:val="00DC7631"/>
    <w:rsid w:val="00F3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5F6D7C69B64F9280D55B5883F7E232">
    <w:name w:val="705F6D7C69B64F9280D55B5883F7E232"/>
  </w:style>
  <w:style w:type="paragraph" w:customStyle="1" w:styleId="B6FA1C0C3DBE48BAB21E3D7343CF50E5">
    <w:name w:val="B6FA1C0C3DBE48BAB21E3D7343CF50E5"/>
  </w:style>
  <w:style w:type="paragraph" w:customStyle="1" w:styleId="E7E3461C0F9F47458E993BA68AD17F34">
    <w:name w:val="E7E3461C0F9F47458E993BA68AD17F34"/>
  </w:style>
  <w:style w:type="paragraph" w:customStyle="1" w:styleId="A3267AD3B4EC48AC94561A7A9F8742A2">
    <w:name w:val="A3267AD3B4EC48AC94561A7A9F8742A2"/>
    <w:rsid w:val="00F33C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2</TotalTime>
  <Pages>3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Sonin Munkhbayar</dc:creator>
  <cp:keywords/>
  <dc:description>MUNKHJIN ULZIIBAYAR</dc:description>
  <cp:lastModifiedBy>Erin Travis</cp:lastModifiedBy>
  <cp:revision>3</cp:revision>
  <cp:lastPrinted>2023-01-18T00:28:00Z</cp:lastPrinted>
  <dcterms:created xsi:type="dcterms:W3CDTF">2024-06-04T10:55:00Z</dcterms:created>
  <dcterms:modified xsi:type="dcterms:W3CDTF">2024-06-10T01:59:00Z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